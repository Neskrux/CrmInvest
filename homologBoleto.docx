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AEE81" w14:textId="77777777" w:rsidR="0011640B" w:rsidRPr="008B6C86" w:rsidRDefault="0011640B" w:rsidP="00950F59">
      <w:pPr>
        <w:pStyle w:val="Ttulo7"/>
        <w:numPr>
          <w:ilvl w:val="0"/>
          <w:numId w:val="0"/>
        </w:numPr>
        <w:ind w:left="360" w:hanging="360"/>
      </w:pPr>
    </w:p>
    <w:p w14:paraId="672CA8E5" w14:textId="77777777" w:rsidR="001907E3" w:rsidRPr="008B6C86" w:rsidRDefault="001907E3" w:rsidP="001907E3"/>
    <w:p w14:paraId="375857D2" w14:textId="77777777" w:rsidR="00AB4D32" w:rsidRPr="008B6C86" w:rsidRDefault="00AB4D32" w:rsidP="001907E3"/>
    <w:p w14:paraId="532DEC14" w14:textId="77777777" w:rsidR="001907E3" w:rsidRPr="008B6C86" w:rsidRDefault="001907E3" w:rsidP="001907E3"/>
    <w:p w14:paraId="23C69E79" w14:textId="77777777" w:rsidR="001907E3" w:rsidRPr="008B6C86" w:rsidRDefault="001907E3" w:rsidP="001907E3"/>
    <w:p w14:paraId="15BA4E51" w14:textId="77777777" w:rsidR="001907E3" w:rsidRPr="008B6C86" w:rsidRDefault="001907E3" w:rsidP="001907E3"/>
    <w:p w14:paraId="275B4268" w14:textId="77777777" w:rsidR="001907E3" w:rsidRPr="008B6C86" w:rsidRDefault="001907E3" w:rsidP="001907E3"/>
    <w:p w14:paraId="730F6678" w14:textId="77777777" w:rsidR="001907E3" w:rsidRPr="008B6C86" w:rsidRDefault="001907E3" w:rsidP="001907E3"/>
    <w:p w14:paraId="30DB0FDE" w14:textId="77777777" w:rsidR="001907E3" w:rsidRPr="008B6C86" w:rsidRDefault="001907E3" w:rsidP="001907E3"/>
    <w:p w14:paraId="5EFC7E4E" w14:textId="77777777" w:rsidR="001907E3" w:rsidRPr="008B6C86" w:rsidRDefault="001907E3" w:rsidP="001907E3"/>
    <w:p w14:paraId="17865B31" w14:textId="77777777" w:rsidR="001907E3" w:rsidRPr="008B6C86" w:rsidRDefault="001907E3" w:rsidP="001907E3"/>
    <w:p w14:paraId="18652D03" w14:textId="77777777" w:rsidR="001907E3" w:rsidRPr="008B6C86" w:rsidRDefault="001907E3" w:rsidP="001907E3"/>
    <w:p w14:paraId="7C7C8721" w14:textId="77777777" w:rsidR="001907E3" w:rsidRPr="008B6C86" w:rsidRDefault="001907E3" w:rsidP="001907E3"/>
    <w:p w14:paraId="50590249" w14:textId="77777777" w:rsidR="001907E3" w:rsidRPr="008B6C86" w:rsidRDefault="001907E3" w:rsidP="001907E3"/>
    <w:p w14:paraId="01B989C2" w14:textId="77777777" w:rsidR="001907E3" w:rsidRPr="008B6C86" w:rsidRDefault="001907E3" w:rsidP="001907E3"/>
    <w:p w14:paraId="45E685C8" w14:textId="77777777" w:rsidR="001907E3" w:rsidRPr="003F3DC7" w:rsidRDefault="001907E3" w:rsidP="001907E3">
      <w:pPr>
        <w:pStyle w:val="Ttulo1"/>
        <w:spacing w:before="0"/>
        <w:jc w:val="center"/>
        <w:rPr>
          <w:sz w:val="44"/>
          <w:szCs w:val="44"/>
        </w:rPr>
      </w:pPr>
    </w:p>
    <w:p w14:paraId="37A72D3D" w14:textId="77777777" w:rsidR="003F3DC7" w:rsidRPr="008315AD" w:rsidRDefault="003F3DC7" w:rsidP="003F3DC7">
      <w:pPr>
        <w:pStyle w:val="Ttulo1"/>
        <w:spacing w:before="0" w:line="240" w:lineRule="auto"/>
        <w:jc w:val="left"/>
        <w:rPr>
          <w:color w:val="AEAAAA"/>
          <w:sz w:val="44"/>
          <w:szCs w:val="44"/>
        </w:rPr>
      </w:pPr>
      <w:bookmarkStart w:id="0" w:name="_Toc36152268"/>
      <w:bookmarkStart w:id="1" w:name="_Toc115713379"/>
      <w:bookmarkStart w:id="2" w:name="_Toc115716948"/>
      <w:bookmarkStart w:id="3" w:name="_Toc479073853"/>
      <w:bookmarkStart w:id="4" w:name="_Toc516225462"/>
      <w:bookmarkStart w:id="5" w:name="_Toc516229642"/>
    </w:p>
    <w:p w14:paraId="237F5700" w14:textId="77777777" w:rsidR="003F3DC7" w:rsidRPr="008315AD" w:rsidRDefault="003F3DC7" w:rsidP="003F3DC7">
      <w:pPr>
        <w:pStyle w:val="Ttulo1"/>
        <w:spacing w:before="0" w:line="240" w:lineRule="auto"/>
        <w:jc w:val="left"/>
        <w:rPr>
          <w:color w:val="AEAAAA"/>
          <w:sz w:val="44"/>
          <w:szCs w:val="44"/>
        </w:rPr>
      </w:pPr>
    </w:p>
    <w:p w14:paraId="67396CAB" w14:textId="77777777" w:rsidR="003F3DC7" w:rsidRPr="008315AD" w:rsidRDefault="00EB4FF0" w:rsidP="003F3DC7">
      <w:pPr>
        <w:pStyle w:val="Ttulo1"/>
        <w:spacing w:before="0" w:line="240" w:lineRule="auto"/>
        <w:jc w:val="left"/>
        <w:rPr>
          <w:color w:val="FFFFFF"/>
          <w:sz w:val="44"/>
          <w:szCs w:val="44"/>
        </w:rPr>
      </w:pPr>
      <w:bookmarkStart w:id="6" w:name="_Toc181879203"/>
      <w:bookmarkStart w:id="7" w:name="_Toc181879749"/>
      <w:r w:rsidRPr="008315AD">
        <w:rPr>
          <w:color w:val="FFFFFF"/>
          <w:sz w:val="44"/>
          <w:szCs w:val="44"/>
        </w:rPr>
        <w:t>ESPECIFICAÇÕES</w:t>
      </w:r>
      <w:bookmarkEnd w:id="6"/>
      <w:bookmarkEnd w:id="7"/>
      <w:r w:rsidRPr="008315AD">
        <w:rPr>
          <w:color w:val="FFFFFF"/>
          <w:sz w:val="44"/>
          <w:szCs w:val="44"/>
        </w:rPr>
        <w:t xml:space="preserve"> </w:t>
      </w:r>
    </w:p>
    <w:p w14:paraId="210ADBE0" w14:textId="77777777" w:rsidR="00EB4FF0" w:rsidRPr="008315AD" w:rsidRDefault="00EB4FF0" w:rsidP="003F3DC7">
      <w:pPr>
        <w:pStyle w:val="Ttulo1"/>
        <w:spacing w:before="0" w:line="240" w:lineRule="auto"/>
        <w:jc w:val="left"/>
        <w:rPr>
          <w:color w:val="FFFFFF"/>
          <w:sz w:val="44"/>
          <w:szCs w:val="44"/>
        </w:rPr>
      </w:pPr>
      <w:bookmarkStart w:id="8" w:name="_Toc181879204"/>
      <w:bookmarkStart w:id="9" w:name="_Toc181879750"/>
      <w:r w:rsidRPr="008315AD">
        <w:rPr>
          <w:color w:val="FFFFFF"/>
          <w:sz w:val="44"/>
          <w:szCs w:val="44"/>
        </w:rPr>
        <w:t>TÉCNICAS</w:t>
      </w:r>
      <w:bookmarkEnd w:id="0"/>
      <w:bookmarkEnd w:id="1"/>
      <w:bookmarkEnd w:id="2"/>
      <w:bookmarkEnd w:id="8"/>
      <w:bookmarkEnd w:id="9"/>
    </w:p>
    <w:p w14:paraId="38A1EE9A" w14:textId="77777777" w:rsidR="003F3DC7" w:rsidRPr="008315AD" w:rsidRDefault="00EB4FF0" w:rsidP="003F3DC7">
      <w:pPr>
        <w:pStyle w:val="Ttulo1"/>
        <w:spacing w:before="0" w:line="240" w:lineRule="auto"/>
        <w:jc w:val="left"/>
        <w:rPr>
          <w:color w:val="FFFFFF"/>
          <w:sz w:val="44"/>
          <w:szCs w:val="44"/>
        </w:rPr>
      </w:pPr>
      <w:bookmarkStart w:id="10" w:name="_Toc181879205"/>
      <w:bookmarkStart w:id="11" w:name="_Toc181879751"/>
      <w:bookmarkStart w:id="12" w:name="_Toc36152269"/>
      <w:bookmarkStart w:id="13" w:name="_Toc115713380"/>
      <w:bookmarkStart w:id="14" w:name="_Toc115716949"/>
      <w:r w:rsidRPr="008315AD">
        <w:rPr>
          <w:color w:val="FFFFFF"/>
          <w:sz w:val="44"/>
          <w:szCs w:val="44"/>
        </w:rPr>
        <w:t>PARA EMISSÃO</w:t>
      </w:r>
      <w:bookmarkEnd w:id="10"/>
      <w:bookmarkEnd w:id="11"/>
      <w:r w:rsidRPr="008315AD">
        <w:rPr>
          <w:color w:val="FFFFFF"/>
          <w:sz w:val="44"/>
          <w:szCs w:val="44"/>
        </w:rPr>
        <w:t xml:space="preserve"> </w:t>
      </w:r>
    </w:p>
    <w:p w14:paraId="374B55B3" w14:textId="77777777" w:rsidR="00EB4FF0" w:rsidRPr="008315AD" w:rsidRDefault="00EB4FF0" w:rsidP="003F3DC7">
      <w:pPr>
        <w:pStyle w:val="Ttulo1"/>
        <w:spacing w:before="0" w:line="240" w:lineRule="auto"/>
        <w:jc w:val="left"/>
        <w:rPr>
          <w:color w:val="FFFFFF"/>
          <w:sz w:val="44"/>
          <w:szCs w:val="44"/>
        </w:rPr>
      </w:pPr>
      <w:bookmarkStart w:id="15" w:name="_Toc181879206"/>
      <w:bookmarkStart w:id="16" w:name="_Toc181879752"/>
      <w:r w:rsidRPr="008315AD">
        <w:rPr>
          <w:color w:val="FFFFFF"/>
          <w:sz w:val="44"/>
          <w:szCs w:val="44"/>
        </w:rPr>
        <w:t>DE BOLETOS</w:t>
      </w:r>
      <w:bookmarkEnd w:id="12"/>
      <w:bookmarkEnd w:id="13"/>
      <w:bookmarkEnd w:id="14"/>
      <w:bookmarkEnd w:id="15"/>
      <w:bookmarkEnd w:id="16"/>
    </w:p>
    <w:p w14:paraId="60238001" w14:textId="77777777" w:rsidR="003F3DC7" w:rsidRPr="008315AD" w:rsidRDefault="007C1905" w:rsidP="003F3DC7">
      <w:pPr>
        <w:pStyle w:val="Ttulo1"/>
        <w:spacing w:before="0" w:line="240" w:lineRule="auto"/>
        <w:jc w:val="left"/>
        <w:rPr>
          <w:color w:val="FFFFFF"/>
          <w:sz w:val="44"/>
          <w:szCs w:val="44"/>
        </w:rPr>
      </w:pPr>
      <w:bookmarkStart w:id="17" w:name="_Toc181879207"/>
      <w:bookmarkStart w:id="18" w:name="_Toc181879753"/>
      <w:bookmarkStart w:id="19" w:name="_Toc36152270"/>
      <w:bookmarkStart w:id="20" w:name="_Toc115713381"/>
      <w:bookmarkStart w:id="21" w:name="_Toc115716950"/>
      <w:r w:rsidRPr="008315AD">
        <w:rPr>
          <w:color w:val="FFFFFF"/>
          <w:sz w:val="44"/>
          <w:szCs w:val="44"/>
        </w:rPr>
        <w:t>COBRANÇA BANCÁRIA</w:t>
      </w:r>
      <w:bookmarkEnd w:id="17"/>
      <w:bookmarkEnd w:id="18"/>
      <w:r w:rsidRPr="008315AD">
        <w:rPr>
          <w:color w:val="FFFFFF"/>
          <w:sz w:val="44"/>
          <w:szCs w:val="44"/>
        </w:rPr>
        <w:t xml:space="preserve"> </w:t>
      </w:r>
    </w:p>
    <w:p w14:paraId="4CF2873F" w14:textId="77777777" w:rsidR="00AB4D32" w:rsidRPr="008315AD" w:rsidRDefault="007C1905" w:rsidP="003F3DC7">
      <w:pPr>
        <w:pStyle w:val="Ttulo1"/>
        <w:spacing w:before="0" w:line="240" w:lineRule="auto"/>
        <w:jc w:val="left"/>
        <w:rPr>
          <w:color w:val="FFFFFF"/>
          <w:sz w:val="44"/>
          <w:szCs w:val="44"/>
        </w:rPr>
      </w:pPr>
      <w:bookmarkStart w:id="22" w:name="_Toc181879208"/>
      <w:bookmarkStart w:id="23" w:name="_Toc181879754"/>
      <w:r w:rsidRPr="008315AD">
        <w:rPr>
          <w:color w:val="FFFFFF"/>
          <w:sz w:val="44"/>
          <w:szCs w:val="44"/>
        </w:rPr>
        <w:t>CAIXA</w:t>
      </w:r>
      <w:bookmarkEnd w:id="3"/>
      <w:bookmarkEnd w:id="4"/>
      <w:bookmarkEnd w:id="5"/>
      <w:bookmarkEnd w:id="19"/>
      <w:bookmarkEnd w:id="20"/>
      <w:bookmarkEnd w:id="21"/>
      <w:bookmarkEnd w:id="22"/>
      <w:bookmarkEnd w:id="23"/>
    </w:p>
    <w:p w14:paraId="0F3B5069" w14:textId="77777777" w:rsidR="0011640B" w:rsidRPr="008B6C86" w:rsidRDefault="0011640B" w:rsidP="0011640B"/>
    <w:p w14:paraId="71887B6C" w14:textId="77777777" w:rsidR="0011640B" w:rsidRPr="008B6C86" w:rsidRDefault="0011640B" w:rsidP="0011640B">
      <w:pPr>
        <w:sectPr w:rsidR="0011640B" w:rsidRPr="008B6C86" w:rsidSect="006E736C">
          <w:headerReference w:type="default" r:id="rId10"/>
          <w:footerReference w:type="default" r:id="rId11"/>
          <w:headerReference w:type="first" r:id="rId12"/>
          <w:footerReference w:type="first" r:id="rId13"/>
          <w:pgSz w:w="11906" w:h="16838"/>
          <w:pgMar w:top="1985" w:right="851" w:bottom="1134" w:left="851" w:header="850" w:footer="709" w:gutter="0"/>
          <w:cols w:space="708"/>
          <w:titlePg/>
          <w:docGrid w:linePitch="360"/>
        </w:sectPr>
      </w:pPr>
    </w:p>
    <w:p w14:paraId="1BF3CFAE" w14:textId="77777777" w:rsidR="0052736E" w:rsidRPr="008B6C86" w:rsidRDefault="0052736E">
      <w:pPr>
        <w:spacing w:after="160"/>
        <w:jc w:val="left"/>
      </w:pPr>
      <w:r w:rsidRPr="008B6C86">
        <w:br w:type="page"/>
      </w:r>
    </w:p>
    <w:p w14:paraId="7372F9FC" w14:textId="77777777" w:rsidR="0011640B" w:rsidRPr="008B6C86" w:rsidRDefault="00B0421F" w:rsidP="0052736E">
      <w:pPr>
        <w:pStyle w:val="Ttulo1"/>
        <w:jc w:val="center"/>
        <w:rPr>
          <w:color w:val="636466"/>
          <w:sz w:val="48"/>
        </w:rPr>
      </w:pPr>
      <w:bookmarkStart w:id="24" w:name="_Toc115716951"/>
      <w:bookmarkStart w:id="25" w:name="_Toc181879209"/>
      <w:bookmarkStart w:id="26" w:name="_Toc181879755"/>
      <w:bookmarkStart w:id="27" w:name="_Hlk115718830"/>
      <w:r>
        <w:rPr>
          <w:color w:val="636466"/>
          <w:sz w:val="48"/>
        </w:rPr>
        <w:t>OBSERVAÇÕES IMPORTANTES</w:t>
      </w:r>
      <w:bookmarkEnd w:id="24"/>
      <w:bookmarkEnd w:id="25"/>
      <w:bookmarkEnd w:id="26"/>
    </w:p>
    <w:bookmarkEnd w:id="27"/>
    <w:p w14:paraId="1CED2618" w14:textId="77777777" w:rsidR="005F2F86" w:rsidRPr="008B6C86" w:rsidRDefault="005F2F86" w:rsidP="0052736E"/>
    <w:p w14:paraId="50DB2FC6" w14:textId="77777777" w:rsidR="00040B1A" w:rsidRDefault="00040B1A" w:rsidP="0052736E">
      <w:pPr>
        <w:rPr>
          <w:sz w:val="20"/>
        </w:rPr>
      </w:pPr>
      <w:bookmarkStart w:id="28" w:name="_Hlk115718641"/>
      <w:r>
        <w:rPr>
          <w:sz w:val="20"/>
        </w:rPr>
        <w:t>A presente versão contempla orientações para emissão de Boleto Híbrido (solução de recebimento com código de barras e  QR Code PIX), proporcionando mais comodidade, segurança e agilidade nas transações financeiras aos clientes</w:t>
      </w:r>
      <w:r w:rsidR="004E7816">
        <w:rPr>
          <w:sz w:val="20"/>
        </w:rPr>
        <w:t>.</w:t>
      </w:r>
    </w:p>
    <w:bookmarkEnd w:id="28"/>
    <w:p w14:paraId="03C49C98" w14:textId="77777777" w:rsidR="00FE3EC6" w:rsidRDefault="00FE3EC6" w:rsidP="0052736E">
      <w:pPr>
        <w:rPr>
          <w:sz w:val="20"/>
        </w:rPr>
      </w:pPr>
    </w:p>
    <w:p w14:paraId="28B828A5" w14:textId="77777777" w:rsidR="00B87F58" w:rsidRPr="00936D73" w:rsidRDefault="00B87F58" w:rsidP="00B87F58">
      <w:pPr>
        <w:rPr>
          <w:sz w:val="20"/>
        </w:rPr>
      </w:pPr>
      <w:r w:rsidRPr="00936D73">
        <w:rPr>
          <w:sz w:val="20"/>
        </w:rPr>
        <w:t xml:space="preserve">Para os boletos emitidos por conta do Beneficiário, as amostras devem ser entregues na Agência Centralizadora do Convênio, que os encaminha para aprovação por Unidade </w:t>
      </w:r>
      <w:r>
        <w:rPr>
          <w:sz w:val="20"/>
        </w:rPr>
        <w:t>Centralizadora de Convênios</w:t>
      </w:r>
      <w:r w:rsidRPr="00936D73">
        <w:rPr>
          <w:sz w:val="20"/>
        </w:rPr>
        <w:t>, para os tratamentos necessários de validação/homologação.</w:t>
      </w:r>
    </w:p>
    <w:p w14:paraId="3BFC08F9" w14:textId="77777777" w:rsidR="00B87F58" w:rsidRPr="00936D73" w:rsidRDefault="00B87F58" w:rsidP="00B87F58">
      <w:pPr>
        <w:rPr>
          <w:sz w:val="20"/>
        </w:rPr>
      </w:pPr>
    </w:p>
    <w:p w14:paraId="4EF119CA" w14:textId="77777777" w:rsidR="00B87F58" w:rsidRDefault="00B87F58" w:rsidP="00B87F58">
      <w:pPr>
        <w:rPr>
          <w:sz w:val="20"/>
        </w:rPr>
      </w:pPr>
      <w:r w:rsidRPr="00936D73">
        <w:rPr>
          <w:sz w:val="20"/>
        </w:rPr>
        <w:t>O Beneficiário assume total responsabilidade pelas consequências advindas da emissão/distribuição de boletos sem a prévia validação pela CAIXA.</w:t>
      </w:r>
    </w:p>
    <w:p w14:paraId="1277325A" w14:textId="77777777" w:rsidR="00B87F58" w:rsidRDefault="00B87F58" w:rsidP="00B87F58">
      <w:pPr>
        <w:rPr>
          <w:sz w:val="20"/>
        </w:rPr>
      </w:pPr>
    </w:p>
    <w:p w14:paraId="01D3639E" w14:textId="77777777" w:rsidR="00B87F58" w:rsidRPr="00936D73" w:rsidRDefault="00B87F58" w:rsidP="00B87F58">
      <w:pPr>
        <w:rPr>
          <w:sz w:val="20"/>
        </w:rPr>
      </w:pPr>
      <w:r>
        <w:rPr>
          <w:sz w:val="20"/>
        </w:rPr>
        <w:t>A emissão de boleto sem o devido registro na CAIXA ocasiona a impossibilidade de pagamento do boleto por código de barras ou QR Code PIX na rede bancária, cabendo a responsabilidade ao cliente beneficiário/emissor o devido envio de registro conforme meios disponíveis – arquivo remessa padrão CNAB, e-Cobrança, webservice ou API.</w:t>
      </w:r>
    </w:p>
    <w:p w14:paraId="25A14B5D" w14:textId="77777777" w:rsidR="00B87F58" w:rsidRDefault="00B87F58" w:rsidP="0052736E">
      <w:pPr>
        <w:rPr>
          <w:sz w:val="20"/>
        </w:rPr>
      </w:pPr>
    </w:p>
    <w:p w14:paraId="37D4F3A6" w14:textId="77777777" w:rsidR="009A682B" w:rsidRPr="00936D73" w:rsidRDefault="0052736E" w:rsidP="0052736E">
      <w:pPr>
        <w:rPr>
          <w:sz w:val="20"/>
        </w:rPr>
      </w:pPr>
      <w:r w:rsidRPr="00936D73">
        <w:rPr>
          <w:sz w:val="20"/>
        </w:rPr>
        <w:t>Caso a emissão dos boletos seja realizada</w:t>
      </w:r>
      <w:r w:rsidR="0000440C" w:rsidRPr="00936D73">
        <w:rPr>
          <w:sz w:val="20"/>
        </w:rPr>
        <w:t xml:space="preserve"> </w:t>
      </w:r>
      <w:r w:rsidRPr="00936D73">
        <w:rPr>
          <w:sz w:val="20"/>
        </w:rPr>
        <w:t xml:space="preserve">por </w:t>
      </w:r>
      <w:r w:rsidR="0000440C" w:rsidRPr="00936D73">
        <w:rPr>
          <w:sz w:val="20"/>
        </w:rPr>
        <w:t xml:space="preserve">conta própria do </w:t>
      </w:r>
      <w:r w:rsidR="003F3DC7">
        <w:rPr>
          <w:sz w:val="20"/>
        </w:rPr>
        <w:t>c</w:t>
      </w:r>
      <w:r w:rsidR="005A12FC" w:rsidRPr="00936D73">
        <w:rPr>
          <w:sz w:val="20"/>
        </w:rPr>
        <w:t xml:space="preserve">liente </w:t>
      </w:r>
      <w:r w:rsidR="003F3DC7">
        <w:rPr>
          <w:sz w:val="20"/>
        </w:rPr>
        <w:t>b</w:t>
      </w:r>
      <w:r w:rsidR="0000440C" w:rsidRPr="00936D73">
        <w:rPr>
          <w:sz w:val="20"/>
        </w:rPr>
        <w:t>eneficiário</w:t>
      </w:r>
      <w:r w:rsidR="004F5CF9" w:rsidRPr="00936D73">
        <w:rPr>
          <w:sz w:val="20"/>
        </w:rPr>
        <w:t>/</w:t>
      </w:r>
      <w:r w:rsidR="003F3DC7">
        <w:rPr>
          <w:sz w:val="20"/>
        </w:rPr>
        <w:t>e</w:t>
      </w:r>
      <w:r w:rsidR="004F5CF9" w:rsidRPr="00936D73">
        <w:rPr>
          <w:sz w:val="20"/>
        </w:rPr>
        <w:t>mpresa</w:t>
      </w:r>
      <w:r w:rsidR="0000440C" w:rsidRPr="00936D73">
        <w:rPr>
          <w:sz w:val="20"/>
        </w:rPr>
        <w:t xml:space="preserve"> (</w:t>
      </w:r>
      <w:r w:rsidRPr="00936D73">
        <w:rPr>
          <w:sz w:val="20"/>
        </w:rPr>
        <w:t>Aplicativo Próprio ou por gráfica contratada</w:t>
      </w:r>
      <w:r w:rsidR="0000440C" w:rsidRPr="00936D73">
        <w:rPr>
          <w:sz w:val="20"/>
        </w:rPr>
        <w:t>)</w:t>
      </w:r>
      <w:r w:rsidR="005F0C07" w:rsidRPr="00936D73">
        <w:rPr>
          <w:sz w:val="20"/>
        </w:rPr>
        <w:t xml:space="preserve">, </w:t>
      </w:r>
      <w:r w:rsidRPr="00936D73">
        <w:rPr>
          <w:sz w:val="20"/>
        </w:rPr>
        <w:t>é imprescindível en</w:t>
      </w:r>
      <w:r w:rsidR="005F0C07" w:rsidRPr="00936D73">
        <w:rPr>
          <w:sz w:val="20"/>
        </w:rPr>
        <w:t xml:space="preserve">caminhar </w:t>
      </w:r>
      <w:r w:rsidRPr="00936D73">
        <w:rPr>
          <w:sz w:val="20"/>
        </w:rPr>
        <w:t>à CAIXA amostras dos boletos emitidos, para validação, antes de sua efetiva emissão/distribuição</w:t>
      </w:r>
      <w:r w:rsidR="005F0C07" w:rsidRPr="00936D73">
        <w:rPr>
          <w:sz w:val="20"/>
        </w:rPr>
        <w:t xml:space="preserve"> aos Pagadores</w:t>
      </w:r>
      <w:r w:rsidR="005A12FC" w:rsidRPr="00936D73">
        <w:rPr>
          <w:sz w:val="20"/>
        </w:rPr>
        <w:t xml:space="preserve"> em </w:t>
      </w:r>
      <w:r w:rsidR="00040B1A">
        <w:rPr>
          <w:sz w:val="20"/>
        </w:rPr>
        <w:t xml:space="preserve">larga </w:t>
      </w:r>
      <w:r w:rsidR="005A12FC" w:rsidRPr="00936D73">
        <w:rPr>
          <w:sz w:val="20"/>
        </w:rPr>
        <w:t>escala</w:t>
      </w:r>
      <w:r w:rsidRPr="00936D73">
        <w:rPr>
          <w:sz w:val="20"/>
        </w:rPr>
        <w:t>.</w:t>
      </w:r>
    </w:p>
    <w:p w14:paraId="7F93EF02" w14:textId="77777777" w:rsidR="00CB0391" w:rsidRPr="00936D73" w:rsidRDefault="00CB0391" w:rsidP="0011640B">
      <w:pPr>
        <w:rPr>
          <w:sz w:val="20"/>
        </w:rPr>
      </w:pPr>
    </w:p>
    <w:p w14:paraId="69451968" w14:textId="77777777" w:rsidR="004310D5" w:rsidRPr="008B6C86" w:rsidRDefault="0052736E" w:rsidP="00310470">
      <w:pPr>
        <w:pStyle w:val="Ttulo1"/>
      </w:pPr>
      <w:r w:rsidRPr="00EB4FF0">
        <w:br w:type="page"/>
      </w:r>
      <w:bookmarkStart w:id="29" w:name="_Toc468812682"/>
      <w:bookmarkStart w:id="30" w:name="_Toc472350437"/>
      <w:bookmarkStart w:id="31" w:name="_Toc473132695"/>
      <w:bookmarkStart w:id="32" w:name="_Toc479073855"/>
      <w:bookmarkStart w:id="33" w:name="_Toc516225464"/>
      <w:bookmarkStart w:id="34" w:name="_Toc516229644"/>
      <w:bookmarkStart w:id="35" w:name="_Toc36152272"/>
      <w:bookmarkStart w:id="36" w:name="_Toc181879210"/>
      <w:bookmarkStart w:id="37" w:name="_Toc181879756"/>
      <w:r w:rsidR="004310D5" w:rsidRPr="00310470">
        <w:rPr>
          <w:sz w:val="40"/>
        </w:rPr>
        <w:lastRenderedPageBreak/>
        <w:t>SUMÁRIO</w:t>
      </w:r>
      <w:bookmarkEnd w:id="29"/>
      <w:bookmarkEnd w:id="30"/>
      <w:bookmarkEnd w:id="31"/>
      <w:bookmarkEnd w:id="32"/>
      <w:bookmarkEnd w:id="33"/>
      <w:bookmarkEnd w:id="34"/>
      <w:bookmarkEnd w:id="35"/>
      <w:bookmarkEnd w:id="36"/>
      <w:bookmarkEnd w:id="37"/>
    </w:p>
    <w:p w14:paraId="1AECAA63" w14:textId="77777777" w:rsidR="00B87F58" w:rsidRPr="00936890" w:rsidRDefault="001158A1">
      <w:pPr>
        <w:pStyle w:val="Sumrio1"/>
        <w:rPr>
          <w:rFonts w:eastAsia="Times New Roman"/>
          <w:b w:val="0"/>
          <w:bCs w:val="0"/>
          <w:color w:val="auto"/>
          <w:kern w:val="2"/>
          <w:sz w:val="24"/>
          <w:szCs w:val="24"/>
          <w:lang w:eastAsia="pt-BR"/>
        </w:rPr>
      </w:pPr>
      <w:r w:rsidRPr="00B87F58">
        <w:rPr>
          <w:sz w:val="24"/>
          <w:szCs w:val="24"/>
        </w:rPr>
        <w:fldChar w:fldCharType="begin"/>
      </w:r>
      <w:r w:rsidRPr="00B87F58">
        <w:rPr>
          <w:sz w:val="24"/>
          <w:szCs w:val="24"/>
        </w:rPr>
        <w:instrText xml:space="preserve"> TOC \o "1-3" \h \z \u </w:instrText>
      </w:r>
      <w:r w:rsidRPr="00B87F58">
        <w:rPr>
          <w:sz w:val="24"/>
          <w:szCs w:val="24"/>
        </w:rPr>
        <w:fldChar w:fldCharType="separate"/>
      </w:r>
      <w:hyperlink w:anchor="_Toc181879757" w:history="1">
        <w:r w:rsidR="00B87F58" w:rsidRPr="00B87F58">
          <w:rPr>
            <w:rStyle w:val="Hyperlink"/>
            <w:sz w:val="24"/>
            <w:szCs w:val="24"/>
          </w:rPr>
          <w:t>1.</w:t>
        </w:r>
        <w:r w:rsidR="00B87F58" w:rsidRPr="00936890">
          <w:rPr>
            <w:rFonts w:eastAsia="Times New Roman"/>
            <w:b w:val="0"/>
            <w:bCs w:val="0"/>
            <w:color w:val="auto"/>
            <w:kern w:val="2"/>
            <w:sz w:val="24"/>
            <w:szCs w:val="24"/>
            <w:lang w:eastAsia="pt-BR"/>
          </w:rPr>
          <w:tab/>
        </w:r>
        <w:r w:rsidR="00B87F58" w:rsidRPr="00B87F58">
          <w:rPr>
            <w:rStyle w:val="Hyperlink"/>
            <w:sz w:val="24"/>
            <w:szCs w:val="24"/>
          </w:rPr>
          <w:t>INTRODUÇÃO</w:t>
        </w:r>
        <w:r w:rsidR="00B87F58" w:rsidRPr="00B87F58">
          <w:rPr>
            <w:webHidden/>
            <w:sz w:val="24"/>
            <w:szCs w:val="24"/>
          </w:rPr>
          <w:tab/>
        </w:r>
        <w:r w:rsidR="00B87F58" w:rsidRPr="00B87F58">
          <w:rPr>
            <w:webHidden/>
            <w:sz w:val="24"/>
            <w:szCs w:val="24"/>
          </w:rPr>
          <w:fldChar w:fldCharType="begin"/>
        </w:r>
        <w:r w:rsidR="00B87F58" w:rsidRPr="00B87F58">
          <w:rPr>
            <w:webHidden/>
            <w:sz w:val="24"/>
            <w:szCs w:val="24"/>
          </w:rPr>
          <w:instrText xml:space="preserve"> PAGEREF _Toc181879757 \h </w:instrText>
        </w:r>
        <w:r w:rsidR="00B87F58" w:rsidRPr="00B87F58">
          <w:rPr>
            <w:webHidden/>
            <w:sz w:val="24"/>
            <w:szCs w:val="24"/>
          </w:rPr>
        </w:r>
        <w:r w:rsidR="00B87F58" w:rsidRPr="00B87F58">
          <w:rPr>
            <w:webHidden/>
            <w:sz w:val="24"/>
            <w:szCs w:val="24"/>
          </w:rPr>
          <w:fldChar w:fldCharType="separate"/>
        </w:r>
        <w:r w:rsidR="009255D1">
          <w:rPr>
            <w:webHidden/>
            <w:sz w:val="24"/>
            <w:szCs w:val="24"/>
          </w:rPr>
          <w:t>5</w:t>
        </w:r>
        <w:r w:rsidR="00B87F58" w:rsidRPr="00B87F58">
          <w:rPr>
            <w:webHidden/>
            <w:sz w:val="24"/>
            <w:szCs w:val="24"/>
          </w:rPr>
          <w:fldChar w:fldCharType="end"/>
        </w:r>
      </w:hyperlink>
    </w:p>
    <w:p w14:paraId="04515842" w14:textId="77777777" w:rsidR="00B87F58" w:rsidRPr="00936890" w:rsidRDefault="00B87F58">
      <w:pPr>
        <w:pStyle w:val="Sumrio2"/>
        <w:rPr>
          <w:rFonts w:eastAsia="Times New Roman"/>
          <w:noProof/>
          <w:color w:val="auto"/>
          <w:kern w:val="2"/>
          <w:szCs w:val="24"/>
          <w:lang w:eastAsia="pt-BR"/>
        </w:rPr>
      </w:pPr>
      <w:hyperlink w:anchor="_Toc181879758" w:history="1">
        <w:r w:rsidRPr="00B87F58">
          <w:rPr>
            <w:rStyle w:val="Hyperlink"/>
            <w:noProof/>
            <w:szCs w:val="24"/>
          </w:rPr>
          <w:t>1.1.</w:t>
        </w:r>
        <w:r w:rsidRPr="00936890">
          <w:rPr>
            <w:rFonts w:eastAsia="Times New Roman"/>
            <w:noProof/>
            <w:color w:val="auto"/>
            <w:kern w:val="2"/>
            <w:szCs w:val="24"/>
            <w:lang w:eastAsia="pt-BR"/>
          </w:rPr>
          <w:tab/>
        </w:r>
        <w:r w:rsidRPr="00B87F58">
          <w:rPr>
            <w:rStyle w:val="Hyperlink"/>
            <w:noProof/>
            <w:szCs w:val="24"/>
          </w:rPr>
          <w:t>Homologação técnica dos boletos de cobrança</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_Toc181879758 \h </w:instrText>
        </w:r>
        <w:r w:rsidRPr="00B87F58">
          <w:rPr>
            <w:noProof/>
            <w:webHidden/>
            <w:szCs w:val="24"/>
          </w:rPr>
        </w:r>
        <w:r w:rsidRPr="00B87F58">
          <w:rPr>
            <w:noProof/>
            <w:webHidden/>
            <w:szCs w:val="24"/>
          </w:rPr>
          <w:fldChar w:fldCharType="separate"/>
        </w:r>
        <w:r w:rsidR="009255D1">
          <w:rPr>
            <w:noProof/>
            <w:webHidden/>
            <w:szCs w:val="24"/>
          </w:rPr>
          <w:t>5</w:t>
        </w:r>
        <w:r w:rsidRPr="00B87F58">
          <w:rPr>
            <w:noProof/>
            <w:webHidden/>
            <w:szCs w:val="24"/>
          </w:rPr>
          <w:fldChar w:fldCharType="end"/>
        </w:r>
      </w:hyperlink>
    </w:p>
    <w:p w14:paraId="3FB3899C" w14:textId="77777777" w:rsidR="00B87F58" w:rsidRPr="00936890" w:rsidRDefault="00B87F58">
      <w:pPr>
        <w:pStyle w:val="Sumrio2"/>
        <w:rPr>
          <w:rFonts w:eastAsia="Times New Roman"/>
          <w:noProof/>
          <w:color w:val="auto"/>
          <w:kern w:val="2"/>
          <w:szCs w:val="24"/>
          <w:lang w:eastAsia="pt-BR"/>
        </w:rPr>
      </w:pPr>
      <w:hyperlink w:anchor="_Toc181879759" w:history="1">
        <w:r w:rsidRPr="00B87F58">
          <w:rPr>
            <w:rStyle w:val="Hyperlink"/>
            <w:noProof/>
            <w:szCs w:val="24"/>
          </w:rPr>
          <w:t>1.2.</w:t>
        </w:r>
        <w:r w:rsidRPr="00936890">
          <w:rPr>
            <w:rFonts w:eastAsia="Times New Roman"/>
            <w:noProof/>
            <w:color w:val="auto"/>
            <w:kern w:val="2"/>
            <w:szCs w:val="24"/>
            <w:lang w:eastAsia="pt-BR"/>
          </w:rPr>
          <w:tab/>
        </w:r>
        <w:r w:rsidRPr="00B87F58">
          <w:rPr>
            <w:rStyle w:val="Hyperlink"/>
            <w:noProof/>
            <w:szCs w:val="24"/>
          </w:rPr>
          <w:t>Legislação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_Toc181879759 \h </w:instrText>
        </w:r>
        <w:r w:rsidRPr="00B87F58">
          <w:rPr>
            <w:noProof/>
            <w:webHidden/>
            <w:szCs w:val="24"/>
          </w:rPr>
        </w:r>
        <w:r w:rsidRPr="00B87F58">
          <w:rPr>
            <w:noProof/>
            <w:webHidden/>
            <w:szCs w:val="24"/>
          </w:rPr>
          <w:fldChar w:fldCharType="separate"/>
        </w:r>
        <w:r w:rsidR="009255D1">
          <w:rPr>
            <w:noProof/>
            <w:webHidden/>
            <w:szCs w:val="24"/>
          </w:rPr>
          <w:t>6</w:t>
        </w:r>
        <w:r w:rsidRPr="00B87F58">
          <w:rPr>
            <w:noProof/>
            <w:webHidden/>
            <w:szCs w:val="24"/>
          </w:rPr>
          <w:fldChar w:fldCharType="end"/>
        </w:r>
      </w:hyperlink>
    </w:p>
    <w:p w14:paraId="65B2F0E6" w14:textId="77777777" w:rsidR="00B87F58" w:rsidRPr="00936890" w:rsidRDefault="00B87F58">
      <w:pPr>
        <w:pStyle w:val="Sumrio2"/>
        <w:rPr>
          <w:rFonts w:eastAsia="Times New Roman"/>
          <w:noProof/>
          <w:color w:val="auto"/>
          <w:kern w:val="2"/>
          <w:szCs w:val="24"/>
          <w:lang w:eastAsia="pt-BR"/>
        </w:rPr>
      </w:pPr>
      <w:hyperlink w:anchor="_Toc181879760" w:history="1">
        <w:r w:rsidRPr="00B87F58">
          <w:rPr>
            <w:rStyle w:val="Hyperlink"/>
            <w:noProof/>
            <w:szCs w:val="24"/>
          </w:rPr>
          <w:t>1.3.</w:t>
        </w:r>
        <w:r w:rsidRPr="00936890">
          <w:rPr>
            <w:rFonts w:eastAsia="Times New Roman"/>
            <w:noProof/>
            <w:color w:val="auto"/>
            <w:kern w:val="2"/>
            <w:szCs w:val="24"/>
            <w:lang w:eastAsia="pt-BR"/>
          </w:rPr>
          <w:tab/>
        </w:r>
        <w:r w:rsidRPr="00B87F58">
          <w:rPr>
            <w:rStyle w:val="Hyperlink"/>
            <w:noProof/>
            <w:szCs w:val="24"/>
          </w:rPr>
          <w:t>Definição de Boleto de Pagamento e suas espécies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_Toc181879760 \h </w:instrText>
        </w:r>
        <w:r w:rsidRPr="00B87F58">
          <w:rPr>
            <w:noProof/>
            <w:webHidden/>
            <w:szCs w:val="24"/>
          </w:rPr>
        </w:r>
        <w:r w:rsidRPr="00B87F58">
          <w:rPr>
            <w:noProof/>
            <w:webHidden/>
            <w:szCs w:val="24"/>
          </w:rPr>
          <w:fldChar w:fldCharType="separate"/>
        </w:r>
        <w:r w:rsidR="009255D1">
          <w:rPr>
            <w:noProof/>
            <w:webHidden/>
            <w:szCs w:val="24"/>
          </w:rPr>
          <w:t>6</w:t>
        </w:r>
        <w:r w:rsidRPr="00B87F58">
          <w:rPr>
            <w:noProof/>
            <w:webHidden/>
            <w:szCs w:val="24"/>
          </w:rPr>
          <w:fldChar w:fldCharType="end"/>
        </w:r>
      </w:hyperlink>
    </w:p>
    <w:p w14:paraId="1CD08F7C" w14:textId="77777777" w:rsidR="00B87F58" w:rsidRPr="00936890" w:rsidRDefault="00B87F58">
      <w:pPr>
        <w:pStyle w:val="Sumrio1"/>
        <w:rPr>
          <w:rFonts w:eastAsia="Times New Roman"/>
          <w:b w:val="0"/>
          <w:bCs w:val="0"/>
          <w:color w:val="auto"/>
          <w:kern w:val="2"/>
          <w:sz w:val="24"/>
          <w:szCs w:val="24"/>
          <w:lang w:eastAsia="pt-BR"/>
        </w:rPr>
      </w:pPr>
      <w:hyperlink w:anchor="_Toc181879770" w:history="1">
        <w:r w:rsidRPr="00B87F58">
          <w:rPr>
            <w:rStyle w:val="Hyperlink"/>
            <w:rFonts w:cs="Book Antiqua"/>
            <w:spacing w:val="-5"/>
            <w:sz w:val="24"/>
            <w:szCs w:val="24"/>
          </w:rPr>
          <w:t>2.</w:t>
        </w:r>
        <w:r w:rsidRPr="00936890">
          <w:rPr>
            <w:rFonts w:eastAsia="Times New Roman"/>
            <w:b w:val="0"/>
            <w:bCs w:val="0"/>
            <w:color w:val="auto"/>
            <w:kern w:val="2"/>
            <w:sz w:val="24"/>
            <w:szCs w:val="24"/>
            <w:lang w:eastAsia="pt-BR"/>
          </w:rPr>
          <w:tab/>
        </w:r>
        <w:r w:rsidRPr="00B87F58">
          <w:rPr>
            <w:rStyle w:val="Hyperlink"/>
            <w:sz w:val="24"/>
            <w:szCs w:val="24"/>
          </w:rPr>
          <w:t>ESPECIFICAÇÕES GERAIS</w:t>
        </w:r>
        <w:r w:rsidRPr="00B87F58">
          <w:rPr>
            <w:webHidden/>
            <w:sz w:val="24"/>
            <w:szCs w:val="24"/>
          </w:rPr>
          <w:tab/>
        </w:r>
        <w:r w:rsidRPr="00B87F58">
          <w:rPr>
            <w:webHidden/>
            <w:sz w:val="24"/>
            <w:szCs w:val="24"/>
          </w:rPr>
          <w:fldChar w:fldCharType="begin"/>
        </w:r>
        <w:r w:rsidRPr="00B87F58">
          <w:rPr>
            <w:webHidden/>
            <w:sz w:val="24"/>
            <w:szCs w:val="24"/>
          </w:rPr>
          <w:instrText xml:space="preserve"> PAGEREF _Toc181879770 \h </w:instrText>
        </w:r>
        <w:r w:rsidRPr="00B87F58">
          <w:rPr>
            <w:webHidden/>
            <w:sz w:val="24"/>
            <w:szCs w:val="24"/>
          </w:rPr>
        </w:r>
        <w:r w:rsidRPr="00B87F58">
          <w:rPr>
            <w:webHidden/>
            <w:sz w:val="24"/>
            <w:szCs w:val="24"/>
          </w:rPr>
          <w:fldChar w:fldCharType="separate"/>
        </w:r>
        <w:r w:rsidR="009255D1">
          <w:rPr>
            <w:webHidden/>
            <w:sz w:val="24"/>
            <w:szCs w:val="24"/>
          </w:rPr>
          <w:t>8</w:t>
        </w:r>
        <w:r w:rsidRPr="00B87F58">
          <w:rPr>
            <w:webHidden/>
            <w:sz w:val="24"/>
            <w:szCs w:val="24"/>
          </w:rPr>
          <w:fldChar w:fldCharType="end"/>
        </w:r>
      </w:hyperlink>
    </w:p>
    <w:p w14:paraId="081D390E" w14:textId="77777777" w:rsidR="00B87F58" w:rsidRPr="00936890" w:rsidRDefault="00B87F58">
      <w:pPr>
        <w:pStyle w:val="Sumrio2"/>
        <w:rPr>
          <w:rFonts w:eastAsia="Times New Roman"/>
          <w:noProof/>
          <w:color w:val="auto"/>
          <w:kern w:val="2"/>
          <w:szCs w:val="24"/>
          <w:lang w:eastAsia="pt-BR"/>
        </w:rPr>
      </w:pPr>
      <w:hyperlink w:anchor="_Toc181879771" w:history="1">
        <w:r w:rsidRPr="00B87F58">
          <w:rPr>
            <w:rStyle w:val="Hyperlink"/>
            <w:rFonts w:cs="Book Antiqua"/>
            <w:noProof/>
            <w:spacing w:val="-5"/>
            <w:szCs w:val="24"/>
          </w:rPr>
          <w:t>2.1.</w:t>
        </w:r>
        <w:r w:rsidRPr="00936890">
          <w:rPr>
            <w:rFonts w:eastAsia="Times New Roman"/>
            <w:noProof/>
            <w:color w:val="auto"/>
            <w:kern w:val="2"/>
            <w:szCs w:val="24"/>
            <w:lang w:eastAsia="pt-BR"/>
          </w:rPr>
          <w:tab/>
        </w:r>
        <w:r w:rsidRPr="00B87F58">
          <w:rPr>
            <w:rStyle w:val="Hyperlink"/>
            <w:noProof/>
            <w:szCs w:val="24"/>
          </w:rPr>
          <w:t>Disposição das vias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_Toc181879771 \h </w:instrText>
        </w:r>
        <w:r w:rsidRPr="00B87F58">
          <w:rPr>
            <w:noProof/>
            <w:webHidden/>
            <w:szCs w:val="24"/>
          </w:rPr>
        </w:r>
        <w:r w:rsidRPr="00B87F58">
          <w:rPr>
            <w:noProof/>
            <w:webHidden/>
            <w:szCs w:val="24"/>
          </w:rPr>
          <w:fldChar w:fldCharType="separate"/>
        </w:r>
        <w:r w:rsidR="009255D1">
          <w:rPr>
            <w:noProof/>
            <w:webHidden/>
            <w:szCs w:val="24"/>
          </w:rPr>
          <w:t>8</w:t>
        </w:r>
        <w:r w:rsidRPr="00B87F58">
          <w:rPr>
            <w:noProof/>
            <w:webHidden/>
            <w:szCs w:val="24"/>
          </w:rPr>
          <w:fldChar w:fldCharType="end"/>
        </w:r>
      </w:hyperlink>
    </w:p>
    <w:p w14:paraId="6422799E" w14:textId="77777777" w:rsidR="00B87F58" w:rsidRPr="00936890" w:rsidRDefault="00B87F58">
      <w:pPr>
        <w:pStyle w:val="Sumrio2"/>
        <w:rPr>
          <w:rFonts w:eastAsia="Times New Roman"/>
          <w:noProof/>
          <w:color w:val="auto"/>
          <w:kern w:val="2"/>
          <w:szCs w:val="24"/>
          <w:lang w:eastAsia="pt-BR"/>
        </w:rPr>
      </w:pPr>
      <w:hyperlink w:anchor="_Toc181879772" w:history="1">
        <w:r w:rsidRPr="00B87F58">
          <w:rPr>
            <w:rStyle w:val="Hyperlink"/>
            <w:rFonts w:cs="Book Antiqua"/>
            <w:noProof/>
            <w:spacing w:val="-5"/>
            <w:szCs w:val="24"/>
          </w:rPr>
          <w:t>2.2.</w:t>
        </w:r>
        <w:r w:rsidRPr="00936890">
          <w:rPr>
            <w:rFonts w:eastAsia="Times New Roman"/>
            <w:noProof/>
            <w:color w:val="auto"/>
            <w:kern w:val="2"/>
            <w:szCs w:val="24"/>
            <w:lang w:eastAsia="pt-BR"/>
          </w:rPr>
          <w:tab/>
        </w:r>
        <w:r w:rsidRPr="00B87F58">
          <w:rPr>
            <w:rStyle w:val="Hyperlink"/>
            <w:noProof/>
            <w:szCs w:val="24"/>
          </w:rPr>
          <w:t>Gramatura do papel</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_Toc181879772 \h </w:instrText>
        </w:r>
        <w:r w:rsidRPr="00B87F58">
          <w:rPr>
            <w:noProof/>
            <w:webHidden/>
            <w:szCs w:val="24"/>
          </w:rPr>
        </w:r>
        <w:r w:rsidRPr="00B87F58">
          <w:rPr>
            <w:noProof/>
            <w:webHidden/>
            <w:szCs w:val="24"/>
          </w:rPr>
          <w:fldChar w:fldCharType="separate"/>
        </w:r>
        <w:r w:rsidR="009255D1">
          <w:rPr>
            <w:noProof/>
            <w:webHidden/>
            <w:szCs w:val="24"/>
          </w:rPr>
          <w:t>8</w:t>
        </w:r>
        <w:r w:rsidRPr="00B87F58">
          <w:rPr>
            <w:noProof/>
            <w:webHidden/>
            <w:szCs w:val="24"/>
          </w:rPr>
          <w:fldChar w:fldCharType="end"/>
        </w:r>
      </w:hyperlink>
    </w:p>
    <w:p w14:paraId="19A090B2" w14:textId="77777777" w:rsidR="00B87F58" w:rsidRPr="00936890" w:rsidRDefault="00B87F58">
      <w:pPr>
        <w:pStyle w:val="Sumrio2"/>
        <w:rPr>
          <w:rFonts w:eastAsia="Times New Roman"/>
          <w:noProof/>
          <w:color w:val="auto"/>
          <w:kern w:val="2"/>
          <w:szCs w:val="24"/>
          <w:lang w:eastAsia="pt-BR"/>
        </w:rPr>
      </w:pPr>
      <w:hyperlink w:anchor="_Toc181879773" w:history="1">
        <w:r w:rsidRPr="00B87F58">
          <w:rPr>
            <w:rStyle w:val="Hyperlink"/>
            <w:noProof/>
            <w:szCs w:val="24"/>
          </w:rPr>
          <w:t>2.3.</w:t>
        </w:r>
        <w:r w:rsidRPr="00936890">
          <w:rPr>
            <w:rFonts w:eastAsia="Times New Roman"/>
            <w:noProof/>
            <w:color w:val="auto"/>
            <w:kern w:val="2"/>
            <w:szCs w:val="24"/>
            <w:lang w:eastAsia="pt-BR"/>
          </w:rPr>
          <w:tab/>
        </w:r>
        <w:r w:rsidRPr="00B87F58">
          <w:rPr>
            <w:rStyle w:val="Hyperlink"/>
            <w:noProof/>
            <w:szCs w:val="24"/>
          </w:rPr>
          <w:t>Dimensão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_Toc181879773 \h </w:instrText>
        </w:r>
        <w:r w:rsidRPr="00B87F58">
          <w:rPr>
            <w:noProof/>
            <w:webHidden/>
            <w:szCs w:val="24"/>
          </w:rPr>
        </w:r>
        <w:r w:rsidRPr="00B87F58">
          <w:rPr>
            <w:noProof/>
            <w:webHidden/>
            <w:szCs w:val="24"/>
          </w:rPr>
          <w:fldChar w:fldCharType="separate"/>
        </w:r>
        <w:r w:rsidR="009255D1">
          <w:rPr>
            <w:noProof/>
            <w:webHidden/>
            <w:szCs w:val="24"/>
          </w:rPr>
          <w:t>8</w:t>
        </w:r>
        <w:r w:rsidRPr="00B87F58">
          <w:rPr>
            <w:noProof/>
            <w:webHidden/>
            <w:szCs w:val="24"/>
          </w:rPr>
          <w:fldChar w:fldCharType="end"/>
        </w:r>
      </w:hyperlink>
    </w:p>
    <w:p w14:paraId="3FDBBE87" w14:textId="77777777" w:rsidR="00B87F58" w:rsidRPr="00936890" w:rsidRDefault="00B87F58">
      <w:pPr>
        <w:pStyle w:val="Sumrio2"/>
        <w:rPr>
          <w:rFonts w:eastAsia="Times New Roman"/>
          <w:noProof/>
          <w:color w:val="auto"/>
          <w:kern w:val="2"/>
          <w:szCs w:val="24"/>
          <w:lang w:eastAsia="pt-BR"/>
        </w:rPr>
      </w:pPr>
      <w:hyperlink w:anchor="_Toc181879774" w:history="1">
        <w:r w:rsidRPr="00B87F58">
          <w:rPr>
            <w:rStyle w:val="Hyperlink"/>
            <w:noProof/>
            <w:szCs w:val="24"/>
          </w:rPr>
          <w:t>2.4.</w:t>
        </w:r>
        <w:r w:rsidRPr="00936890">
          <w:rPr>
            <w:rFonts w:eastAsia="Times New Roman"/>
            <w:noProof/>
            <w:color w:val="auto"/>
            <w:kern w:val="2"/>
            <w:szCs w:val="24"/>
            <w:lang w:eastAsia="pt-BR"/>
          </w:rPr>
          <w:tab/>
        </w:r>
        <w:r w:rsidRPr="00B87F58">
          <w:rPr>
            <w:rStyle w:val="Hyperlink"/>
            <w:noProof/>
            <w:szCs w:val="24"/>
          </w:rPr>
          <w:t>Número de vias ou partes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_Toc181879774 \h </w:instrText>
        </w:r>
        <w:r w:rsidRPr="00B87F58">
          <w:rPr>
            <w:noProof/>
            <w:webHidden/>
            <w:szCs w:val="24"/>
          </w:rPr>
        </w:r>
        <w:r w:rsidRPr="00B87F58">
          <w:rPr>
            <w:noProof/>
            <w:webHidden/>
            <w:szCs w:val="24"/>
          </w:rPr>
          <w:fldChar w:fldCharType="separate"/>
        </w:r>
        <w:r w:rsidR="009255D1">
          <w:rPr>
            <w:noProof/>
            <w:webHidden/>
            <w:szCs w:val="24"/>
          </w:rPr>
          <w:t>8</w:t>
        </w:r>
        <w:r w:rsidRPr="00B87F58">
          <w:rPr>
            <w:noProof/>
            <w:webHidden/>
            <w:szCs w:val="24"/>
          </w:rPr>
          <w:fldChar w:fldCharType="end"/>
        </w:r>
      </w:hyperlink>
    </w:p>
    <w:p w14:paraId="6C290DEB" w14:textId="77777777" w:rsidR="00B87F58" w:rsidRPr="00936890" w:rsidRDefault="00B87F58">
      <w:pPr>
        <w:pStyle w:val="Sumrio2"/>
        <w:rPr>
          <w:rFonts w:eastAsia="Times New Roman"/>
          <w:noProof/>
          <w:color w:val="auto"/>
          <w:kern w:val="2"/>
          <w:szCs w:val="24"/>
          <w:lang w:eastAsia="pt-BR"/>
        </w:rPr>
      </w:pPr>
      <w:hyperlink w:anchor="_Toc181879775" w:history="1">
        <w:r w:rsidRPr="00B87F58">
          <w:rPr>
            <w:rStyle w:val="Hyperlink"/>
            <w:noProof/>
            <w:szCs w:val="24"/>
          </w:rPr>
          <w:t>2.5.</w:t>
        </w:r>
        <w:r w:rsidRPr="00936890">
          <w:rPr>
            <w:rFonts w:eastAsia="Times New Roman"/>
            <w:noProof/>
            <w:color w:val="auto"/>
            <w:kern w:val="2"/>
            <w:szCs w:val="24"/>
            <w:lang w:eastAsia="pt-BR"/>
          </w:rPr>
          <w:tab/>
        </w:r>
        <w:r w:rsidRPr="00B87F58">
          <w:rPr>
            <w:rStyle w:val="Hyperlink"/>
            <w:noProof/>
            <w:szCs w:val="24"/>
          </w:rPr>
          <w:t>Cor da via/impressão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_Toc181879775 \h </w:instrText>
        </w:r>
        <w:r w:rsidRPr="00B87F58">
          <w:rPr>
            <w:noProof/>
            <w:webHidden/>
            <w:szCs w:val="24"/>
          </w:rPr>
        </w:r>
        <w:r w:rsidRPr="00B87F58">
          <w:rPr>
            <w:noProof/>
            <w:webHidden/>
            <w:szCs w:val="24"/>
          </w:rPr>
          <w:fldChar w:fldCharType="separate"/>
        </w:r>
        <w:r w:rsidR="009255D1">
          <w:rPr>
            <w:noProof/>
            <w:webHidden/>
            <w:szCs w:val="24"/>
          </w:rPr>
          <w:t>9</w:t>
        </w:r>
        <w:r w:rsidRPr="00B87F58">
          <w:rPr>
            <w:noProof/>
            <w:webHidden/>
            <w:szCs w:val="24"/>
          </w:rPr>
          <w:fldChar w:fldCharType="end"/>
        </w:r>
      </w:hyperlink>
    </w:p>
    <w:p w14:paraId="7E07D825" w14:textId="77777777" w:rsidR="00B87F58" w:rsidRPr="00936890" w:rsidRDefault="00B87F58">
      <w:pPr>
        <w:pStyle w:val="Sumrio1"/>
        <w:rPr>
          <w:rFonts w:eastAsia="Times New Roman"/>
          <w:b w:val="0"/>
          <w:bCs w:val="0"/>
          <w:color w:val="auto"/>
          <w:kern w:val="2"/>
          <w:sz w:val="24"/>
          <w:szCs w:val="24"/>
          <w:lang w:eastAsia="pt-BR"/>
        </w:rPr>
      </w:pPr>
      <w:hyperlink w:anchor="_Toc181879776" w:history="1">
        <w:r w:rsidRPr="00B87F58">
          <w:rPr>
            <w:rStyle w:val="Hyperlink"/>
            <w:sz w:val="24"/>
            <w:szCs w:val="24"/>
          </w:rPr>
          <w:t>3.</w:t>
        </w:r>
        <w:r w:rsidRPr="00936890">
          <w:rPr>
            <w:rFonts w:eastAsia="Times New Roman"/>
            <w:b w:val="0"/>
            <w:bCs w:val="0"/>
            <w:color w:val="auto"/>
            <w:kern w:val="2"/>
            <w:sz w:val="24"/>
            <w:szCs w:val="24"/>
            <w:lang w:eastAsia="pt-BR"/>
          </w:rPr>
          <w:tab/>
        </w:r>
        <w:r w:rsidRPr="00B87F58">
          <w:rPr>
            <w:rStyle w:val="Hyperlink"/>
            <w:sz w:val="24"/>
            <w:szCs w:val="24"/>
          </w:rPr>
          <w:t>ESPECIFICAÇÃO DO RECIBO DO PAGADOR</w:t>
        </w:r>
        <w:r w:rsidRPr="00B87F58">
          <w:rPr>
            <w:webHidden/>
            <w:sz w:val="24"/>
            <w:szCs w:val="24"/>
          </w:rPr>
          <w:tab/>
        </w:r>
        <w:r w:rsidRPr="00B87F58">
          <w:rPr>
            <w:webHidden/>
            <w:sz w:val="24"/>
            <w:szCs w:val="24"/>
          </w:rPr>
          <w:fldChar w:fldCharType="begin"/>
        </w:r>
        <w:r w:rsidRPr="00B87F58">
          <w:rPr>
            <w:webHidden/>
            <w:sz w:val="24"/>
            <w:szCs w:val="24"/>
          </w:rPr>
          <w:instrText xml:space="preserve"> PAGEREF _Toc181879776 \h </w:instrText>
        </w:r>
        <w:r w:rsidRPr="00B87F58">
          <w:rPr>
            <w:webHidden/>
            <w:sz w:val="24"/>
            <w:szCs w:val="24"/>
          </w:rPr>
        </w:r>
        <w:r w:rsidRPr="00B87F58">
          <w:rPr>
            <w:webHidden/>
            <w:sz w:val="24"/>
            <w:szCs w:val="24"/>
          </w:rPr>
          <w:fldChar w:fldCharType="separate"/>
        </w:r>
        <w:r w:rsidR="009255D1">
          <w:rPr>
            <w:webHidden/>
            <w:sz w:val="24"/>
            <w:szCs w:val="24"/>
          </w:rPr>
          <w:t>10</w:t>
        </w:r>
        <w:r w:rsidRPr="00B87F58">
          <w:rPr>
            <w:webHidden/>
            <w:sz w:val="24"/>
            <w:szCs w:val="24"/>
          </w:rPr>
          <w:fldChar w:fldCharType="end"/>
        </w:r>
      </w:hyperlink>
    </w:p>
    <w:p w14:paraId="0DFBF350" w14:textId="77777777" w:rsidR="00B87F58" w:rsidRPr="00936890" w:rsidRDefault="00B87F58">
      <w:pPr>
        <w:pStyle w:val="Sumrio2"/>
        <w:rPr>
          <w:rFonts w:eastAsia="Times New Roman"/>
          <w:noProof/>
          <w:color w:val="auto"/>
          <w:kern w:val="2"/>
          <w:szCs w:val="24"/>
          <w:lang w:eastAsia="pt-BR"/>
        </w:rPr>
      </w:pPr>
      <w:hyperlink w:anchor="_Toc181879777" w:history="1">
        <w:r w:rsidRPr="00B87F58">
          <w:rPr>
            <w:rStyle w:val="Hyperlink"/>
            <w:noProof/>
            <w:szCs w:val="24"/>
          </w:rPr>
          <w:t>3.1.</w:t>
        </w:r>
        <w:r w:rsidRPr="00936890">
          <w:rPr>
            <w:rFonts w:eastAsia="Times New Roman"/>
            <w:noProof/>
            <w:color w:val="auto"/>
            <w:kern w:val="2"/>
            <w:szCs w:val="24"/>
            <w:lang w:eastAsia="pt-BR"/>
          </w:rPr>
          <w:tab/>
        </w:r>
        <w:r w:rsidRPr="00B87F58">
          <w:rPr>
            <w:rStyle w:val="Hyperlink"/>
            <w:noProof/>
            <w:szCs w:val="24"/>
          </w:rPr>
          <w:t>Leiaute</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_Toc181879777 \h </w:instrText>
        </w:r>
        <w:r w:rsidRPr="00B87F58">
          <w:rPr>
            <w:noProof/>
            <w:webHidden/>
            <w:szCs w:val="24"/>
          </w:rPr>
        </w:r>
        <w:r w:rsidRPr="00B87F58">
          <w:rPr>
            <w:noProof/>
            <w:webHidden/>
            <w:szCs w:val="24"/>
          </w:rPr>
          <w:fldChar w:fldCharType="separate"/>
        </w:r>
        <w:r w:rsidR="009255D1">
          <w:rPr>
            <w:noProof/>
            <w:webHidden/>
            <w:szCs w:val="24"/>
          </w:rPr>
          <w:t>10</w:t>
        </w:r>
        <w:r w:rsidRPr="00B87F58">
          <w:rPr>
            <w:noProof/>
            <w:webHidden/>
            <w:szCs w:val="24"/>
          </w:rPr>
          <w:fldChar w:fldCharType="end"/>
        </w:r>
      </w:hyperlink>
    </w:p>
    <w:p w14:paraId="15B1FEE2" w14:textId="77777777" w:rsidR="00B87F58" w:rsidRPr="00936890" w:rsidRDefault="00B87F58">
      <w:pPr>
        <w:pStyle w:val="Sumrio2"/>
        <w:rPr>
          <w:rFonts w:eastAsia="Times New Roman"/>
          <w:noProof/>
          <w:color w:val="auto"/>
          <w:kern w:val="2"/>
          <w:szCs w:val="24"/>
          <w:lang w:eastAsia="pt-BR"/>
        </w:rPr>
      </w:pPr>
      <w:hyperlink w:anchor="_Toc181879778" w:history="1">
        <w:r w:rsidRPr="00B87F58">
          <w:rPr>
            <w:rStyle w:val="Hyperlink"/>
            <w:noProof/>
            <w:szCs w:val="24"/>
          </w:rPr>
          <w:t>3.2.</w:t>
        </w:r>
        <w:r w:rsidRPr="00936890">
          <w:rPr>
            <w:rFonts w:eastAsia="Times New Roman"/>
            <w:noProof/>
            <w:color w:val="auto"/>
            <w:kern w:val="2"/>
            <w:szCs w:val="24"/>
            <w:lang w:eastAsia="pt-BR"/>
          </w:rPr>
          <w:tab/>
        </w:r>
        <w:r w:rsidRPr="00B87F58">
          <w:rPr>
            <w:rStyle w:val="Hyperlink"/>
            <w:noProof/>
            <w:szCs w:val="24"/>
          </w:rPr>
          <w:t>Informações obrigatórias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_Toc181879778 \h </w:instrText>
        </w:r>
        <w:r w:rsidRPr="00B87F58">
          <w:rPr>
            <w:noProof/>
            <w:webHidden/>
            <w:szCs w:val="24"/>
          </w:rPr>
        </w:r>
        <w:r w:rsidRPr="00B87F58">
          <w:rPr>
            <w:noProof/>
            <w:webHidden/>
            <w:szCs w:val="24"/>
          </w:rPr>
          <w:fldChar w:fldCharType="separate"/>
        </w:r>
        <w:r w:rsidR="009255D1">
          <w:rPr>
            <w:noProof/>
            <w:webHidden/>
            <w:szCs w:val="24"/>
          </w:rPr>
          <w:t>10</w:t>
        </w:r>
        <w:r w:rsidRPr="00B87F58">
          <w:rPr>
            <w:noProof/>
            <w:webHidden/>
            <w:szCs w:val="24"/>
          </w:rPr>
          <w:fldChar w:fldCharType="end"/>
        </w:r>
      </w:hyperlink>
    </w:p>
    <w:p w14:paraId="688BEE21" w14:textId="77777777" w:rsidR="00B87F58" w:rsidRPr="00936890" w:rsidRDefault="00B87F58">
      <w:pPr>
        <w:pStyle w:val="Sumrio2"/>
        <w:rPr>
          <w:rFonts w:eastAsia="Times New Roman"/>
          <w:noProof/>
          <w:color w:val="auto"/>
          <w:kern w:val="2"/>
          <w:szCs w:val="24"/>
          <w:lang w:eastAsia="pt-BR"/>
        </w:rPr>
      </w:pPr>
      <w:hyperlink w:anchor="_Toc181879779" w:history="1">
        <w:r w:rsidRPr="00B87F58">
          <w:rPr>
            <w:rStyle w:val="Hyperlink"/>
            <w:noProof/>
            <w:szCs w:val="24"/>
          </w:rPr>
          <w:t>3.3.</w:t>
        </w:r>
        <w:r w:rsidRPr="00936890">
          <w:rPr>
            <w:rFonts w:eastAsia="Times New Roman"/>
            <w:noProof/>
            <w:color w:val="auto"/>
            <w:kern w:val="2"/>
            <w:szCs w:val="24"/>
            <w:lang w:eastAsia="pt-BR"/>
          </w:rPr>
          <w:tab/>
        </w:r>
        <w:r w:rsidRPr="00B87F58">
          <w:rPr>
            <w:rStyle w:val="Hyperlink"/>
            <w:noProof/>
            <w:szCs w:val="24"/>
          </w:rPr>
          <w:t>Logomarca</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_Toc181879779 \h </w:instrText>
        </w:r>
        <w:r w:rsidRPr="00B87F58">
          <w:rPr>
            <w:noProof/>
            <w:webHidden/>
            <w:szCs w:val="24"/>
          </w:rPr>
        </w:r>
        <w:r w:rsidRPr="00B87F58">
          <w:rPr>
            <w:noProof/>
            <w:webHidden/>
            <w:szCs w:val="24"/>
          </w:rPr>
          <w:fldChar w:fldCharType="separate"/>
        </w:r>
        <w:r w:rsidR="009255D1">
          <w:rPr>
            <w:noProof/>
            <w:webHidden/>
            <w:szCs w:val="24"/>
          </w:rPr>
          <w:t>11</w:t>
        </w:r>
        <w:r w:rsidRPr="00B87F58">
          <w:rPr>
            <w:noProof/>
            <w:webHidden/>
            <w:szCs w:val="24"/>
          </w:rPr>
          <w:fldChar w:fldCharType="end"/>
        </w:r>
      </w:hyperlink>
    </w:p>
    <w:p w14:paraId="5B3B5382" w14:textId="77777777" w:rsidR="00B87F58" w:rsidRPr="00936890" w:rsidRDefault="00B87F58">
      <w:pPr>
        <w:pStyle w:val="Sumrio2"/>
        <w:rPr>
          <w:rFonts w:eastAsia="Times New Roman"/>
          <w:noProof/>
          <w:color w:val="auto"/>
          <w:kern w:val="2"/>
          <w:szCs w:val="24"/>
          <w:lang w:eastAsia="pt-BR"/>
        </w:rPr>
      </w:pPr>
      <w:hyperlink w:anchor="_Toc181879780" w:history="1">
        <w:r w:rsidRPr="00B87F58">
          <w:rPr>
            <w:rStyle w:val="Hyperlink"/>
            <w:noProof/>
            <w:szCs w:val="24"/>
          </w:rPr>
          <w:t>3.4.</w:t>
        </w:r>
        <w:r w:rsidRPr="00936890">
          <w:rPr>
            <w:rFonts w:eastAsia="Times New Roman"/>
            <w:noProof/>
            <w:color w:val="auto"/>
            <w:kern w:val="2"/>
            <w:szCs w:val="24"/>
            <w:lang w:eastAsia="pt-BR"/>
          </w:rPr>
          <w:tab/>
        </w:r>
        <w:r w:rsidRPr="00B87F58">
          <w:rPr>
            <w:rStyle w:val="Hyperlink"/>
            <w:noProof/>
            <w:szCs w:val="24"/>
          </w:rPr>
          <w:t>Boleto de Proposta</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_Toc181879780 \h </w:instrText>
        </w:r>
        <w:r w:rsidRPr="00B87F58">
          <w:rPr>
            <w:noProof/>
            <w:webHidden/>
            <w:szCs w:val="24"/>
          </w:rPr>
        </w:r>
        <w:r w:rsidRPr="00B87F58">
          <w:rPr>
            <w:noProof/>
            <w:webHidden/>
            <w:szCs w:val="24"/>
          </w:rPr>
          <w:fldChar w:fldCharType="separate"/>
        </w:r>
        <w:r w:rsidR="009255D1">
          <w:rPr>
            <w:noProof/>
            <w:webHidden/>
            <w:szCs w:val="24"/>
          </w:rPr>
          <w:t>11</w:t>
        </w:r>
        <w:r w:rsidRPr="00B87F58">
          <w:rPr>
            <w:noProof/>
            <w:webHidden/>
            <w:szCs w:val="24"/>
          </w:rPr>
          <w:fldChar w:fldCharType="end"/>
        </w:r>
      </w:hyperlink>
    </w:p>
    <w:p w14:paraId="0DFF952C" w14:textId="77777777" w:rsidR="00B87F58" w:rsidRPr="00936890" w:rsidRDefault="00B87F58">
      <w:pPr>
        <w:pStyle w:val="Sumrio2"/>
        <w:rPr>
          <w:rFonts w:eastAsia="Times New Roman"/>
          <w:noProof/>
          <w:color w:val="auto"/>
          <w:kern w:val="2"/>
          <w:szCs w:val="24"/>
          <w:lang w:eastAsia="pt-BR"/>
        </w:rPr>
      </w:pPr>
      <w:hyperlink w:anchor="_Toc181879781" w:history="1">
        <w:r w:rsidRPr="00B87F58">
          <w:rPr>
            <w:rStyle w:val="Hyperlink"/>
            <w:noProof/>
            <w:szCs w:val="24"/>
          </w:rPr>
          <w:t>3.5.</w:t>
        </w:r>
        <w:r w:rsidRPr="00936890">
          <w:rPr>
            <w:rFonts w:eastAsia="Times New Roman"/>
            <w:noProof/>
            <w:color w:val="auto"/>
            <w:kern w:val="2"/>
            <w:szCs w:val="24"/>
            <w:lang w:eastAsia="pt-BR"/>
          </w:rPr>
          <w:tab/>
        </w:r>
        <w:r w:rsidRPr="00B87F58">
          <w:rPr>
            <w:rStyle w:val="Hyperlink"/>
            <w:noProof/>
            <w:szCs w:val="24"/>
          </w:rPr>
          <w:t>Boleto Híbrido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_Toc181879781 \h </w:instrText>
        </w:r>
        <w:r w:rsidRPr="00B87F58">
          <w:rPr>
            <w:noProof/>
            <w:webHidden/>
            <w:szCs w:val="24"/>
          </w:rPr>
        </w:r>
        <w:r w:rsidRPr="00B87F58">
          <w:rPr>
            <w:noProof/>
            <w:webHidden/>
            <w:szCs w:val="24"/>
          </w:rPr>
          <w:fldChar w:fldCharType="separate"/>
        </w:r>
        <w:r w:rsidR="009255D1">
          <w:rPr>
            <w:noProof/>
            <w:webHidden/>
            <w:szCs w:val="24"/>
          </w:rPr>
          <w:t>11</w:t>
        </w:r>
        <w:r w:rsidRPr="00B87F58">
          <w:rPr>
            <w:noProof/>
            <w:webHidden/>
            <w:szCs w:val="24"/>
          </w:rPr>
          <w:fldChar w:fldCharType="end"/>
        </w:r>
      </w:hyperlink>
    </w:p>
    <w:p w14:paraId="210A5E87" w14:textId="77777777" w:rsidR="00B87F58" w:rsidRPr="00936890" w:rsidRDefault="00B87F58">
      <w:pPr>
        <w:pStyle w:val="Sumrio2"/>
        <w:rPr>
          <w:rFonts w:eastAsia="Times New Roman"/>
          <w:noProof/>
          <w:color w:val="auto"/>
          <w:kern w:val="2"/>
          <w:szCs w:val="24"/>
          <w:lang w:eastAsia="pt-BR"/>
        </w:rPr>
      </w:pPr>
      <w:hyperlink w:anchor="_Toc181879782" w:history="1">
        <w:r w:rsidRPr="00B87F58">
          <w:rPr>
            <w:rStyle w:val="Hyperlink"/>
            <w:noProof/>
            <w:szCs w:val="24"/>
          </w:rPr>
          <w:t>3.6.</w:t>
        </w:r>
        <w:r w:rsidRPr="00936890">
          <w:rPr>
            <w:rFonts w:eastAsia="Times New Roman"/>
            <w:noProof/>
            <w:color w:val="auto"/>
            <w:kern w:val="2"/>
            <w:szCs w:val="24"/>
            <w:lang w:eastAsia="pt-BR"/>
          </w:rPr>
          <w:tab/>
        </w:r>
        <w:r w:rsidRPr="00B87F58">
          <w:rPr>
            <w:rStyle w:val="Hyperlink"/>
            <w:noProof/>
            <w:szCs w:val="24"/>
          </w:rPr>
          <w:t>Boleto de Depósito e Aporte</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_Toc181879782 \h </w:instrText>
        </w:r>
        <w:r w:rsidRPr="00B87F58">
          <w:rPr>
            <w:noProof/>
            <w:webHidden/>
            <w:szCs w:val="24"/>
          </w:rPr>
        </w:r>
        <w:r w:rsidRPr="00B87F58">
          <w:rPr>
            <w:noProof/>
            <w:webHidden/>
            <w:szCs w:val="24"/>
          </w:rPr>
          <w:fldChar w:fldCharType="separate"/>
        </w:r>
        <w:r w:rsidR="009255D1">
          <w:rPr>
            <w:noProof/>
            <w:webHidden/>
            <w:szCs w:val="24"/>
          </w:rPr>
          <w:t>12</w:t>
        </w:r>
        <w:r w:rsidRPr="00B87F58">
          <w:rPr>
            <w:noProof/>
            <w:webHidden/>
            <w:szCs w:val="24"/>
          </w:rPr>
          <w:fldChar w:fldCharType="end"/>
        </w:r>
      </w:hyperlink>
    </w:p>
    <w:p w14:paraId="25D91498" w14:textId="77777777" w:rsidR="00B87F58" w:rsidRPr="00936890" w:rsidRDefault="00B87F58">
      <w:pPr>
        <w:pStyle w:val="Sumrio2"/>
        <w:rPr>
          <w:rFonts w:eastAsia="Times New Roman"/>
          <w:noProof/>
          <w:color w:val="auto"/>
          <w:kern w:val="2"/>
          <w:szCs w:val="24"/>
          <w:lang w:eastAsia="pt-BR"/>
        </w:rPr>
      </w:pPr>
      <w:hyperlink w:anchor="_Toc181879783" w:history="1">
        <w:r w:rsidRPr="00B87F58">
          <w:rPr>
            <w:rStyle w:val="Hyperlink"/>
            <w:noProof/>
            <w:szCs w:val="24"/>
          </w:rPr>
          <w:t>3.7.</w:t>
        </w:r>
        <w:r w:rsidRPr="00936890">
          <w:rPr>
            <w:rFonts w:eastAsia="Times New Roman"/>
            <w:noProof/>
            <w:color w:val="auto"/>
            <w:kern w:val="2"/>
            <w:szCs w:val="24"/>
            <w:lang w:eastAsia="pt-BR"/>
          </w:rPr>
          <w:tab/>
        </w:r>
        <w:r w:rsidRPr="00B87F58">
          <w:rPr>
            <w:rStyle w:val="Hyperlink"/>
            <w:noProof/>
            <w:szCs w:val="24"/>
          </w:rPr>
          <w:t>Boleto de Terceiro Habilitado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_Toc181879783 \h </w:instrText>
        </w:r>
        <w:r w:rsidRPr="00B87F58">
          <w:rPr>
            <w:noProof/>
            <w:webHidden/>
            <w:szCs w:val="24"/>
          </w:rPr>
        </w:r>
        <w:r w:rsidRPr="00B87F58">
          <w:rPr>
            <w:noProof/>
            <w:webHidden/>
            <w:szCs w:val="24"/>
          </w:rPr>
          <w:fldChar w:fldCharType="separate"/>
        </w:r>
        <w:r w:rsidR="009255D1">
          <w:rPr>
            <w:noProof/>
            <w:webHidden/>
            <w:szCs w:val="24"/>
          </w:rPr>
          <w:t>12</w:t>
        </w:r>
        <w:r w:rsidRPr="00B87F58">
          <w:rPr>
            <w:noProof/>
            <w:webHidden/>
            <w:szCs w:val="24"/>
          </w:rPr>
          <w:fldChar w:fldCharType="end"/>
        </w:r>
      </w:hyperlink>
    </w:p>
    <w:p w14:paraId="13F7E3DD" w14:textId="77777777" w:rsidR="00B87F58" w:rsidRPr="00936890" w:rsidRDefault="00B87F58">
      <w:pPr>
        <w:pStyle w:val="Sumrio2"/>
        <w:rPr>
          <w:rFonts w:eastAsia="Times New Roman"/>
          <w:noProof/>
          <w:color w:val="auto"/>
          <w:kern w:val="2"/>
          <w:szCs w:val="24"/>
          <w:lang w:eastAsia="pt-BR"/>
        </w:rPr>
      </w:pPr>
      <w:hyperlink w:anchor="_Toc181879784" w:history="1">
        <w:r w:rsidRPr="00B87F58">
          <w:rPr>
            <w:rStyle w:val="Hyperlink"/>
            <w:noProof/>
            <w:szCs w:val="24"/>
          </w:rPr>
          <w:t>3.8.</w:t>
        </w:r>
        <w:r w:rsidRPr="00936890">
          <w:rPr>
            <w:rFonts w:eastAsia="Times New Roman"/>
            <w:noProof/>
            <w:color w:val="auto"/>
            <w:kern w:val="2"/>
            <w:szCs w:val="24"/>
            <w:lang w:eastAsia="pt-BR"/>
          </w:rPr>
          <w:tab/>
        </w:r>
        <w:r w:rsidRPr="00B87F58">
          <w:rPr>
            <w:rStyle w:val="Hyperlink"/>
            <w:noProof/>
            <w:szCs w:val="24"/>
          </w:rPr>
          <w:t>Modelos de recibo do pagador</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_Toc181879784 \h </w:instrText>
        </w:r>
        <w:r w:rsidRPr="00B87F58">
          <w:rPr>
            <w:noProof/>
            <w:webHidden/>
            <w:szCs w:val="24"/>
          </w:rPr>
        </w:r>
        <w:r w:rsidRPr="00B87F58">
          <w:rPr>
            <w:noProof/>
            <w:webHidden/>
            <w:szCs w:val="24"/>
          </w:rPr>
          <w:fldChar w:fldCharType="separate"/>
        </w:r>
        <w:r w:rsidR="009255D1">
          <w:rPr>
            <w:noProof/>
            <w:webHidden/>
            <w:szCs w:val="24"/>
          </w:rPr>
          <w:t>13</w:t>
        </w:r>
        <w:r w:rsidRPr="00B87F58">
          <w:rPr>
            <w:noProof/>
            <w:webHidden/>
            <w:szCs w:val="24"/>
          </w:rPr>
          <w:fldChar w:fldCharType="end"/>
        </w:r>
      </w:hyperlink>
    </w:p>
    <w:p w14:paraId="27ED4431" w14:textId="77777777" w:rsidR="00B87F58" w:rsidRPr="00936890" w:rsidRDefault="00B87F58">
      <w:pPr>
        <w:pStyle w:val="Sumrio2"/>
        <w:rPr>
          <w:rFonts w:eastAsia="Times New Roman"/>
          <w:noProof/>
          <w:color w:val="auto"/>
          <w:kern w:val="2"/>
          <w:szCs w:val="24"/>
          <w:lang w:eastAsia="pt-BR"/>
        </w:rPr>
      </w:pPr>
      <w:hyperlink w:anchor="_Toc181879790" w:history="1">
        <w:r w:rsidRPr="00B87F58">
          <w:rPr>
            <w:rStyle w:val="Hyperlink"/>
            <w:caps/>
            <w:noProof/>
            <w:szCs w:val="24"/>
          </w:rPr>
          <w:t>4.</w:t>
        </w:r>
        <w:r w:rsidRPr="00936890">
          <w:rPr>
            <w:rFonts w:eastAsia="Times New Roman"/>
            <w:noProof/>
            <w:color w:val="auto"/>
            <w:kern w:val="2"/>
            <w:szCs w:val="24"/>
            <w:lang w:eastAsia="pt-BR"/>
          </w:rPr>
          <w:tab/>
        </w:r>
        <w:r w:rsidRPr="00B87F58">
          <w:rPr>
            <w:rStyle w:val="Hyperlink"/>
            <w:noProof/>
            <w:szCs w:val="24"/>
          </w:rPr>
          <w:t>ESPECIFICAÇÃO DA FICHA DE COMPENSAÇÃO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_Toc181879790 \h </w:instrText>
        </w:r>
        <w:r w:rsidRPr="00B87F58">
          <w:rPr>
            <w:noProof/>
            <w:webHidden/>
            <w:szCs w:val="24"/>
          </w:rPr>
        </w:r>
        <w:r w:rsidRPr="00B87F58">
          <w:rPr>
            <w:noProof/>
            <w:webHidden/>
            <w:szCs w:val="24"/>
          </w:rPr>
          <w:fldChar w:fldCharType="separate"/>
        </w:r>
        <w:r w:rsidR="009255D1">
          <w:rPr>
            <w:noProof/>
            <w:webHidden/>
            <w:szCs w:val="24"/>
          </w:rPr>
          <w:t>18</w:t>
        </w:r>
        <w:r w:rsidRPr="00B87F58">
          <w:rPr>
            <w:noProof/>
            <w:webHidden/>
            <w:szCs w:val="24"/>
          </w:rPr>
          <w:fldChar w:fldCharType="end"/>
        </w:r>
      </w:hyperlink>
    </w:p>
    <w:p w14:paraId="545DDA66" w14:textId="77777777" w:rsidR="00B87F58" w:rsidRPr="00936890" w:rsidRDefault="00B87F58">
      <w:pPr>
        <w:pStyle w:val="Sumrio2"/>
        <w:rPr>
          <w:rFonts w:eastAsia="Times New Roman"/>
          <w:noProof/>
          <w:color w:val="auto"/>
          <w:kern w:val="2"/>
          <w:szCs w:val="24"/>
          <w:lang w:eastAsia="pt-BR"/>
        </w:rPr>
      </w:pPr>
      <w:hyperlink w:anchor="_Toc181879791" w:history="1">
        <w:r w:rsidRPr="00B87F58">
          <w:rPr>
            <w:rStyle w:val="Hyperlink"/>
            <w:noProof/>
            <w:szCs w:val="24"/>
          </w:rPr>
          <w:t>4.1.</w:t>
        </w:r>
        <w:r w:rsidRPr="00936890">
          <w:rPr>
            <w:rFonts w:eastAsia="Times New Roman"/>
            <w:noProof/>
            <w:color w:val="auto"/>
            <w:kern w:val="2"/>
            <w:szCs w:val="24"/>
            <w:lang w:eastAsia="pt-BR"/>
          </w:rPr>
          <w:tab/>
        </w:r>
        <w:r w:rsidRPr="00B87F58">
          <w:rPr>
            <w:rStyle w:val="Hyperlink"/>
            <w:noProof/>
            <w:szCs w:val="24"/>
          </w:rPr>
          <w:t>Modelos de ficha de compensação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_Toc181879791 \h </w:instrText>
        </w:r>
        <w:r w:rsidRPr="00B87F58">
          <w:rPr>
            <w:noProof/>
            <w:webHidden/>
            <w:szCs w:val="24"/>
          </w:rPr>
        </w:r>
        <w:r w:rsidRPr="00B87F58">
          <w:rPr>
            <w:noProof/>
            <w:webHidden/>
            <w:szCs w:val="24"/>
          </w:rPr>
          <w:fldChar w:fldCharType="separate"/>
        </w:r>
        <w:r w:rsidR="009255D1">
          <w:rPr>
            <w:noProof/>
            <w:webHidden/>
            <w:szCs w:val="24"/>
          </w:rPr>
          <w:t>18</w:t>
        </w:r>
        <w:r w:rsidRPr="00B87F58">
          <w:rPr>
            <w:noProof/>
            <w:webHidden/>
            <w:szCs w:val="24"/>
          </w:rPr>
          <w:fldChar w:fldCharType="end"/>
        </w:r>
      </w:hyperlink>
    </w:p>
    <w:p w14:paraId="2F9069A6" w14:textId="77777777" w:rsidR="00B87F58" w:rsidRPr="00936890" w:rsidRDefault="00B87F58">
      <w:pPr>
        <w:pStyle w:val="Sumrio2"/>
        <w:rPr>
          <w:rFonts w:eastAsia="Times New Roman"/>
          <w:noProof/>
          <w:color w:val="auto"/>
          <w:kern w:val="2"/>
          <w:szCs w:val="24"/>
          <w:lang w:eastAsia="pt-BR"/>
        </w:rPr>
      </w:pPr>
      <w:hyperlink w:anchor="_Toc181879797" w:history="1">
        <w:r w:rsidRPr="00B87F58">
          <w:rPr>
            <w:rStyle w:val="Hyperlink"/>
            <w:noProof/>
            <w:szCs w:val="24"/>
          </w:rPr>
          <w:t>4.2.</w:t>
        </w:r>
        <w:r w:rsidRPr="00936890">
          <w:rPr>
            <w:rFonts w:eastAsia="Times New Roman"/>
            <w:noProof/>
            <w:color w:val="auto"/>
            <w:kern w:val="2"/>
            <w:szCs w:val="24"/>
            <w:lang w:eastAsia="pt-BR"/>
          </w:rPr>
          <w:tab/>
        </w:r>
        <w:r w:rsidRPr="00B87F58">
          <w:rPr>
            <w:rStyle w:val="Hyperlink"/>
            <w:noProof/>
            <w:szCs w:val="24"/>
          </w:rPr>
          <w:t>Descrição dos Campos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_Toc181879797 \h </w:instrText>
        </w:r>
        <w:r w:rsidRPr="00B87F58">
          <w:rPr>
            <w:noProof/>
            <w:webHidden/>
            <w:szCs w:val="24"/>
          </w:rPr>
        </w:r>
        <w:r w:rsidRPr="00B87F58">
          <w:rPr>
            <w:noProof/>
            <w:webHidden/>
            <w:szCs w:val="24"/>
          </w:rPr>
          <w:fldChar w:fldCharType="separate"/>
        </w:r>
        <w:r w:rsidR="009255D1">
          <w:rPr>
            <w:noProof/>
            <w:webHidden/>
            <w:szCs w:val="24"/>
          </w:rPr>
          <w:t>21</w:t>
        </w:r>
        <w:r w:rsidRPr="00B87F58">
          <w:rPr>
            <w:noProof/>
            <w:webHidden/>
            <w:szCs w:val="24"/>
          </w:rPr>
          <w:fldChar w:fldCharType="end"/>
        </w:r>
      </w:hyperlink>
    </w:p>
    <w:p w14:paraId="5231E30A" w14:textId="77777777" w:rsidR="00B87F58" w:rsidRPr="00936890" w:rsidRDefault="00B87F58">
      <w:pPr>
        <w:pStyle w:val="Sumrio1"/>
        <w:rPr>
          <w:rFonts w:eastAsia="Times New Roman"/>
          <w:b w:val="0"/>
          <w:bCs w:val="0"/>
          <w:color w:val="auto"/>
          <w:kern w:val="2"/>
          <w:sz w:val="24"/>
          <w:szCs w:val="24"/>
          <w:lang w:eastAsia="pt-BR"/>
        </w:rPr>
      </w:pPr>
      <w:hyperlink w:anchor="_Toc181879836" w:history="1">
        <w:r w:rsidRPr="00B87F58">
          <w:rPr>
            <w:rStyle w:val="Hyperlink"/>
            <w:sz w:val="24"/>
            <w:szCs w:val="24"/>
          </w:rPr>
          <w:t>5.</w:t>
        </w:r>
        <w:r w:rsidRPr="00936890">
          <w:rPr>
            <w:rFonts w:eastAsia="Times New Roman"/>
            <w:b w:val="0"/>
            <w:bCs w:val="0"/>
            <w:color w:val="auto"/>
            <w:kern w:val="2"/>
            <w:sz w:val="24"/>
            <w:szCs w:val="24"/>
            <w:lang w:eastAsia="pt-BR"/>
          </w:rPr>
          <w:tab/>
        </w:r>
        <w:r w:rsidRPr="00B87F58">
          <w:rPr>
            <w:rStyle w:val="Hyperlink"/>
            <w:sz w:val="24"/>
            <w:szCs w:val="24"/>
          </w:rPr>
          <w:t>ANEXOS</w:t>
        </w:r>
        <w:r w:rsidRPr="00B87F58">
          <w:rPr>
            <w:webHidden/>
            <w:sz w:val="24"/>
            <w:szCs w:val="24"/>
          </w:rPr>
          <w:tab/>
        </w:r>
        <w:r w:rsidRPr="00B87F58">
          <w:rPr>
            <w:webHidden/>
            <w:sz w:val="24"/>
            <w:szCs w:val="24"/>
          </w:rPr>
          <w:fldChar w:fldCharType="begin"/>
        </w:r>
        <w:r w:rsidRPr="00B87F58">
          <w:rPr>
            <w:webHidden/>
            <w:sz w:val="24"/>
            <w:szCs w:val="24"/>
          </w:rPr>
          <w:instrText xml:space="preserve"> PAGEREF _Toc181879836 \h </w:instrText>
        </w:r>
        <w:r w:rsidRPr="00B87F58">
          <w:rPr>
            <w:webHidden/>
            <w:sz w:val="24"/>
            <w:szCs w:val="24"/>
          </w:rPr>
        </w:r>
        <w:r w:rsidRPr="00B87F58">
          <w:rPr>
            <w:webHidden/>
            <w:sz w:val="24"/>
            <w:szCs w:val="24"/>
          </w:rPr>
          <w:fldChar w:fldCharType="separate"/>
        </w:r>
        <w:r w:rsidR="009255D1">
          <w:rPr>
            <w:webHidden/>
            <w:sz w:val="24"/>
            <w:szCs w:val="24"/>
          </w:rPr>
          <w:t>29</w:t>
        </w:r>
        <w:r w:rsidRPr="00B87F58">
          <w:rPr>
            <w:webHidden/>
            <w:sz w:val="24"/>
            <w:szCs w:val="24"/>
          </w:rPr>
          <w:fldChar w:fldCharType="end"/>
        </w:r>
      </w:hyperlink>
    </w:p>
    <w:p w14:paraId="5EDFD963" w14:textId="77777777" w:rsidR="00B87F58" w:rsidRPr="00936890" w:rsidRDefault="00B87F58">
      <w:pPr>
        <w:pStyle w:val="Sumrio2"/>
        <w:rPr>
          <w:rFonts w:eastAsia="Times New Roman"/>
          <w:noProof/>
          <w:color w:val="auto"/>
          <w:kern w:val="2"/>
          <w:szCs w:val="24"/>
          <w:lang w:eastAsia="pt-BR"/>
        </w:rPr>
      </w:pPr>
      <w:hyperlink w:anchor="_Toc181879837" w:history="1">
        <w:r w:rsidRPr="00B87F58">
          <w:rPr>
            <w:rStyle w:val="Hyperlink"/>
            <w:noProof/>
            <w:szCs w:val="24"/>
          </w:rPr>
          <w:t>5.1.</w:t>
        </w:r>
        <w:r w:rsidRPr="00936890">
          <w:rPr>
            <w:rFonts w:eastAsia="Times New Roman"/>
            <w:noProof/>
            <w:color w:val="auto"/>
            <w:kern w:val="2"/>
            <w:szCs w:val="24"/>
            <w:lang w:eastAsia="pt-BR"/>
          </w:rPr>
          <w:tab/>
        </w:r>
        <w:r w:rsidRPr="00B87F58">
          <w:rPr>
            <w:rStyle w:val="Hyperlink"/>
            <w:noProof/>
            <w:szCs w:val="24"/>
          </w:rPr>
          <w:t>Anexo I – Cálculo do dígito verificador geral do código de barras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_Toc181879837 \h </w:instrText>
        </w:r>
        <w:r w:rsidRPr="00B87F58">
          <w:rPr>
            <w:noProof/>
            <w:webHidden/>
            <w:szCs w:val="24"/>
          </w:rPr>
        </w:r>
        <w:r w:rsidRPr="00B87F58">
          <w:rPr>
            <w:noProof/>
            <w:webHidden/>
            <w:szCs w:val="24"/>
          </w:rPr>
          <w:fldChar w:fldCharType="separate"/>
        </w:r>
        <w:r w:rsidR="009255D1">
          <w:rPr>
            <w:noProof/>
            <w:webHidden/>
            <w:szCs w:val="24"/>
          </w:rPr>
          <w:t>29</w:t>
        </w:r>
        <w:r w:rsidRPr="00B87F58">
          <w:rPr>
            <w:noProof/>
            <w:webHidden/>
            <w:szCs w:val="24"/>
          </w:rPr>
          <w:fldChar w:fldCharType="end"/>
        </w:r>
      </w:hyperlink>
    </w:p>
    <w:p w14:paraId="4CA3943D" w14:textId="77777777" w:rsidR="00B87F58" w:rsidRPr="00936890" w:rsidRDefault="00B87F58">
      <w:pPr>
        <w:pStyle w:val="Sumrio2"/>
        <w:rPr>
          <w:rFonts w:eastAsia="Times New Roman"/>
          <w:noProof/>
          <w:color w:val="auto"/>
          <w:kern w:val="2"/>
          <w:szCs w:val="24"/>
          <w:lang w:eastAsia="pt-BR"/>
        </w:rPr>
      </w:pPr>
      <w:hyperlink w:anchor="_Toc181879842" w:history="1">
        <w:r w:rsidRPr="00B87F58">
          <w:rPr>
            <w:rStyle w:val="Hyperlink"/>
            <w:noProof/>
            <w:szCs w:val="24"/>
          </w:rPr>
          <w:t>5.2.</w:t>
        </w:r>
        <w:r w:rsidRPr="00936890">
          <w:rPr>
            <w:rFonts w:eastAsia="Times New Roman"/>
            <w:noProof/>
            <w:color w:val="auto"/>
            <w:kern w:val="2"/>
            <w:szCs w:val="24"/>
            <w:lang w:eastAsia="pt-BR"/>
          </w:rPr>
          <w:tab/>
        </w:r>
        <w:r w:rsidRPr="00B87F58">
          <w:rPr>
            <w:rStyle w:val="Hyperlink"/>
            <w:noProof/>
            <w:szCs w:val="24"/>
          </w:rPr>
          <w:t>Anexo II – Fator de Vencimento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_Toc181879842 \h </w:instrText>
        </w:r>
        <w:r w:rsidRPr="00B87F58">
          <w:rPr>
            <w:noProof/>
            <w:webHidden/>
            <w:szCs w:val="24"/>
          </w:rPr>
        </w:r>
        <w:r w:rsidRPr="00B87F58">
          <w:rPr>
            <w:noProof/>
            <w:webHidden/>
            <w:szCs w:val="24"/>
          </w:rPr>
          <w:fldChar w:fldCharType="separate"/>
        </w:r>
        <w:r w:rsidR="009255D1">
          <w:rPr>
            <w:noProof/>
            <w:webHidden/>
            <w:szCs w:val="24"/>
          </w:rPr>
          <w:t>31</w:t>
        </w:r>
        <w:r w:rsidRPr="00B87F58">
          <w:rPr>
            <w:noProof/>
            <w:webHidden/>
            <w:szCs w:val="24"/>
          </w:rPr>
          <w:fldChar w:fldCharType="end"/>
        </w:r>
      </w:hyperlink>
    </w:p>
    <w:p w14:paraId="3A7AC9DE" w14:textId="77777777" w:rsidR="00B87F58" w:rsidRPr="00936890" w:rsidRDefault="00B87F58">
      <w:pPr>
        <w:pStyle w:val="Sumrio2"/>
        <w:rPr>
          <w:rFonts w:eastAsia="Times New Roman"/>
          <w:noProof/>
          <w:color w:val="auto"/>
          <w:kern w:val="2"/>
          <w:szCs w:val="24"/>
          <w:lang w:eastAsia="pt-BR"/>
        </w:rPr>
      </w:pPr>
      <w:hyperlink w:anchor="_Toc181879846" w:history="1">
        <w:r w:rsidRPr="00B87F58">
          <w:rPr>
            <w:rStyle w:val="Hyperlink"/>
            <w:noProof/>
            <w:szCs w:val="24"/>
          </w:rPr>
          <w:t>5.3.</w:t>
        </w:r>
        <w:r w:rsidRPr="00936890">
          <w:rPr>
            <w:rFonts w:eastAsia="Times New Roman"/>
            <w:noProof/>
            <w:color w:val="auto"/>
            <w:kern w:val="2"/>
            <w:szCs w:val="24"/>
            <w:lang w:eastAsia="pt-BR"/>
          </w:rPr>
          <w:tab/>
        </w:r>
        <w:r w:rsidRPr="00B87F58">
          <w:rPr>
            <w:rStyle w:val="Hyperlink"/>
            <w:noProof/>
            <w:szCs w:val="24"/>
          </w:rPr>
          <w:t>Anexo III – Campo Livre do Código de Barras</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_Toc181879846 \h </w:instrText>
        </w:r>
        <w:r w:rsidRPr="00B87F58">
          <w:rPr>
            <w:noProof/>
            <w:webHidden/>
            <w:szCs w:val="24"/>
          </w:rPr>
        </w:r>
        <w:r w:rsidRPr="00B87F58">
          <w:rPr>
            <w:noProof/>
            <w:webHidden/>
            <w:szCs w:val="24"/>
          </w:rPr>
          <w:fldChar w:fldCharType="separate"/>
        </w:r>
        <w:r w:rsidR="009255D1">
          <w:rPr>
            <w:noProof/>
            <w:webHidden/>
            <w:szCs w:val="24"/>
          </w:rPr>
          <w:t>33</w:t>
        </w:r>
        <w:r w:rsidRPr="00B87F58">
          <w:rPr>
            <w:noProof/>
            <w:webHidden/>
            <w:szCs w:val="24"/>
          </w:rPr>
          <w:fldChar w:fldCharType="end"/>
        </w:r>
      </w:hyperlink>
    </w:p>
    <w:p w14:paraId="139F1E18" w14:textId="77777777" w:rsidR="00B87F58" w:rsidRPr="00936890" w:rsidRDefault="00B87F58">
      <w:pPr>
        <w:pStyle w:val="Sumrio2"/>
        <w:rPr>
          <w:rFonts w:eastAsia="Times New Roman"/>
          <w:noProof/>
          <w:color w:val="auto"/>
          <w:kern w:val="2"/>
          <w:szCs w:val="24"/>
          <w:lang w:eastAsia="pt-BR"/>
        </w:rPr>
      </w:pPr>
      <w:hyperlink w:anchor="_Toc181879852" w:history="1">
        <w:r w:rsidRPr="00B87F58">
          <w:rPr>
            <w:rStyle w:val="Hyperlink"/>
            <w:rFonts w:cs="Book Antiqua"/>
            <w:noProof/>
            <w:spacing w:val="-5"/>
            <w:szCs w:val="24"/>
          </w:rPr>
          <w:t>5.4.</w:t>
        </w:r>
        <w:r w:rsidRPr="00936890">
          <w:rPr>
            <w:rFonts w:eastAsia="Times New Roman"/>
            <w:noProof/>
            <w:color w:val="auto"/>
            <w:kern w:val="2"/>
            <w:szCs w:val="24"/>
            <w:lang w:eastAsia="pt-BR"/>
          </w:rPr>
          <w:tab/>
        </w:r>
        <w:r w:rsidRPr="00B87F58">
          <w:rPr>
            <w:rStyle w:val="Hyperlink"/>
            <w:noProof/>
            <w:szCs w:val="24"/>
          </w:rPr>
          <w:t>Anexo IV – Cálculo do Dígito Verificador do Nosso Número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_Toc181879852 \h </w:instrText>
        </w:r>
        <w:r w:rsidRPr="00B87F58">
          <w:rPr>
            <w:noProof/>
            <w:webHidden/>
            <w:szCs w:val="24"/>
          </w:rPr>
        </w:r>
        <w:r w:rsidRPr="00B87F58">
          <w:rPr>
            <w:noProof/>
            <w:webHidden/>
            <w:szCs w:val="24"/>
          </w:rPr>
          <w:fldChar w:fldCharType="separate"/>
        </w:r>
        <w:r w:rsidR="009255D1">
          <w:rPr>
            <w:noProof/>
            <w:webHidden/>
            <w:szCs w:val="24"/>
          </w:rPr>
          <w:t>35</w:t>
        </w:r>
        <w:r w:rsidRPr="00B87F58">
          <w:rPr>
            <w:noProof/>
            <w:webHidden/>
            <w:szCs w:val="24"/>
          </w:rPr>
          <w:fldChar w:fldCharType="end"/>
        </w:r>
      </w:hyperlink>
    </w:p>
    <w:p w14:paraId="5A524D64" w14:textId="77777777" w:rsidR="00B87F58" w:rsidRPr="00936890" w:rsidRDefault="00B87F58">
      <w:pPr>
        <w:pStyle w:val="Sumrio2"/>
        <w:rPr>
          <w:rFonts w:eastAsia="Times New Roman"/>
          <w:noProof/>
          <w:color w:val="auto"/>
          <w:kern w:val="2"/>
          <w:szCs w:val="24"/>
          <w:lang w:eastAsia="pt-BR"/>
        </w:rPr>
      </w:pPr>
      <w:hyperlink w:anchor="_Toc181879857" w:history="1">
        <w:r w:rsidRPr="00B87F58">
          <w:rPr>
            <w:rStyle w:val="Hyperlink"/>
            <w:noProof/>
            <w:szCs w:val="24"/>
          </w:rPr>
          <w:t>5.5.</w:t>
        </w:r>
        <w:r w:rsidRPr="00936890">
          <w:rPr>
            <w:rFonts w:eastAsia="Times New Roman"/>
            <w:noProof/>
            <w:color w:val="auto"/>
            <w:kern w:val="2"/>
            <w:szCs w:val="24"/>
            <w:lang w:eastAsia="pt-BR"/>
          </w:rPr>
          <w:tab/>
        </w:r>
        <w:r w:rsidRPr="00B87F58">
          <w:rPr>
            <w:rStyle w:val="Hyperlink"/>
            <w:noProof/>
            <w:szCs w:val="24"/>
          </w:rPr>
          <w:t>Anexo V – Linha Digitável / Representação Numérica</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_Toc181879857 \h </w:instrText>
        </w:r>
        <w:r w:rsidRPr="00B87F58">
          <w:rPr>
            <w:noProof/>
            <w:webHidden/>
            <w:szCs w:val="24"/>
          </w:rPr>
        </w:r>
        <w:r w:rsidRPr="00B87F58">
          <w:rPr>
            <w:noProof/>
            <w:webHidden/>
            <w:szCs w:val="24"/>
          </w:rPr>
          <w:fldChar w:fldCharType="separate"/>
        </w:r>
        <w:r w:rsidR="009255D1">
          <w:rPr>
            <w:noProof/>
            <w:webHidden/>
            <w:szCs w:val="24"/>
          </w:rPr>
          <w:t>36</w:t>
        </w:r>
        <w:r w:rsidRPr="00B87F58">
          <w:rPr>
            <w:noProof/>
            <w:webHidden/>
            <w:szCs w:val="24"/>
          </w:rPr>
          <w:fldChar w:fldCharType="end"/>
        </w:r>
      </w:hyperlink>
    </w:p>
    <w:p w14:paraId="226FEAE5" w14:textId="77777777" w:rsidR="00B87F58" w:rsidRPr="00936890" w:rsidRDefault="00B87F58">
      <w:pPr>
        <w:pStyle w:val="Sumrio2"/>
        <w:tabs>
          <w:tab w:val="left" w:pos="1320"/>
        </w:tabs>
        <w:rPr>
          <w:rFonts w:eastAsia="Times New Roman"/>
          <w:noProof/>
          <w:color w:val="auto"/>
          <w:kern w:val="2"/>
          <w:szCs w:val="24"/>
          <w:lang w:eastAsia="pt-BR"/>
        </w:rPr>
      </w:pPr>
    </w:p>
    <w:p w14:paraId="3A930671" w14:textId="77777777" w:rsidR="00B87F58" w:rsidRPr="00936890" w:rsidRDefault="00B87F58">
      <w:pPr>
        <w:pStyle w:val="Sumrio2"/>
        <w:rPr>
          <w:rFonts w:eastAsia="Times New Roman"/>
          <w:noProof/>
          <w:color w:val="auto"/>
          <w:kern w:val="2"/>
          <w:szCs w:val="24"/>
          <w:lang w:eastAsia="pt-BR"/>
        </w:rPr>
      </w:pPr>
      <w:hyperlink w:anchor="_Toc181879863" w:history="1">
        <w:r w:rsidRPr="00B87F58">
          <w:rPr>
            <w:rStyle w:val="Hyperlink"/>
            <w:noProof/>
            <w:szCs w:val="24"/>
          </w:rPr>
          <w:t>5.6.</w:t>
        </w:r>
        <w:r w:rsidRPr="00936890">
          <w:rPr>
            <w:rFonts w:eastAsia="Times New Roman"/>
            <w:noProof/>
            <w:color w:val="auto"/>
            <w:kern w:val="2"/>
            <w:szCs w:val="24"/>
            <w:lang w:eastAsia="pt-BR"/>
          </w:rPr>
          <w:tab/>
        </w:r>
        <w:r w:rsidRPr="00B87F58">
          <w:rPr>
            <w:rStyle w:val="Hyperlink"/>
            <w:noProof/>
            <w:szCs w:val="24"/>
          </w:rPr>
          <w:t>Anexo VI – Cálculo do Dígito Verificador do Código Do Beneficiário</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_Toc181879863 \h </w:instrText>
        </w:r>
        <w:r w:rsidRPr="00B87F58">
          <w:rPr>
            <w:noProof/>
            <w:webHidden/>
            <w:szCs w:val="24"/>
          </w:rPr>
        </w:r>
        <w:r w:rsidRPr="00B87F58">
          <w:rPr>
            <w:noProof/>
            <w:webHidden/>
            <w:szCs w:val="24"/>
          </w:rPr>
          <w:fldChar w:fldCharType="separate"/>
        </w:r>
        <w:r w:rsidR="009255D1">
          <w:rPr>
            <w:noProof/>
            <w:webHidden/>
            <w:szCs w:val="24"/>
          </w:rPr>
          <w:t>40</w:t>
        </w:r>
        <w:r w:rsidRPr="00B87F58">
          <w:rPr>
            <w:noProof/>
            <w:webHidden/>
            <w:szCs w:val="24"/>
          </w:rPr>
          <w:fldChar w:fldCharType="end"/>
        </w:r>
      </w:hyperlink>
    </w:p>
    <w:p w14:paraId="356B002F" w14:textId="77777777" w:rsidR="00B87F58" w:rsidRPr="00936890" w:rsidRDefault="00B87F58">
      <w:pPr>
        <w:pStyle w:val="Sumrio2"/>
        <w:rPr>
          <w:rFonts w:eastAsia="Times New Roman"/>
          <w:noProof/>
          <w:color w:val="auto"/>
          <w:kern w:val="2"/>
          <w:szCs w:val="24"/>
          <w:lang w:eastAsia="pt-BR"/>
        </w:rPr>
      </w:pPr>
      <w:hyperlink w:anchor="_Toc181879868" w:history="1">
        <w:r w:rsidRPr="00B87F58">
          <w:rPr>
            <w:rStyle w:val="Hyperlink"/>
            <w:noProof/>
            <w:szCs w:val="24"/>
          </w:rPr>
          <w:t>5.7.</w:t>
        </w:r>
        <w:r w:rsidRPr="00936890">
          <w:rPr>
            <w:rFonts w:eastAsia="Times New Roman"/>
            <w:noProof/>
            <w:color w:val="auto"/>
            <w:kern w:val="2"/>
            <w:szCs w:val="24"/>
            <w:lang w:eastAsia="pt-BR"/>
          </w:rPr>
          <w:tab/>
        </w:r>
        <w:r w:rsidRPr="00B87F58">
          <w:rPr>
            <w:rStyle w:val="Hyperlink"/>
            <w:noProof/>
            <w:szCs w:val="24"/>
          </w:rPr>
          <w:t>Anexo VII – Geração de QR Code PIX e código ‘copia e cola’</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_Toc181879868 \h </w:instrText>
        </w:r>
        <w:r w:rsidRPr="00B87F58">
          <w:rPr>
            <w:noProof/>
            <w:webHidden/>
            <w:szCs w:val="24"/>
          </w:rPr>
        </w:r>
        <w:r w:rsidRPr="00B87F58">
          <w:rPr>
            <w:noProof/>
            <w:webHidden/>
            <w:szCs w:val="24"/>
          </w:rPr>
          <w:fldChar w:fldCharType="separate"/>
        </w:r>
        <w:r w:rsidR="009255D1">
          <w:rPr>
            <w:noProof/>
            <w:webHidden/>
            <w:szCs w:val="24"/>
          </w:rPr>
          <w:t>42</w:t>
        </w:r>
        <w:r w:rsidRPr="00B87F58">
          <w:rPr>
            <w:noProof/>
            <w:webHidden/>
            <w:szCs w:val="24"/>
          </w:rPr>
          <w:fldChar w:fldCharType="end"/>
        </w:r>
      </w:hyperlink>
    </w:p>
    <w:p w14:paraId="64F2CA76" w14:textId="77777777" w:rsidR="00B87F58" w:rsidRPr="00936890" w:rsidRDefault="00B87F58">
      <w:pPr>
        <w:pStyle w:val="Sumrio2"/>
        <w:rPr>
          <w:rFonts w:eastAsia="Times New Roman"/>
          <w:noProof/>
          <w:color w:val="auto"/>
          <w:kern w:val="2"/>
          <w:szCs w:val="24"/>
          <w:lang w:eastAsia="pt-BR"/>
        </w:rPr>
      </w:pPr>
      <w:hyperlink w:anchor="_Toc181879883" w:history="1">
        <w:r w:rsidRPr="00B87F58">
          <w:rPr>
            <w:rStyle w:val="Hyperlink"/>
            <w:noProof/>
            <w:szCs w:val="24"/>
          </w:rPr>
          <w:t>5.8.</w:t>
        </w:r>
        <w:r w:rsidRPr="00936890">
          <w:rPr>
            <w:rFonts w:eastAsia="Times New Roman"/>
            <w:noProof/>
            <w:color w:val="auto"/>
            <w:kern w:val="2"/>
            <w:szCs w:val="24"/>
            <w:lang w:eastAsia="pt-BR"/>
          </w:rPr>
          <w:tab/>
        </w:r>
        <w:r w:rsidRPr="00B87F58">
          <w:rPr>
            <w:rStyle w:val="Hyperlink"/>
            <w:noProof/>
            <w:szCs w:val="24"/>
          </w:rPr>
          <w:t>Anexo VIII - HASH CRC16</w:t>
        </w:r>
        <w:r w:rsidRPr="00B87F58">
          <w:rPr>
            <w:noProof/>
            <w:webHidden/>
            <w:szCs w:val="24"/>
          </w:rPr>
          <w:tab/>
        </w:r>
        <w:r w:rsidRPr="00B87F58">
          <w:rPr>
            <w:noProof/>
            <w:webHidden/>
            <w:szCs w:val="24"/>
          </w:rPr>
          <w:fldChar w:fldCharType="begin"/>
        </w:r>
        <w:r w:rsidRPr="00B87F58">
          <w:rPr>
            <w:noProof/>
            <w:webHidden/>
            <w:szCs w:val="24"/>
          </w:rPr>
          <w:instrText xml:space="preserve"> PAGEREF _Toc181879883 \h </w:instrText>
        </w:r>
        <w:r w:rsidRPr="00B87F58">
          <w:rPr>
            <w:noProof/>
            <w:webHidden/>
            <w:szCs w:val="24"/>
          </w:rPr>
        </w:r>
        <w:r w:rsidRPr="00B87F58">
          <w:rPr>
            <w:noProof/>
            <w:webHidden/>
            <w:szCs w:val="24"/>
          </w:rPr>
          <w:fldChar w:fldCharType="separate"/>
        </w:r>
        <w:r w:rsidR="009255D1">
          <w:rPr>
            <w:noProof/>
            <w:webHidden/>
            <w:szCs w:val="24"/>
          </w:rPr>
          <w:t>45</w:t>
        </w:r>
        <w:r w:rsidRPr="00B87F58">
          <w:rPr>
            <w:noProof/>
            <w:webHidden/>
            <w:szCs w:val="24"/>
          </w:rPr>
          <w:fldChar w:fldCharType="end"/>
        </w:r>
      </w:hyperlink>
    </w:p>
    <w:p w14:paraId="514E0455" w14:textId="77777777" w:rsidR="00B87F58" w:rsidRPr="00936890" w:rsidRDefault="00B87F58">
      <w:pPr>
        <w:pStyle w:val="Sumrio1"/>
        <w:rPr>
          <w:rFonts w:eastAsia="Times New Roman"/>
          <w:b w:val="0"/>
          <w:bCs w:val="0"/>
          <w:color w:val="auto"/>
          <w:kern w:val="2"/>
          <w:sz w:val="24"/>
          <w:szCs w:val="24"/>
          <w:lang w:eastAsia="pt-BR"/>
        </w:rPr>
      </w:pPr>
      <w:hyperlink w:anchor="_Toc181879884" w:history="1">
        <w:r w:rsidRPr="00B87F58">
          <w:rPr>
            <w:rStyle w:val="Hyperlink"/>
            <w:sz w:val="24"/>
            <w:szCs w:val="24"/>
          </w:rPr>
          <w:t>6.</w:t>
        </w:r>
        <w:r w:rsidRPr="00936890">
          <w:rPr>
            <w:rFonts w:eastAsia="Times New Roman"/>
            <w:b w:val="0"/>
            <w:bCs w:val="0"/>
            <w:color w:val="auto"/>
            <w:kern w:val="2"/>
            <w:sz w:val="24"/>
            <w:szCs w:val="24"/>
            <w:lang w:eastAsia="pt-BR"/>
          </w:rPr>
          <w:tab/>
        </w:r>
        <w:r w:rsidRPr="00B87F58">
          <w:rPr>
            <w:rStyle w:val="Hyperlink"/>
            <w:sz w:val="24"/>
            <w:szCs w:val="24"/>
          </w:rPr>
          <w:t>CONTROLE DE ALTERAÇÕES DO MANUAL</w:t>
        </w:r>
        <w:r w:rsidRPr="00B87F58">
          <w:rPr>
            <w:webHidden/>
            <w:sz w:val="24"/>
            <w:szCs w:val="24"/>
          </w:rPr>
          <w:tab/>
        </w:r>
        <w:r w:rsidRPr="00B87F58">
          <w:rPr>
            <w:webHidden/>
            <w:sz w:val="24"/>
            <w:szCs w:val="24"/>
          </w:rPr>
          <w:fldChar w:fldCharType="begin"/>
        </w:r>
        <w:r w:rsidRPr="00B87F58">
          <w:rPr>
            <w:webHidden/>
            <w:sz w:val="24"/>
            <w:szCs w:val="24"/>
          </w:rPr>
          <w:instrText xml:space="preserve"> PAGEREF _Toc181879884 \h </w:instrText>
        </w:r>
        <w:r w:rsidRPr="00B87F58">
          <w:rPr>
            <w:webHidden/>
            <w:sz w:val="24"/>
            <w:szCs w:val="24"/>
          </w:rPr>
        </w:r>
        <w:r w:rsidRPr="00B87F58">
          <w:rPr>
            <w:webHidden/>
            <w:sz w:val="24"/>
            <w:szCs w:val="24"/>
          </w:rPr>
          <w:fldChar w:fldCharType="separate"/>
        </w:r>
        <w:r w:rsidR="009255D1">
          <w:rPr>
            <w:webHidden/>
            <w:sz w:val="24"/>
            <w:szCs w:val="24"/>
          </w:rPr>
          <w:t>47</w:t>
        </w:r>
        <w:r w:rsidRPr="00B87F58">
          <w:rPr>
            <w:webHidden/>
            <w:sz w:val="24"/>
            <w:szCs w:val="24"/>
          </w:rPr>
          <w:fldChar w:fldCharType="end"/>
        </w:r>
      </w:hyperlink>
    </w:p>
    <w:p w14:paraId="39090732" w14:textId="77777777" w:rsidR="0033196E" w:rsidRPr="008B6C86" w:rsidRDefault="001158A1" w:rsidP="00CD2D34">
      <w:r w:rsidRPr="00B87F58">
        <w:rPr>
          <w:szCs w:val="24"/>
        </w:rPr>
        <w:fldChar w:fldCharType="end"/>
      </w:r>
    </w:p>
    <w:p w14:paraId="2A65EC98" w14:textId="77777777" w:rsidR="0011640B" w:rsidRPr="008B6C86" w:rsidRDefault="0011640B" w:rsidP="00904E0A">
      <w:pPr>
        <w:tabs>
          <w:tab w:val="left" w:pos="9015"/>
        </w:tabs>
        <w:sectPr w:rsidR="0011640B" w:rsidRPr="008B6C86" w:rsidSect="000C7CFC">
          <w:footerReference w:type="default" r:id="rId14"/>
          <w:type w:val="continuous"/>
          <w:pgSz w:w="11906" w:h="16838"/>
          <w:pgMar w:top="1985" w:right="851" w:bottom="1134" w:left="851" w:header="964" w:footer="567" w:gutter="0"/>
          <w:cols w:space="708"/>
          <w:docGrid w:linePitch="360"/>
        </w:sectPr>
      </w:pPr>
    </w:p>
    <w:p w14:paraId="23325E7C" w14:textId="77777777" w:rsidR="00F45786" w:rsidRPr="008B6C86" w:rsidRDefault="001D1DD4" w:rsidP="00AE0186">
      <w:pPr>
        <w:pStyle w:val="Ttulo1"/>
        <w:numPr>
          <w:ilvl w:val="0"/>
          <w:numId w:val="1"/>
        </w:numPr>
        <w:ind w:left="0" w:firstLine="0"/>
        <w:jc w:val="left"/>
      </w:pPr>
      <w:bookmarkStart w:id="38" w:name="_Toc440290161"/>
      <w:bookmarkStart w:id="39" w:name="_Toc440377649"/>
      <w:bookmarkStart w:id="40" w:name="_Toc440465552"/>
      <w:bookmarkStart w:id="41" w:name="_Toc440559972"/>
      <w:bookmarkStart w:id="42" w:name="_Toc440560122"/>
      <w:bookmarkStart w:id="43" w:name="_Toc181879757"/>
      <w:r w:rsidRPr="008B6C86">
        <w:lastRenderedPageBreak/>
        <w:t>INTRODUÇÃO</w:t>
      </w:r>
      <w:bookmarkEnd w:id="38"/>
      <w:bookmarkEnd w:id="39"/>
      <w:bookmarkEnd w:id="40"/>
      <w:bookmarkEnd w:id="41"/>
      <w:bookmarkEnd w:id="42"/>
      <w:bookmarkEnd w:id="43"/>
    </w:p>
    <w:p w14:paraId="5E5F77AA" w14:textId="77777777" w:rsidR="00900FE6" w:rsidRPr="008B6C86" w:rsidRDefault="009450E8" w:rsidP="00193CCC">
      <w:pPr>
        <w:widowControl w:val="0"/>
        <w:autoSpaceDE w:val="0"/>
        <w:autoSpaceDN w:val="0"/>
        <w:adjustRightInd w:val="0"/>
        <w:spacing w:before="120" w:after="240" w:line="360" w:lineRule="exact"/>
        <w:ind w:left="720" w:right="363"/>
        <w:rPr>
          <w:rFonts w:cs="Book Antiqua"/>
          <w:color w:val="626366"/>
          <w:spacing w:val="-5"/>
          <w:szCs w:val="24"/>
        </w:rPr>
      </w:pPr>
      <w:r w:rsidRPr="009450E8">
        <w:rPr>
          <w:rFonts w:cs="Book Antiqua"/>
          <w:color w:val="626366"/>
          <w:spacing w:val="-5"/>
          <w:szCs w:val="24"/>
        </w:rPr>
        <w:t>Este manual foi elaborado para Clientes Beneficiários da CAIXA que queiram emitir/imprimir os boletos/carnês da cobrança bancária CAIXA no SIGCB.</w:t>
      </w:r>
    </w:p>
    <w:p w14:paraId="0F7E8C94" w14:textId="77777777" w:rsidR="00072E62" w:rsidRPr="008B6C86" w:rsidRDefault="00065AF6" w:rsidP="00065AF6">
      <w:pPr>
        <w:pStyle w:val="Estilo2"/>
        <w:ind w:hanging="720"/>
      </w:pPr>
      <w:bookmarkStart w:id="44" w:name="_Toc181879758"/>
      <w:r>
        <w:t>Homologação t</w:t>
      </w:r>
      <w:r w:rsidRPr="00065AF6">
        <w:t xml:space="preserve">écnica </w:t>
      </w:r>
      <w:r>
        <w:t>d</w:t>
      </w:r>
      <w:r w:rsidRPr="00065AF6">
        <w:t xml:space="preserve">os </w:t>
      </w:r>
      <w:r>
        <w:t>b</w:t>
      </w:r>
      <w:r w:rsidRPr="00065AF6">
        <w:t xml:space="preserve">oletos </w:t>
      </w:r>
      <w:r>
        <w:t>d</w:t>
      </w:r>
      <w:r w:rsidRPr="00065AF6">
        <w:t xml:space="preserve">e </w:t>
      </w:r>
      <w:r>
        <w:t>c</w:t>
      </w:r>
      <w:r w:rsidRPr="00065AF6">
        <w:t>obrança</w:t>
      </w:r>
      <w:bookmarkEnd w:id="44"/>
    </w:p>
    <w:p w14:paraId="04E3B8C0" w14:textId="77777777" w:rsidR="00065AF6" w:rsidRDefault="00065AF6" w:rsidP="00B50093">
      <w:pPr>
        <w:widowControl w:val="0"/>
        <w:autoSpaceDE w:val="0"/>
        <w:autoSpaceDN w:val="0"/>
        <w:adjustRightInd w:val="0"/>
        <w:spacing w:before="120" w:after="240" w:line="360" w:lineRule="exact"/>
        <w:ind w:left="720" w:right="363"/>
        <w:rPr>
          <w:rFonts w:cs="Book Antiqua"/>
          <w:color w:val="626366"/>
          <w:spacing w:val="-5"/>
          <w:szCs w:val="24"/>
        </w:rPr>
      </w:pPr>
      <w:r w:rsidRPr="00065AF6">
        <w:rPr>
          <w:rFonts w:cs="Book Antiqua"/>
          <w:color w:val="626366"/>
          <w:spacing w:val="-5"/>
          <w:szCs w:val="24"/>
        </w:rPr>
        <w:t>Antes do envio de boletos aos Pagadores, o Cliente Beneficiário deve obrigatoriamente encaminhar à sua Agência CAIXA amostras dos boletos por ele emitidos, para que haja a devida homologação técnica.</w:t>
      </w:r>
    </w:p>
    <w:p w14:paraId="2F334CF5" w14:textId="77777777" w:rsidR="00065AF6" w:rsidRPr="00065AF6" w:rsidRDefault="00065AF6" w:rsidP="00065AF6">
      <w:pPr>
        <w:widowControl w:val="0"/>
        <w:autoSpaceDE w:val="0"/>
        <w:autoSpaceDN w:val="0"/>
        <w:adjustRightInd w:val="0"/>
        <w:spacing w:before="120" w:after="240" w:line="360" w:lineRule="exact"/>
        <w:ind w:left="720" w:right="363"/>
        <w:rPr>
          <w:rFonts w:cs="Book Antiqua"/>
          <w:color w:val="626366"/>
          <w:spacing w:val="-5"/>
          <w:szCs w:val="24"/>
        </w:rPr>
      </w:pPr>
      <w:r w:rsidRPr="00065AF6">
        <w:rPr>
          <w:rFonts w:cs="Book Antiqua"/>
          <w:color w:val="626366"/>
          <w:spacing w:val="-5"/>
          <w:szCs w:val="24"/>
        </w:rPr>
        <w:t>As amostras devem possuir no mínimo 10 e no máximo 20 boletos, contendo:</w:t>
      </w:r>
    </w:p>
    <w:p w14:paraId="5E1C171D" w14:textId="77777777" w:rsidR="00065AF6" w:rsidRPr="00065AF6" w:rsidRDefault="00065AF6" w:rsidP="00065AF6">
      <w:pPr>
        <w:widowControl w:val="0"/>
        <w:autoSpaceDE w:val="0"/>
        <w:autoSpaceDN w:val="0"/>
        <w:adjustRightInd w:val="0"/>
        <w:spacing w:before="120" w:after="240" w:line="360" w:lineRule="exact"/>
        <w:ind w:left="720" w:right="363"/>
        <w:rPr>
          <w:rFonts w:cs="Book Antiqua"/>
          <w:color w:val="626366"/>
          <w:spacing w:val="-5"/>
          <w:szCs w:val="24"/>
        </w:rPr>
      </w:pPr>
      <w:r w:rsidRPr="00065AF6">
        <w:rPr>
          <w:rFonts w:cs="Book Antiqua"/>
          <w:color w:val="626366"/>
          <w:spacing w:val="-5"/>
          <w:szCs w:val="24"/>
        </w:rPr>
        <w:t>-</w:t>
      </w:r>
      <w:r w:rsidRPr="00065AF6">
        <w:rPr>
          <w:rFonts w:cs="Book Antiqua"/>
          <w:color w:val="626366"/>
          <w:spacing w:val="-5"/>
          <w:szCs w:val="24"/>
        </w:rPr>
        <w:tab/>
        <w:t>Todos os Dígitos Verificadores Geral do Código de Barras possíveis (de 1 a 9);</w:t>
      </w:r>
    </w:p>
    <w:p w14:paraId="76AF91A4" w14:textId="77777777" w:rsidR="00065AF6" w:rsidRDefault="00065AF6" w:rsidP="00065AF6">
      <w:pPr>
        <w:widowControl w:val="0"/>
        <w:autoSpaceDE w:val="0"/>
        <w:autoSpaceDN w:val="0"/>
        <w:adjustRightInd w:val="0"/>
        <w:spacing w:before="120" w:after="240" w:line="360" w:lineRule="exact"/>
        <w:ind w:left="720" w:right="363"/>
        <w:rPr>
          <w:rFonts w:cs="Book Antiqua"/>
          <w:color w:val="626366"/>
          <w:spacing w:val="-5"/>
          <w:szCs w:val="24"/>
        </w:rPr>
      </w:pPr>
      <w:r w:rsidRPr="00065AF6">
        <w:rPr>
          <w:rFonts w:cs="Book Antiqua"/>
          <w:color w:val="626366"/>
          <w:spacing w:val="-5"/>
          <w:szCs w:val="24"/>
        </w:rPr>
        <w:t>-</w:t>
      </w:r>
      <w:r w:rsidRPr="00065AF6">
        <w:rPr>
          <w:rFonts w:cs="Book Antiqua"/>
          <w:color w:val="626366"/>
          <w:spacing w:val="-5"/>
          <w:szCs w:val="24"/>
        </w:rPr>
        <w:tab/>
        <w:t>Todas os Dígitos Verificadores do Campo Livre possíveis (de 0 a 9).</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24"/>
        <w:gridCol w:w="1164"/>
        <w:gridCol w:w="4140"/>
        <w:gridCol w:w="360"/>
        <w:gridCol w:w="540"/>
        <w:gridCol w:w="1882"/>
      </w:tblGrid>
      <w:tr w:rsidR="00065AF6" w:rsidRPr="003C1EE2" w14:paraId="6B9EB7FE" w14:textId="77777777" w:rsidTr="00381B93">
        <w:trPr>
          <w:trHeight w:hRule="exact" w:val="334"/>
        </w:trPr>
        <w:tc>
          <w:tcPr>
            <w:tcW w:w="7488" w:type="dxa"/>
            <w:gridSpan w:val="4"/>
            <w:tcBorders>
              <w:top w:val="nil"/>
              <w:left w:val="nil"/>
              <w:bottom w:val="nil"/>
              <w:right w:val="nil"/>
            </w:tcBorders>
            <w:vAlign w:val="bottom"/>
          </w:tcPr>
          <w:p w14:paraId="4873462D" w14:textId="77777777" w:rsidR="00065AF6" w:rsidRPr="002D4525" w:rsidRDefault="00065AF6" w:rsidP="00381B93">
            <w:pPr>
              <w:ind w:left="567" w:hanging="567"/>
              <w:rPr>
                <w:rFonts w:ascii="Arial" w:hAnsi="Arial" w:cs="Arial"/>
                <w:color w:val="000000"/>
                <w:spacing w:val="-16"/>
                <w:sz w:val="28"/>
                <w:szCs w:val="28"/>
              </w:rPr>
            </w:pPr>
          </w:p>
        </w:tc>
        <w:tc>
          <w:tcPr>
            <w:tcW w:w="540" w:type="dxa"/>
            <w:tcBorders>
              <w:top w:val="nil"/>
              <w:left w:val="nil"/>
              <w:bottom w:val="nil"/>
              <w:right w:val="nil"/>
            </w:tcBorders>
            <w:vAlign w:val="bottom"/>
          </w:tcPr>
          <w:p w14:paraId="09580118" w14:textId="77777777" w:rsidR="00065AF6" w:rsidRPr="002D4525" w:rsidRDefault="00065AF6" w:rsidP="00381B93">
            <w:pPr>
              <w:ind w:left="567" w:hanging="567"/>
              <w:jc w:val="center"/>
              <w:rPr>
                <w:rFonts w:ascii="Arial" w:hAnsi="Arial" w:cs="Arial"/>
                <w:b/>
                <w:color w:val="000000"/>
                <w:spacing w:val="-16"/>
                <w:sz w:val="28"/>
                <w:szCs w:val="28"/>
              </w:rPr>
            </w:pPr>
            <w:r w:rsidRPr="002D4525">
              <w:rPr>
                <w:rFonts w:ascii="Arial" w:hAnsi="Arial" w:cs="Arial"/>
                <w:b/>
                <w:color w:val="000000"/>
                <w:spacing w:val="-16"/>
                <w:sz w:val="28"/>
                <w:szCs w:val="28"/>
              </w:rPr>
              <w:t>↓</w:t>
            </w:r>
          </w:p>
        </w:tc>
        <w:tc>
          <w:tcPr>
            <w:tcW w:w="1882" w:type="dxa"/>
            <w:tcBorders>
              <w:top w:val="nil"/>
              <w:left w:val="nil"/>
              <w:bottom w:val="nil"/>
              <w:right w:val="nil"/>
            </w:tcBorders>
            <w:vAlign w:val="bottom"/>
          </w:tcPr>
          <w:p w14:paraId="102EB9E8" w14:textId="77777777" w:rsidR="00065AF6" w:rsidRPr="003C1EE2" w:rsidRDefault="00065AF6" w:rsidP="00381B93">
            <w:pPr>
              <w:ind w:left="567" w:hanging="567"/>
              <w:rPr>
                <w:rFonts w:ascii="Arial" w:hAnsi="Arial" w:cs="Arial"/>
                <w:b/>
                <w:color w:val="000000"/>
                <w:spacing w:val="-16"/>
              </w:rPr>
            </w:pPr>
            <w:r w:rsidRPr="003C1EE2">
              <w:rPr>
                <w:rFonts w:ascii="Arial" w:hAnsi="Arial" w:cs="Arial"/>
                <w:b/>
                <w:color w:val="000000"/>
                <w:spacing w:val="-16"/>
              </w:rPr>
              <w:t>DV Geral</w:t>
            </w:r>
          </w:p>
        </w:tc>
      </w:tr>
      <w:tr w:rsidR="00065AF6" w:rsidRPr="0053426F" w14:paraId="5FDF986E" w14:textId="77777777" w:rsidTr="00381B93">
        <w:trPr>
          <w:trHeight w:hRule="exact" w:val="413"/>
        </w:trPr>
        <w:tc>
          <w:tcPr>
            <w:tcW w:w="1824" w:type="dxa"/>
            <w:tcBorders>
              <w:top w:val="nil"/>
              <w:left w:val="nil"/>
              <w:bottom w:val="nil"/>
            </w:tcBorders>
            <w:vAlign w:val="center"/>
          </w:tcPr>
          <w:p w14:paraId="43058CC0" w14:textId="77777777" w:rsidR="00065AF6" w:rsidRPr="001E7CE8" w:rsidRDefault="00720885" w:rsidP="00381B93">
            <w:pPr>
              <w:spacing w:before="40"/>
              <w:ind w:left="567" w:hanging="567"/>
              <w:rPr>
                <w:rFonts w:ascii="Arial" w:hAnsi="Arial" w:cs="Arial"/>
                <w:color w:val="000000"/>
                <w:sz w:val="18"/>
                <w:szCs w:val="18"/>
              </w:rPr>
            </w:pPr>
            <w:r>
              <w:rPr>
                <w:rFonts w:ascii="Arial" w:hAnsi="Arial" w:cs="Arial"/>
                <w:noProof/>
                <w:color w:val="000000"/>
                <w:sz w:val="18"/>
                <w:szCs w:val="18"/>
              </w:rPr>
              <w:pict w14:anchorId="04A1E03E">
                <v:line id="_x0000_s2050" style="position:absolute;left:0;text-align:left;z-index:251645952;mso-position-horizontal-relative:text;mso-position-vertical-relative:text" from="-36pt,18pt" to="-9pt,18pt" stroked="f"/>
              </w:pict>
            </w:r>
            <w:r>
              <w:rPr>
                <w:rFonts w:ascii="Arial" w:hAnsi="Arial" w:cs="Arial"/>
                <w:noProof/>
                <w:color w:val="000000"/>
                <w:sz w:val="18"/>
                <w:szCs w:val="18"/>
              </w:rPr>
              <w:pict w14:anchorId="51246D22">
                <v:line id="_x0000_s2051" style="position:absolute;left:0;text-align:left;z-index:251646976;mso-position-horizontal-relative:text;mso-position-vertical-relative:text" from="-45.6pt,9pt" to="-18.6pt,9pt" stroked="f"/>
              </w:pict>
            </w:r>
            <w:r>
              <w:pict w14:anchorId="425BE5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16.5pt">
                  <v:imagedata r:id="rId15" o:title=""/>
                </v:shape>
              </w:pict>
            </w:r>
          </w:p>
        </w:tc>
        <w:tc>
          <w:tcPr>
            <w:tcW w:w="1164" w:type="dxa"/>
            <w:tcBorders>
              <w:top w:val="nil"/>
              <w:bottom w:val="nil"/>
            </w:tcBorders>
            <w:vAlign w:val="center"/>
          </w:tcPr>
          <w:p w14:paraId="46F576CB" w14:textId="77777777" w:rsidR="00065AF6" w:rsidRPr="003D5960" w:rsidRDefault="00065AF6" w:rsidP="00381B93">
            <w:pPr>
              <w:ind w:left="567" w:hanging="567"/>
              <w:rPr>
                <w:rFonts w:ascii="Times New Roman" w:hAnsi="Times New Roman"/>
                <w:color w:val="000000"/>
                <w:sz w:val="38"/>
                <w:szCs w:val="38"/>
              </w:rPr>
            </w:pPr>
            <w:r w:rsidRPr="003D5960">
              <w:rPr>
                <w:rFonts w:ascii="Times New Roman" w:hAnsi="Times New Roman"/>
                <w:color w:val="000000"/>
                <w:sz w:val="38"/>
                <w:szCs w:val="38"/>
              </w:rPr>
              <w:t>104-0</w:t>
            </w:r>
          </w:p>
        </w:tc>
        <w:tc>
          <w:tcPr>
            <w:tcW w:w="6922" w:type="dxa"/>
            <w:gridSpan w:val="4"/>
            <w:tcBorders>
              <w:top w:val="nil"/>
              <w:bottom w:val="nil"/>
              <w:right w:val="nil"/>
            </w:tcBorders>
          </w:tcPr>
          <w:p w14:paraId="51DB29CE" w14:textId="77777777" w:rsidR="00065AF6" w:rsidRPr="003D5960" w:rsidRDefault="00065AF6" w:rsidP="00381B93">
            <w:pPr>
              <w:ind w:left="567" w:hanging="567"/>
              <w:rPr>
                <w:rFonts w:ascii="Times New Roman" w:hAnsi="Times New Roman"/>
                <w:color w:val="000000"/>
                <w:spacing w:val="-16"/>
                <w:sz w:val="28"/>
                <w:szCs w:val="28"/>
              </w:rPr>
            </w:pPr>
            <w:r w:rsidRPr="003D5960">
              <w:rPr>
                <w:rFonts w:ascii="Times New Roman" w:hAnsi="Times New Roman"/>
                <w:color w:val="000000"/>
                <w:spacing w:val="-16"/>
                <w:sz w:val="28"/>
                <w:szCs w:val="28"/>
              </w:rPr>
              <w:t>00000.00000  00000.000000  00000.0000</w:t>
            </w:r>
            <w:r w:rsidRPr="003D5960">
              <w:rPr>
                <w:rFonts w:ascii="Times New Roman" w:hAnsi="Times New Roman"/>
                <w:b/>
                <w:color w:val="000000"/>
                <w:spacing w:val="-16"/>
                <w:sz w:val="44"/>
                <w:szCs w:val="44"/>
              </w:rPr>
              <w:t>0</w:t>
            </w:r>
            <w:r w:rsidRPr="003D5960">
              <w:rPr>
                <w:rFonts w:ascii="Times New Roman" w:hAnsi="Times New Roman"/>
                <w:color w:val="000000"/>
                <w:spacing w:val="-16"/>
                <w:sz w:val="28"/>
                <w:szCs w:val="28"/>
              </w:rPr>
              <w:t xml:space="preserve">0  </w:t>
            </w:r>
            <w:r w:rsidRPr="003D5960">
              <w:rPr>
                <w:rFonts w:ascii="Times New Roman" w:hAnsi="Times New Roman"/>
                <w:b/>
                <w:color w:val="000000"/>
                <w:spacing w:val="-16"/>
                <w:sz w:val="44"/>
                <w:szCs w:val="44"/>
              </w:rPr>
              <w:t>0</w:t>
            </w:r>
            <w:r w:rsidRPr="003D5960">
              <w:rPr>
                <w:rFonts w:ascii="Times New Roman" w:hAnsi="Times New Roman"/>
                <w:color w:val="000000"/>
                <w:spacing w:val="-16"/>
                <w:sz w:val="28"/>
                <w:szCs w:val="28"/>
              </w:rPr>
              <w:t xml:space="preserve">  00000000000000</w:t>
            </w:r>
          </w:p>
        </w:tc>
      </w:tr>
      <w:tr w:rsidR="00065AF6" w:rsidRPr="0053426F" w14:paraId="5279C01B" w14:textId="77777777" w:rsidTr="00381B93">
        <w:trPr>
          <w:trHeight w:hRule="exact" w:val="413"/>
        </w:trPr>
        <w:tc>
          <w:tcPr>
            <w:tcW w:w="7128" w:type="dxa"/>
            <w:gridSpan w:val="3"/>
            <w:tcBorders>
              <w:top w:val="nil"/>
              <w:left w:val="nil"/>
              <w:bottom w:val="nil"/>
              <w:right w:val="nil"/>
            </w:tcBorders>
            <w:vAlign w:val="center"/>
          </w:tcPr>
          <w:p w14:paraId="1FE79093" w14:textId="77777777" w:rsidR="00065AF6" w:rsidRPr="003C1EE2" w:rsidRDefault="00065AF6" w:rsidP="00381B93">
            <w:pPr>
              <w:ind w:left="567" w:hanging="567"/>
              <w:jc w:val="right"/>
              <w:rPr>
                <w:rFonts w:ascii="Arial" w:hAnsi="Arial" w:cs="Arial"/>
                <w:b/>
                <w:color w:val="000000"/>
                <w:spacing w:val="-16"/>
              </w:rPr>
            </w:pPr>
            <w:r w:rsidRPr="003C1EE2">
              <w:rPr>
                <w:rFonts w:ascii="Arial" w:hAnsi="Arial" w:cs="Arial"/>
                <w:b/>
                <w:color w:val="000000"/>
                <w:spacing w:val="-16"/>
              </w:rPr>
              <w:t>DV do Campo Livre</w:t>
            </w:r>
          </w:p>
        </w:tc>
        <w:tc>
          <w:tcPr>
            <w:tcW w:w="360" w:type="dxa"/>
            <w:tcBorders>
              <w:top w:val="nil"/>
              <w:left w:val="nil"/>
              <w:bottom w:val="nil"/>
              <w:right w:val="nil"/>
            </w:tcBorders>
          </w:tcPr>
          <w:p w14:paraId="11A21E5D" w14:textId="77777777" w:rsidR="00065AF6" w:rsidRPr="003C1EE2" w:rsidRDefault="00065AF6" w:rsidP="00381B93">
            <w:pPr>
              <w:ind w:left="567" w:hanging="567"/>
              <w:jc w:val="center"/>
              <w:rPr>
                <w:rFonts w:ascii="Arial" w:hAnsi="Arial" w:cs="Arial"/>
                <w:b/>
                <w:color w:val="000000"/>
                <w:spacing w:val="-16"/>
                <w:sz w:val="28"/>
                <w:szCs w:val="28"/>
              </w:rPr>
            </w:pPr>
            <w:r w:rsidRPr="003C1EE2">
              <w:rPr>
                <w:rFonts w:ascii="Arial" w:hAnsi="Arial" w:cs="Arial"/>
                <w:b/>
                <w:color w:val="000000"/>
                <w:spacing w:val="-16"/>
                <w:sz w:val="28"/>
                <w:szCs w:val="28"/>
              </w:rPr>
              <w:t>↑</w:t>
            </w:r>
          </w:p>
        </w:tc>
        <w:tc>
          <w:tcPr>
            <w:tcW w:w="2422" w:type="dxa"/>
            <w:gridSpan w:val="2"/>
            <w:tcBorders>
              <w:top w:val="nil"/>
              <w:left w:val="nil"/>
              <w:bottom w:val="nil"/>
              <w:right w:val="nil"/>
            </w:tcBorders>
            <w:vAlign w:val="center"/>
          </w:tcPr>
          <w:p w14:paraId="137389CA" w14:textId="77777777" w:rsidR="00065AF6" w:rsidRPr="0053426F" w:rsidRDefault="00065AF6" w:rsidP="00381B93">
            <w:pPr>
              <w:ind w:left="567" w:hanging="567"/>
              <w:rPr>
                <w:color w:val="000000"/>
                <w:spacing w:val="-16"/>
                <w:sz w:val="28"/>
                <w:szCs w:val="28"/>
              </w:rPr>
            </w:pPr>
          </w:p>
        </w:tc>
      </w:tr>
    </w:tbl>
    <w:p w14:paraId="23CBAEB7" w14:textId="77777777" w:rsidR="003D5960" w:rsidRDefault="003D5960" w:rsidP="00065AF6">
      <w:pPr>
        <w:widowControl w:val="0"/>
        <w:autoSpaceDE w:val="0"/>
        <w:autoSpaceDN w:val="0"/>
        <w:adjustRightInd w:val="0"/>
        <w:spacing w:before="120" w:after="240" w:line="360" w:lineRule="exact"/>
        <w:ind w:left="720" w:right="363"/>
        <w:rPr>
          <w:rFonts w:ascii="Futura Std Book Bold TTF" w:hAnsi="Futura Std Book Bold TTF" w:cs="Book Antiqua"/>
          <w:color w:val="626366"/>
          <w:spacing w:val="-5"/>
          <w:szCs w:val="24"/>
        </w:rPr>
      </w:pPr>
    </w:p>
    <w:p w14:paraId="57FA7354" w14:textId="77777777" w:rsidR="00065AF6" w:rsidRPr="00065AF6" w:rsidRDefault="00065AF6" w:rsidP="00065AF6">
      <w:pPr>
        <w:widowControl w:val="0"/>
        <w:autoSpaceDE w:val="0"/>
        <w:autoSpaceDN w:val="0"/>
        <w:adjustRightInd w:val="0"/>
        <w:spacing w:before="120" w:after="240" w:line="360" w:lineRule="exact"/>
        <w:ind w:left="720" w:right="363"/>
        <w:rPr>
          <w:rFonts w:cs="Book Antiqua"/>
          <w:color w:val="626366"/>
          <w:spacing w:val="-5"/>
          <w:szCs w:val="24"/>
        </w:rPr>
      </w:pPr>
      <w:r w:rsidRPr="00065AF6">
        <w:rPr>
          <w:rFonts w:ascii="Futura Std Book Bold TTF" w:hAnsi="Futura Std Book Bold TTF" w:cs="Book Antiqua"/>
          <w:color w:val="626366"/>
          <w:spacing w:val="-5"/>
          <w:szCs w:val="24"/>
        </w:rPr>
        <w:t>Observação:</w:t>
      </w:r>
      <w:r>
        <w:rPr>
          <w:rFonts w:cs="Book Antiqua"/>
          <w:color w:val="626366"/>
          <w:spacing w:val="-5"/>
          <w:szCs w:val="24"/>
        </w:rPr>
        <w:t xml:space="preserve"> O</w:t>
      </w:r>
      <w:r w:rsidRPr="00065AF6">
        <w:rPr>
          <w:rFonts w:cs="Book Antiqua"/>
          <w:color w:val="626366"/>
          <w:spacing w:val="-5"/>
          <w:szCs w:val="24"/>
        </w:rPr>
        <w:t xml:space="preserve"> DV do Campo Livre admite 0 (zero), diferentemente do DV Geral do Código de Barras (conforme ANEXO III deste documento).</w:t>
      </w:r>
    </w:p>
    <w:p w14:paraId="3E2736FB" w14:textId="77777777" w:rsidR="00065AF6" w:rsidRPr="00065AF6" w:rsidRDefault="00065AF6" w:rsidP="00065AF6">
      <w:pPr>
        <w:widowControl w:val="0"/>
        <w:autoSpaceDE w:val="0"/>
        <w:autoSpaceDN w:val="0"/>
        <w:adjustRightInd w:val="0"/>
        <w:spacing w:before="120" w:after="240" w:line="360" w:lineRule="exact"/>
        <w:ind w:left="720" w:right="363"/>
        <w:rPr>
          <w:rFonts w:ascii="Futura Std Book Bold TTF" w:hAnsi="Futura Std Book Bold TTF" w:cs="Book Antiqua"/>
          <w:color w:val="626366"/>
          <w:spacing w:val="-5"/>
          <w:szCs w:val="24"/>
        </w:rPr>
      </w:pPr>
      <w:r w:rsidRPr="00065AF6">
        <w:rPr>
          <w:rFonts w:ascii="Futura Std Book Bold TTF" w:hAnsi="Futura Std Book Bold TTF" w:cs="Book Antiqua"/>
          <w:color w:val="626366"/>
          <w:spacing w:val="-5"/>
          <w:szCs w:val="24"/>
        </w:rPr>
        <w:t>O Cliente Beneficiário assume total responsabilidade pelas consequências advindas da emissão de boletos sem a validação da CAIXA.</w:t>
      </w:r>
    </w:p>
    <w:p w14:paraId="01751062" w14:textId="77777777" w:rsidR="00072E62" w:rsidRPr="008B6C86" w:rsidRDefault="003D5960" w:rsidP="00AE0186">
      <w:pPr>
        <w:pStyle w:val="Ttulo2"/>
        <w:numPr>
          <w:ilvl w:val="1"/>
          <w:numId w:val="1"/>
        </w:numPr>
        <w:ind w:hanging="720"/>
      </w:pPr>
      <w:r>
        <w:br w:type="page"/>
      </w:r>
      <w:bookmarkStart w:id="45" w:name="_Toc181879759"/>
      <w:r>
        <w:lastRenderedPageBreak/>
        <w:t>Legislação</w:t>
      </w:r>
      <w:bookmarkEnd w:id="45"/>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8640"/>
      </w:tblGrid>
      <w:tr w:rsidR="003D5960" w:rsidRPr="00643D5D" w14:paraId="4BD9CE7C" w14:textId="77777777" w:rsidTr="00381B93">
        <w:trPr>
          <w:cantSplit/>
          <w:trHeight w:val="1134"/>
        </w:trPr>
        <w:tc>
          <w:tcPr>
            <w:tcW w:w="540" w:type="dxa"/>
            <w:shd w:val="clear" w:color="auto" w:fill="auto"/>
            <w:textDirection w:val="btLr"/>
          </w:tcPr>
          <w:p w14:paraId="030220E0" w14:textId="77777777" w:rsidR="003D5960" w:rsidRPr="00643D5D" w:rsidRDefault="003D5960" w:rsidP="00381B93">
            <w:pPr>
              <w:jc w:val="center"/>
              <w:rPr>
                <w:rFonts w:ascii="Arial" w:hAnsi="Arial" w:cs="Arial"/>
                <w:b/>
                <w:sz w:val="18"/>
                <w:szCs w:val="18"/>
              </w:rPr>
            </w:pPr>
            <w:r w:rsidRPr="00643D5D">
              <w:rPr>
                <w:rFonts w:ascii="Arial" w:hAnsi="Arial" w:cs="Arial"/>
                <w:b/>
                <w:sz w:val="18"/>
                <w:szCs w:val="18"/>
              </w:rPr>
              <w:t>Banco Central do Brasil</w:t>
            </w:r>
          </w:p>
        </w:tc>
        <w:tc>
          <w:tcPr>
            <w:tcW w:w="8640" w:type="dxa"/>
            <w:shd w:val="clear" w:color="auto" w:fill="auto"/>
          </w:tcPr>
          <w:p w14:paraId="03B3D75E"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Carta Circular BACEN nº 2.414 de 07/10/1993: Institui o modelo CADOC 24044-4, que padroniza o boleto de Cobrança, especificamente a Ficha de Compensação.</w:t>
            </w:r>
          </w:p>
          <w:p w14:paraId="2559F3A6"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Carta Circular BACEN nº 2.531 de 24/02/1995: Altera as especificações do código de barras do boleto de cobrança, modelo CADOC 24044-4.</w:t>
            </w:r>
          </w:p>
          <w:p w14:paraId="06E4DEE1"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Carta Circular BACEN nº 2.790 de 04/03/1998: Altera a quantidade de vias do boleto de cobrança, modelo CADOC 24044-4.</w:t>
            </w:r>
          </w:p>
          <w:p w14:paraId="15470142"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Carta Circular BACEN nº 2.926 de 24/7/2000: Inclui "fator de vencimento" no código de barras do boleto de cobrança modelo CADOC 24044-4.</w:t>
            </w:r>
          </w:p>
          <w:p w14:paraId="6007F832"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Circular BACEN nº 3.598 de 06/06/2012: Institui o boleto de pagamento e suas espécies e dispõe sobre a sua emissão e apresentação e sobre a sistemática de liquidação das transferências de fundos a eles associadas.</w:t>
            </w:r>
          </w:p>
          <w:p w14:paraId="2CC99159"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Circular BACEN nº 3.656, de 02/04/2013: Altera a Circular nº 3.598, de 6 de junho de 2012, que institui o boleto de pagamento e suas espécies e dispõe sobre a sua emissão e apresentação e sobre a sistemática de liquidação das transferências de fundos a eles associados.</w:t>
            </w:r>
          </w:p>
        </w:tc>
      </w:tr>
      <w:tr w:rsidR="003D5960" w:rsidRPr="00643D5D" w14:paraId="145D36F8" w14:textId="77777777" w:rsidTr="00381B93">
        <w:trPr>
          <w:cantSplit/>
          <w:trHeight w:val="1134"/>
        </w:trPr>
        <w:tc>
          <w:tcPr>
            <w:tcW w:w="540" w:type="dxa"/>
            <w:shd w:val="clear" w:color="auto" w:fill="auto"/>
            <w:textDirection w:val="btLr"/>
          </w:tcPr>
          <w:p w14:paraId="7DD34C00" w14:textId="77777777" w:rsidR="003D5960" w:rsidRPr="00643D5D" w:rsidRDefault="003D5960" w:rsidP="00381B93">
            <w:pPr>
              <w:jc w:val="center"/>
              <w:rPr>
                <w:rFonts w:ascii="Arial" w:hAnsi="Arial" w:cs="Arial"/>
                <w:b/>
                <w:sz w:val="18"/>
                <w:szCs w:val="18"/>
              </w:rPr>
            </w:pPr>
            <w:r w:rsidRPr="00643D5D">
              <w:rPr>
                <w:rFonts w:ascii="Arial" w:hAnsi="Arial" w:cs="Arial"/>
                <w:b/>
                <w:sz w:val="18"/>
                <w:szCs w:val="18"/>
              </w:rPr>
              <w:t>Poder Executivo ou Legislativo</w:t>
            </w:r>
          </w:p>
        </w:tc>
        <w:tc>
          <w:tcPr>
            <w:tcW w:w="8640" w:type="dxa"/>
            <w:shd w:val="clear" w:color="auto" w:fill="auto"/>
          </w:tcPr>
          <w:p w14:paraId="2E179DDA"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Decreto nº 6.523, de 31 de Julho de 2008: Regulamenta a Lei n° 8.078, de 11 de setembro de 1990, para fixar normas gerais sobre o Serviço de Atendimento ao Consumidor – SAC.</w:t>
            </w:r>
          </w:p>
          <w:p w14:paraId="5B0F85CA"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Lei Federal nº 7.089, de 23/03/1983: Veda a cobrança de juros de mora sobre título cujo vencimento se dê em feriado, sábado ou domingo.</w:t>
            </w:r>
          </w:p>
          <w:p w14:paraId="7D8C8F2A" w14:textId="77777777" w:rsidR="003D5960" w:rsidRPr="00643D5D" w:rsidRDefault="003D5960" w:rsidP="00381B93">
            <w:pPr>
              <w:ind w:left="180" w:hanging="180"/>
              <w:rPr>
                <w:rFonts w:ascii="Arial" w:hAnsi="Arial" w:cs="Arial"/>
                <w:sz w:val="18"/>
                <w:szCs w:val="18"/>
              </w:rPr>
            </w:pPr>
            <w:r w:rsidRPr="00643D5D">
              <w:rPr>
                <w:rFonts w:ascii="Arial" w:hAnsi="Arial" w:cs="Arial"/>
                <w:sz w:val="18"/>
                <w:szCs w:val="18"/>
              </w:rPr>
              <w:t>-</w:t>
            </w:r>
            <w:r w:rsidRPr="00643D5D">
              <w:rPr>
                <w:rFonts w:ascii="Arial" w:hAnsi="Arial" w:cs="Arial"/>
                <w:sz w:val="18"/>
                <w:szCs w:val="18"/>
              </w:rPr>
              <w:tab/>
              <w:t>Lei Federal nº 12.039, de 01/10/2009: Inclui dispositivo na lei n° 8.078, de 11 de setembro de 1990, para determinar que constem, nos documentos de cobrança de dívida encaminhados ao consumidor, o nome, o endereço e o número de inscrição no cadastro de pessoas físicas - CPF ou no cadastro nacional de pessoa jurídica - CNPJ do fornecedor do produto ou serviço.</w:t>
            </w:r>
          </w:p>
        </w:tc>
      </w:tr>
    </w:tbl>
    <w:p w14:paraId="5712938C" w14:textId="77777777" w:rsidR="00072E62" w:rsidRPr="008B6C86" w:rsidRDefault="003D5960" w:rsidP="003D5960">
      <w:pPr>
        <w:pStyle w:val="Estilo2"/>
        <w:ind w:hanging="720"/>
      </w:pPr>
      <w:bookmarkStart w:id="46" w:name="_Toc181879760"/>
      <w:r>
        <w:t>Definição de B</w:t>
      </w:r>
      <w:r w:rsidRPr="003D5960">
        <w:t xml:space="preserve">oleto de </w:t>
      </w:r>
      <w:r>
        <w:t>P</w:t>
      </w:r>
      <w:r w:rsidRPr="003D5960">
        <w:t>agamento e suas espécies</w:t>
      </w:r>
      <w:bookmarkEnd w:id="46"/>
    </w:p>
    <w:p w14:paraId="7EB33853" w14:textId="77777777" w:rsidR="003D5960" w:rsidRPr="003D5960" w:rsidRDefault="003D5960" w:rsidP="003D5960">
      <w:pPr>
        <w:widowControl w:val="0"/>
        <w:autoSpaceDE w:val="0"/>
        <w:autoSpaceDN w:val="0"/>
        <w:adjustRightInd w:val="0"/>
        <w:spacing w:before="120" w:after="240" w:line="360" w:lineRule="exact"/>
        <w:ind w:left="720" w:right="363"/>
        <w:rPr>
          <w:rFonts w:cs="Book Antiqua"/>
          <w:color w:val="626366"/>
          <w:spacing w:val="-5"/>
          <w:szCs w:val="24"/>
        </w:rPr>
      </w:pPr>
      <w:r w:rsidRPr="003D5960">
        <w:rPr>
          <w:rFonts w:cs="Book Antiqua"/>
          <w:color w:val="626366"/>
          <w:spacing w:val="-5"/>
          <w:szCs w:val="24"/>
        </w:rPr>
        <w:t>Boleto de Pagamento é o instrumento padronizado, por meio do qual são apresentadas informações sobre:</w:t>
      </w:r>
    </w:p>
    <w:p w14:paraId="3C84B985" w14:textId="77777777" w:rsidR="003D5960" w:rsidRPr="003D5960" w:rsidRDefault="003D5960" w:rsidP="005E0134">
      <w:pPr>
        <w:widowControl w:val="0"/>
        <w:numPr>
          <w:ilvl w:val="0"/>
          <w:numId w:val="3"/>
        </w:numPr>
        <w:autoSpaceDE w:val="0"/>
        <w:autoSpaceDN w:val="0"/>
        <w:adjustRightInd w:val="0"/>
        <w:spacing w:before="120" w:after="240" w:line="360" w:lineRule="exact"/>
        <w:ind w:right="363"/>
        <w:rPr>
          <w:rFonts w:cs="Book Antiqua"/>
          <w:color w:val="626366"/>
          <w:spacing w:val="-5"/>
          <w:szCs w:val="24"/>
        </w:rPr>
      </w:pPr>
      <w:r>
        <w:rPr>
          <w:rFonts w:cs="Book Antiqua"/>
          <w:color w:val="626366"/>
          <w:spacing w:val="-5"/>
          <w:szCs w:val="24"/>
        </w:rPr>
        <w:t>A</w:t>
      </w:r>
      <w:r w:rsidRPr="003D5960">
        <w:rPr>
          <w:rFonts w:cs="Book Antiqua"/>
          <w:color w:val="626366"/>
          <w:spacing w:val="-5"/>
          <w:szCs w:val="24"/>
        </w:rPr>
        <w:t xml:space="preserve"> dívida em cobrança, de forma a tornar viável o seu pagamento;</w:t>
      </w:r>
    </w:p>
    <w:p w14:paraId="4ACDF669" w14:textId="77777777" w:rsidR="003D5960" w:rsidRDefault="003D5960" w:rsidP="005E0134">
      <w:pPr>
        <w:widowControl w:val="0"/>
        <w:numPr>
          <w:ilvl w:val="0"/>
          <w:numId w:val="3"/>
        </w:numPr>
        <w:autoSpaceDE w:val="0"/>
        <w:autoSpaceDN w:val="0"/>
        <w:adjustRightInd w:val="0"/>
        <w:spacing w:before="120" w:after="240" w:line="360" w:lineRule="exact"/>
        <w:ind w:right="363"/>
        <w:rPr>
          <w:rFonts w:cs="Book Antiqua"/>
          <w:color w:val="626366"/>
          <w:spacing w:val="-5"/>
          <w:szCs w:val="24"/>
        </w:rPr>
      </w:pPr>
      <w:r>
        <w:rPr>
          <w:rFonts w:cs="Book Antiqua"/>
          <w:color w:val="626366"/>
          <w:spacing w:val="-5"/>
          <w:szCs w:val="24"/>
        </w:rPr>
        <w:t>A</w:t>
      </w:r>
      <w:r w:rsidRPr="003D5960">
        <w:rPr>
          <w:rFonts w:cs="Book Antiqua"/>
          <w:color w:val="626366"/>
          <w:spacing w:val="-5"/>
          <w:szCs w:val="24"/>
        </w:rPr>
        <w:t xml:space="preserve"> oferta de produtos e serviços, a proposta de contrato civil ou o convite para associação, previamente levados ao conhecimento do pagador, de forma a constituir, pelo seu pagamento, a correspondente obrigação.</w:t>
      </w:r>
    </w:p>
    <w:p w14:paraId="5A7304D7" w14:textId="77777777" w:rsidR="003D5960" w:rsidRPr="008B6C86" w:rsidRDefault="003D5960" w:rsidP="003D5960">
      <w:pPr>
        <w:pStyle w:val="Estilo2"/>
        <w:numPr>
          <w:ilvl w:val="2"/>
          <w:numId w:val="1"/>
        </w:numPr>
        <w:ind w:hanging="1080"/>
      </w:pPr>
      <w:bookmarkStart w:id="47" w:name="_Toc115716957"/>
      <w:bookmarkStart w:id="48" w:name="_Toc181879215"/>
      <w:bookmarkStart w:id="49" w:name="_Toc181879761"/>
      <w:r>
        <w:t>Boleto de cobrança</w:t>
      </w:r>
      <w:bookmarkEnd w:id="47"/>
      <w:bookmarkEnd w:id="48"/>
      <w:bookmarkEnd w:id="49"/>
    </w:p>
    <w:p w14:paraId="098D9F20" w14:textId="77777777" w:rsidR="003D5960" w:rsidRDefault="004207DD" w:rsidP="003D5960">
      <w:pPr>
        <w:widowControl w:val="0"/>
        <w:autoSpaceDE w:val="0"/>
        <w:autoSpaceDN w:val="0"/>
        <w:adjustRightInd w:val="0"/>
        <w:spacing w:before="120" w:after="240" w:line="360" w:lineRule="exact"/>
        <w:ind w:left="720" w:right="363"/>
        <w:rPr>
          <w:rFonts w:cs="Book Antiqua"/>
          <w:color w:val="626366"/>
          <w:spacing w:val="-5"/>
          <w:szCs w:val="24"/>
        </w:rPr>
      </w:pPr>
      <w:r w:rsidRPr="004207DD">
        <w:rPr>
          <w:rFonts w:cs="Book Antiqua"/>
          <w:color w:val="626366"/>
          <w:spacing w:val="-5"/>
          <w:szCs w:val="24"/>
        </w:rPr>
        <w:t>Utilizado para a cobrança e o pagamento de dívidas decorrentes de obrigações de qualquer natureza.</w:t>
      </w:r>
    </w:p>
    <w:p w14:paraId="191E3B23" w14:textId="77777777" w:rsidR="004207DD" w:rsidRPr="008B6C86" w:rsidRDefault="004207DD" w:rsidP="004207DD">
      <w:pPr>
        <w:pStyle w:val="Estilo2"/>
        <w:numPr>
          <w:ilvl w:val="2"/>
          <w:numId w:val="1"/>
        </w:numPr>
        <w:ind w:hanging="1080"/>
      </w:pPr>
      <w:bookmarkStart w:id="50" w:name="_Toc115716958"/>
      <w:bookmarkStart w:id="51" w:name="_Toc181879216"/>
      <w:bookmarkStart w:id="52" w:name="_Toc181879762"/>
      <w:r>
        <w:lastRenderedPageBreak/>
        <w:t>Boleto de proposta</w:t>
      </w:r>
      <w:bookmarkEnd w:id="50"/>
      <w:bookmarkEnd w:id="51"/>
      <w:bookmarkEnd w:id="52"/>
    </w:p>
    <w:p w14:paraId="37CF5D25" w14:textId="77777777" w:rsidR="004207DD" w:rsidRDefault="004207DD" w:rsidP="004207DD">
      <w:pPr>
        <w:pStyle w:val="Estilo2"/>
        <w:widowControl w:val="0"/>
        <w:numPr>
          <w:ilvl w:val="0"/>
          <w:numId w:val="0"/>
        </w:numPr>
        <w:autoSpaceDE w:val="0"/>
        <w:autoSpaceDN w:val="0"/>
        <w:adjustRightInd w:val="0"/>
        <w:spacing w:before="120" w:line="360" w:lineRule="exact"/>
        <w:ind w:left="720" w:right="363"/>
        <w:rPr>
          <w:rFonts w:eastAsia="Calibri" w:cs="Book Antiqua"/>
          <w:color w:val="626366"/>
          <w:spacing w:val="-5"/>
          <w:szCs w:val="24"/>
        </w:rPr>
      </w:pPr>
      <w:bookmarkStart w:id="53" w:name="_Toc36152279"/>
      <w:bookmarkStart w:id="54" w:name="_Toc115713390"/>
      <w:bookmarkStart w:id="55" w:name="_Toc115716959"/>
      <w:bookmarkStart w:id="56" w:name="_Toc181879217"/>
      <w:bookmarkStart w:id="57" w:name="_Toc181879763"/>
      <w:r w:rsidRPr="004207DD">
        <w:rPr>
          <w:rFonts w:eastAsia="Calibri" w:cs="Book Antiqua"/>
          <w:color w:val="626366"/>
          <w:spacing w:val="-5"/>
          <w:szCs w:val="24"/>
        </w:rPr>
        <w:t>Utilizado para possibilitar o pagamento decorrente da eventual aceitação de uma oferta de produtos e serviços, de uma proposta de contrato civil ou de um convite para associação.</w:t>
      </w:r>
      <w:bookmarkEnd w:id="53"/>
      <w:bookmarkEnd w:id="54"/>
      <w:bookmarkEnd w:id="55"/>
      <w:bookmarkEnd w:id="56"/>
      <w:bookmarkEnd w:id="57"/>
    </w:p>
    <w:p w14:paraId="29352D75" w14:textId="77777777" w:rsidR="00163482" w:rsidRPr="008B6C86" w:rsidRDefault="00163482" w:rsidP="00163482">
      <w:pPr>
        <w:pStyle w:val="Estilo2"/>
        <w:numPr>
          <w:ilvl w:val="2"/>
          <w:numId w:val="1"/>
        </w:numPr>
        <w:ind w:hanging="1080"/>
      </w:pPr>
      <w:bookmarkStart w:id="58" w:name="_Toc115716960"/>
      <w:bookmarkStart w:id="59" w:name="_Toc181879218"/>
      <w:bookmarkStart w:id="60" w:name="_Toc181879764"/>
      <w:r>
        <w:t>Boleto Híbrido</w:t>
      </w:r>
      <w:bookmarkEnd w:id="58"/>
      <w:bookmarkEnd w:id="59"/>
      <w:bookmarkEnd w:id="60"/>
    </w:p>
    <w:p w14:paraId="781DB33F" w14:textId="77777777" w:rsidR="00163482" w:rsidRDefault="00163482" w:rsidP="00163482">
      <w:pPr>
        <w:pStyle w:val="Estilo2"/>
        <w:widowControl w:val="0"/>
        <w:numPr>
          <w:ilvl w:val="0"/>
          <w:numId w:val="0"/>
        </w:numPr>
        <w:autoSpaceDE w:val="0"/>
        <w:autoSpaceDN w:val="0"/>
        <w:adjustRightInd w:val="0"/>
        <w:spacing w:before="120" w:line="360" w:lineRule="exact"/>
        <w:ind w:left="720" w:right="363"/>
        <w:rPr>
          <w:rFonts w:eastAsia="Calibri" w:cs="Book Antiqua"/>
          <w:color w:val="626366"/>
          <w:spacing w:val="-5"/>
          <w:szCs w:val="24"/>
        </w:rPr>
      </w:pPr>
      <w:bookmarkStart w:id="61" w:name="_Toc115713392"/>
      <w:bookmarkStart w:id="62" w:name="_Toc115716961"/>
      <w:bookmarkStart w:id="63" w:name="_Toc181879219"/>
      <w:bookmarkStart w:id="64" w:name="_Toc181879765"/>
      <w:r w:rsidRPr="004207DD">
        <w:rPr>
          <w:rFonts w:eastAsia="Calibri" w:cs="Book Antiqua"/>
          <w:color w:val="626366"/>
          <w:spacing w:val="-5"/>
          <w:szCs w:val="24"/>
        </w:rPr>
        <w:t xml:space="preserve">Utilizado para possibilitar o pagamento </w:t>
      </w:r>
      <w:r>
        <w:rPr>
          <w:rFonts w:eastAsia="Calibri" w:cs="Book Antiqua"/>
          <w:color w:val="626366"/>
          <w:spacing w:val="-5"/>
          <w:szCs w:val="24"/>
        </w:rPr>
        <w:t>por código de barras (cobrança bancária) ou QR Code (PIX), sendo que cada meio de pagamento possui float (prazo) específico para crédito de liquidação:</w:t>
      </w:r>
      <w:bookmarkEnd w:id="61"/>
      <w:bookmarkEnd w:id="62"/>
      <w:bookmarkEnd w:id="63"/>
      <w:bookmarkEnd w:id="64"/>
    </w:p>
    <w:p w14:paraId="26727E9C" w14:textId="77777777" w:rsidR="00163482" w:rsidRDefault="00163482" w:rsidP="005E0134">
      <w:pPr>
        <w:pStyle w:val="Estilo2"/>
        <w:widowControl w:val="0"/>
        <w:numPr>
          <w:ilvl w:val="0"/>
          <w:numId w:val="16"/>
        </w:numPr>
        <w:autoSpaceDE w:val="0"/>
        <w:autoSpaceDN w:val="0"/>
        <w:adjustRightInd w:val="0"/>
        <w:spacing w:before="120" w:line="360" w:lineRule="exact"/>
        <w:ind w:right="363"/>
        <w:rPr>
          <w:rFonts w:cs="Book Antiqua"/>
          <w:color w:val="626366"/>
          <w:spacing w:val="-5"/>
          <w:szCs w:val="24"/>
        </w:rPr>
      </w:pPr>
      <w:bookmarkStart w:id="65" w:name="_Toc115713393"/>
      <w:bookmarkStart w:id="66" w:name="_Toc115716962"/>
      <w:bookmarkStart w:id="67" w:name="_Toc181879220"/>
      <w:bookmarkStart w:id="68" w:name="_Toc181879766"/>
      <w:r w:rsidRPr="00B869F2">
        <w:rPr>
          <w:rFonts w:ascii="Futura Std Book Bold TTF" w:hAnsi="Futura Std Book Bold TTF" w:cs="Book Antiqua"/>
          <w:color w:val="626366"/>
          <w:spacing w:val="-5"/>
          <w:szCs w:val="24"/>
        </w:rPr>
        <w:t>Cobrança Bancária:</w:t>
      </w:r>
      <w:r>
        <w:rPr>
          <w:rFonts w:cs="Book Antiqua"/>
          <w:color w:val="626366"/>
          <w:spacing w:val="-5"/>
          <w:szCs w:val="24"/>
        </w:rPr>
        <w:t xml:space="preserve"> float financeiro ocorre em quantidade de dia(s) após a liquidação, conforme o canal e forma de pagamento negociados;</w:t>
      </w:r>
      <w:bookmarkEnd w:id="65"/>
      <w:bookmarkEnd w:id="66"/>
      <w:bookmarkEnd w:id="67"/>
      <w:bookmarkEnd w:id="68"/>
    </w:p>
    <w:p w14:paraId="116FF0EE" w14:textId="77777777" w:rsidR="00163482" w:rsidRPr="004207DD" w:rsidRDefault="00163482" w:rsidP="005E0134">
      <w:pPr>
        <w:pStyle w:val="Estilo2"/>
        <w:widowControl w:val="0"/>
        <w:numPr>
          <w:ilvl w:val="0"/>
          <w:numId w:val="16"/>
        </w:numPr>
        <w:autoSpaceDE w:val="0"/>
        <w:autoSpaceDN w:val="0"/>
        <w:adjustRightInd w:val="0"/>
        <w:spacing w:before="120" w:line="360" w:lineRule="exact"/>
        <w:ind w:right="363"/>
        <w:rPr>
          <w:rFonts w:cs="Book Antiqua"/>
          <w:color w:val="626366"/>
          <w:spacing w:val="-5"/>
          <w:szCs w:val="24"/>
        </w:rPr>
      </w:pPr>
      <w:bookmarkStart w:id="69" w:name="_Toc115713394"/>
      <w:bookmarkStart w:id="70" w:name="_Toc115716963"/>
      <w:bookmarkStart w:id="71" w:name="_Toc181879221"/>
      <w:bookmarkStart w:id="72" w:name="_Toc181879767"/>
      <w:r w:rsidRPr="00B869F2">
        <w:rPr>
          <w:rFonts w:ascii="Futura Std Book Bold TTF" w:hAnsi="Futura Std Book Bold TTF" w:cs="Book Antiqua"/>
          <w:color w:val="626366"/>
          <w:spacing w:val="-5"/>
          <w:szCs w:val="24"/>
        </w:rPr>
        <w:t>PIX:</w:t>
      </w:r>
      <w:r>
        <w:rPr>
          <w:rFonts w:cs="Book Antiqua"/>
          <w:color w:val="626366"/>
          <w:spacing w:val="-5"/>
          <w:szCs w:val="24"/>
        </w:rPr>
        <w:t xml:space="preserve"> float financeiro ocorre online (D-0), com repassa financeiro e liberação do recurso ocorrendo na conta corrente do convênio beneficiário no mesmo dia da liquidação.</w:t>
      </w:r>
      <w:bookmarkEnd w:id="69"/>
      <w:bookmarkEnd w:id="70"/>
      <w:bookmarkEnd w:id="71"/>
      <w:bookmarkEnd w:id="72"/>
    </w:p>
    <w:p w14:paraId="0E7A8E2A" w14:textId="77777777" w:rsidR="00957E10" w:rsidRPr="008B6C86" w:rsidRDefault="00957E10" w:rsidP="00957E10">
      <w:pPr>
        <w:pStyle w:val="Estilo2"/>
        <w:numPr>
          <w:ilvl w:val="2"/>
          <w:numId w:val="1"/>
        </w:numPr>
        <w:ind w:hanging="1080"/>
      </w:pPr>
      <w:bookmarkStart w:id="73" w:name="_Toc115716964"/>
      <w:bookmarkStart w:id="74" w:name="_Toc181879222"/>
      <w:bookmarkStart w:id="75" w:name="_Toc181879768"/>
      <w:r>
        <w:t>Boleto de Depósito e Aporte</w:t>
      </w:r>
      <w:bookmarkEnd w:id="73"/>
      <w:bookmarkEnd w:id="74"/>
      <w:bookmarkEnd w:id="75"/>
    </w:p>
    <w:p w14:paraId="0EACA17A" w14:textId="77777777" w:rsidR="00957E10" w:rsidRDefault="00957E10" w:rsidP="00957E10">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Possui como característica a vinculação da informação de pagador e beneficiário final a qual o valor financeiro é devido, sendo utilizado como meio de depósito para carteiras digitais (wallet’s) ou fintech’s que fazem uso do serviço de cobrança bancária CAIXA como solução de recebimento.</w:t>
      </w:r>
    </w:p>
    <w:p w14:paraId="0FBB6BFD" w14:textId="77777777" w:rsidR="00957E10" w:rsidRPr="008B6C86" w:rsidRDefault="00957E10" w:rsidP="00957E10">
      <w:pPr>
        <w:pStyle w:val="Estilo2"/>
        <w:numPr>
          <w:ilvl w:val="2"/>
          <w:numId w:val="1"/>
        </w:numPr>
        <w:ind w:hanging="1080"/>
      </w:pPr>
      <w:bookmarkStart w:id="76" w:name="_Toc115716965"/>
      <w:bookmarkStart w:id="77" w:name="_Toc181879223"/>
      <w:bookmarkStart w:id="78" w:name="_Toc181879769"/>
      <w:r>
        <w:t>Boleto de Terceiro Habilitado</w:t>
      </w:r>
      <w:bookmarkEnd w:id="76"/>
      <w:bookmarkEnd w:id="77"/>
      <w:bookmarkEnd w:id="78"/>
    </w:p>
    <w:p w14:paraId="242A71E6" w14:textId="77777777" w:rsidR="00957E10" w:rsidRDefault="00957E10" w:rsidP="00957E10">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P</w:t>
      </w:r>
      <w:r w:rsidRPr="00957E10">
        <w:rPr>
          <w:rFonts w:cs="Book Antiqua"/>
          <w:color w:val="626366"/>
          <w:spacing w:val="-5"/>
          <w:szCs w:val="24"/>
        </w:rPr>
        <w:t>ossui como característica a vinculação da informação de pagador e beneficiário final a qual o valor financeiro é devido, sendo utilizado como meio de identificação do favorecido final referente à prestação de um serviço ou obrigação de dívida com o beneficiário.</w:t>
      </w:r>
    </w:p>
    <w:p w14:paraId="0B6045BF" w14:textId="77777777" w:rsidR="00957E10" w:rsidRDefault="00957E10" w:rsidP="00957E10">
      <w:pPr>
        <w:widowControl w:val="0"/>
        <w:autoSpaceDE w:val="0"/>
        <w:autoSpaceDN w:val="0"/>
        <w:adjustRightInd w:val="0"/>
        <w:spacing w:before="120" w:after="240" w:line="360" w:lineRule="exact"/>
        <w:ind w:left="567" w:right="363"/>
        <w:rPr>
          <w:rFonts w:cs="Book Antiqua"/>
          <w:color w:val="626366"/>
          <w:spacing w:val="-5"/>
          <w:szCs w:val="24"/>
        </w:rPr>
      </w:pPr>
    </w:p>
    <w:p w14:paraId="076064EA" w14:textId="77777777" w:rsidR="00957E10" w:rsidRDefault="00957E10" w:rsidP="00957E10">
      <w:pPr>
        <w:pStyle w:val="Estilo2"/>
        <w:widowControl w:val="0"/>
        <w:numPr>
          <w:ilvl w:val="0"/>
          <w:numId w:val="0"/>
        </w:numPr>
        <w:autoSpaceDE w:val="0"/>
        <w:autoSpaceDN w:val="0"/>
        <w:adjustRightInd w:val="0"/>
        <w:spacing w:before="120" w:line="360" w:lineRule="exact"/>
        <w:ind w:left="720" w:right="363"/>
        <w:rPr>
          <w:rFonts w:eastAsia="Calibri" w:cs="Book Antiqua"/>
          <w:color w:val="626366"/>
          <w:spacing w:val="-5"/>
          <w:szCs w:val="24"/>
        </w:rPr>
      </w:pPr>
    </w:p>
    <w:p w14:paraId="180C2526" w14:textId="77777777" w:rsidR="00163482" w:rsidRPr="004207DD" w:rsidRDefault="00163482" w:rsidP="004207DD">
      <w:pPr>
        <w:pStyle w:val="Estilo2"/>
        <w:widowControl w:val="0"/>
        <w:numPr>
          <w:ilvl w:val="0"/>
          <w:numId w:val="0"/>
        </w:numPr>
        <w:autoSpaceDE w:val="0"/>
        <w:autoSpaceDN w:val="0"/>
        <w:adjustRightInd w:val="0"/>
        <w:spacing w:before="120" w:line="360" w:lineRule="exact"/>
        <w:ind w:left="720" w:right="363"/>
        <w:rPr>
          <w:rFonts w:cs="Book Antiqua"/>
          <w:color w:val="626366"/>
          <w:spacing w:val="-5"/>
          <w:szCs w:val="24"/>
        </w:rPr>
      </w:pPr>
    </w:p>
    <w:p w14:paraId="24F9E8DD" w14:textId="77777777" w:rsidR="004207DD" w:rsidRDefault="004207DD" w:rsidP="00734AB9">
      <w:pPr>
        <w:pStyle w:val="Ttulo1"/>
        <w:numPr>
          <w:ilvl w:val="0"/>
          <w:numId w:val="1"/>
        </w:numPr>
        <w:ind w:left="567" w:hanging="567"/>
        <w:rPr>
          <w:rFonts w:cs="Book Antiqua"/>
          <w:color w:val="626366"/>
          <w:spacing w:val="-5"/>
          <w:szCs w:val="24"/>
        </w:rPr>
      </w:pPr>
      <w:r>
        <w:rPr>
          <w:rFonts w:cs="Book Antiqua"/>
          <w:color w:val="626366"/>
          <w:spacing w:val="-5"/>
          <w:szCs w:val="24"/>
        </w:rPr>
        <w:br w:type="page"/>
      </w:r>
      <w:bookmarkStart w:id="79" w:name="_Toc181879770"/>
      <w:r w:rsidR="00734AB9">
        <w:lastRenderedPageBreak/>
        <w:t>ESPECIFICAÇÕES GERAIS</w:t>
      </w:r>
      <w:bookmarkEnd w:id="79"/>
      <w:r w:rsidR="00734AB9" w:rsidRPr="004207DD">
        <w:rPr>
          <w:rFonts w:cs="Book Antiqua"/>
          <w:color w:val="626366"/>
          <w:spacing w:val="-5"/>
          <w:szCs w:val="24"/>
        </w:rPr>
        <w:t xml:space="preserve"> </w:t>
      </w:r>
    </w:p>
    <w:p w14:paraId="226739C2" w14:textId="77777777" w:rsidR="004207DD" w:rsidRPr="00735D3E" w:rsidRDefault="00735D3E" w:rsidP="004207DD">
      <w:pPr>
        <w:pStyle w:val="Estilo2"/>
        <w:ind w:hanging="720"/>
        <w:rPr>
          <w:rFonts w:cs="Book Antiqua"/>
          <w:color w:val="626366"/>
          <w:spacing w:val="-5"/>
          <w:szCs w:val="24"/>
        </w:rPr>
      </w:pPr>
      <w:bookmarkStart w:id="80" w:name="_Toc181879771"/>
      <w:r>
        <w:t>D</w:t>
      </w:r>
      <w:r w:rsidR="004207DD">
        <w:t>isposição das vias</w:t>
      </w:r>
      <w:bookmarkEnd w:id="80"/>
    </w:p>
    <w:p w14:paraId="6D1F884A" w14:textId="77777777" w:rsidR="00065D40" w:rsidRDefault="00735D3E" w:rsidP="002314DA">
      <w:pPr>
        <w:widowControl w:val="0"/>
        <w:autoSpaceDE w:val="0"/>
        <w:autoSpaceDN w:val="0"/>
        <w:adjustRightInd w:val="0"/>
        <w:spacing w:before="120" w:after="240" w:line="360" w:lineRule="exact"/>
        <w:ind w:left="720" w:right="363"/>
        <w:rPr>
          <w:rFonts w:eastAsia="Times New Roman" w:cs="Book Antiqua"/>
          <w:color w:val="626366"/>
          <w:spacing w:val="-5"/>
          <w:szCs w:val="24"/>
        </w:rPr>
      </w:pPr>
      <w:r>
        <w:rPr>
          <w:rFonts w:eastAsia="Times New Roman" w:cs="Book Antiqua"/>
          <w:color w:val="626366"/>
          <w:spacing w:val="-5"/>
          <w:szCs w:val="24"/>
        </w:rPr>
        <w:t>A</w:t>
      </w:r>
      <w:r w:rsidRPr="00735D3E">
        <w:rPr>
          <w:rFonts w:eastAsia="Times New Roman" w:cs="Book Antiqua"/>
          <w:color w:val="626366"/>
          <w:spacing w:val="-5"/>
          <w:szCs w:val="24"/>
        </w:rPr>
        <w:t xml:space="preserve"> Ficha de Compensação deve ser impressa na parte inferior do papel. Recomenda-se a utilização de microsserrilhas entre as vias (recebido do pagador e ficha de compensação) para evitar danos às informações quando do destaca</w:t>
      </w:r>
      <w:r w:rsidR="00114B43">
        <w:rPr>
          <w:rFonts w:eastAsia="Times New Roman" w:cs="Book Antiqua"/>
          <w:color w:val="626366"/>
          <w:spacing w:val="-5"/>
          <w:szCs w:val="24"/>
        </w:rPr>
        <w:t>mento.</w:t>
      </w:r>
    </w:p>
    <w:p w14:paraId="6DBC5D4A" w14:textId="77777777" w:rsidR="00114B43" w:rsidRDefault="00114B43" w:rsidP="002314DA">
      <w:pPr>
        <w:widowControl w:val="0"/>
        <w:autoSpaceDE w:val="0"/>
        <w:autoSpaceDN w:val="0"/>
        <w:adjustRightInd w:val="0"/>
        <w:spacing w:before="120" w:after="240" w:line="360" w:lineRule="exact"/>
        <w:ind w:left="720" w:right="363"/>
        <w:rPr>
          <w:rFonts w:cs="Book Antiqua"/>
          <w:color w:val="626366"/>
          <w:spacing w:val="-5"/>
          <w:szCs w:val="24"/>
        </w:rPr>
      </w:pPr>
      <w:r>
        <w:rPr>
          <w:rFonts w:cs="Book Antiqua"/>
          <w:color w:val="626366"/>
          <w:spacing w:val="-5"/>
          <w:szCs w:val="24"/>
        </w:rPr>
        <w:t xml:space="preserve">No </w:t>
      </w:r>
      <w:r w:rsidRPr="00114B43">
        <w:rPr>
          <w:rFonts w:cs="Book Antiqua"/>
          <w:color w:val="626366"/>
          <w:spacing w:val="-5"/>
          <w:szCs w:val="24"/>
        </w:rPr>
        <w:t>caso de carnê, a Ficha de Compensação deve ser impressa na parte inferior ou à direita do Recibo do Pagador.</w:t>
      </w:r>
    </w:p>
    <w:p w14:paraId="6E53DAFD" w14:textId="77777777" w:rsidR="00114B43" w:rsidRPr="00735D3E" w:rsidRDefault="00114B43" w:rsidP="00114B43">
      <w:pPr>
        <w:pStyle w:val="Estilo2"/>
        <w:ind w:hanging="720"/>
        <w:rPr>
          <w:rFonts w:cs="Book Antiqua"/>
          <w:color w:val="626366"/>
          <w:spacing w:val="-5"/>
          <w:szCs w:val="24"/>
        </w:rPr>
      </w:pPr>
      <w:bookmarkStart w:id="81" w:name="_Toc181879772"/>
      <w:r>
        <w:t>Gramatura do papel</w:t>
      </w:r>
      <w:bookmarkEnd w:id="81"/>
    </w:p>
    <w:p w14:paraId="22050689" w14:textId="77777777" w:rsidR="00114B43" w:rsidRPr="008B6C86" w:rsidRDefault="00114B43" w:rsidP="002314DA">
      <w:pPr>
        <w:widowControl w:val="0"/>
        <w:autoSpaceDE w:val="0"/>
        <w:autoSpaceDN w:val="0"/>
        <w:adjustRightInd w:val="0"/>
        <w:spacing w:before="120" w:after="240" w:line="360" w:lineRule="exact"/>
        <w:ind w:left="720" w:right="363"/>
        <w:rPr>
          <w:rFonts w:cs="Book Antiqua"/>
          <w:color w:val="626366"/>
          <w:spacing w:val="-5"/>
          <w:szCs w:val="24"/>
        </w:rPr>
      </w:pPr>
      <w:r w:rsidRPr="00114B43">
        <w:rPr>
          <w:rFonts w:cs="Book Antiqua"/>
          <w:color w:val="626366"/>
          <w:spacing w:val="-5"/>
          <w:szCs w:val="24"/>
        </w:rPr>
        <w:t>Mínima de 50 g/m² e recomendável de 75 g/m².</w:t>
      </w:r>
    </w:p>
    <w:p w14:paraId="35D87B87" w14:textId="77777777" w:rsidR="00114B43" w:rsidRPr="00357E61" w:rsidRDefault="00357E61" w:rsidP="00381B93">
      <w:pPr>
        <w:pStyle w:val="Ttulo2"/>
        <w:numPr>
          <w:ilvl w:val="1"/>
          <w:numId w:val="1"/>
        </w:numPr>
        <w:ind w:left="709" w:hanging="720"/>
      </w:pPr>
      <w:bookmarkStart w:id="82" w:name="_Toc181879773"/>
      <w:r w:rsidRPr="00357E61">
        <w:t>Dimensão</w:t>
      </w:r>
      <w:bookmarkEnd w:id="82"/>
    </w:p>
    <w:tbl>
      <w:tblPr>
        <w:tblW w:w="9717" w:type="dxa"/>
        <w:tblInd w:w="704" w:type="dxa"/>
        <w:tblBorders>
          <w:top w:val="single" w:sz="4" w:space="0" w:color="636466"/>
          <w:left w:val="single" w:sz="4" w:space="0" w:color="636466"/>
          <w:bottom w:val="single" w:sz="4" w:space="0" w:color="636466"/>
          <w:right w:val="single" w:sz="4" w:space="0" w:color="636466"/>
          <w:insideH w:val="single" w:sz="4" w:space="0" w:color="636466"/>
          <w:insideV w:val="single" w:sz="4" w:space="0" w:color="636466"/>
        </w:tblBorders>
        <w:tblLook w:val="04A0" w:firstRow="1" w:lastRow="0" w:firstColumn="1" w:lastColumn="0" w:noHBand="0" w:noVBand="1"/>
      </w:tblPr>
      <w:tblGrid>
        <w:gridCol w:w="4649"/>
        <w:gridCol w:w="2534"/>
        <w:gridCol w:w="2534"/>
      </w:tblGrid>
      <w:tr w:rsidR="00357E61" w:rsidRPr="0040061D" w14:paraId="2907DA2B" w14:textId="77777777" w:rsidTr="00357E61">
        <w:trPr>
          <w:trHeight w:val="340"/>
        </w:trPr>
        <w:tc>
          <w:tcPr>
            <w:tcW w:w="4649" w:type="dxa"/>
            <w:shd w:val="clear" w:color="auto" w:fill="636466"/>
            <w:vAlign w:val="center"/>
          </w:tcPr>
          <w:p w14:paraId="4D07C801" w14:textId="77777777" w:rsidR="00357E61" w:rsidRPr="00381B93" w:rsidRDefault="00327E33" w:rsidP="00357E61">
            <w:pPr>
              <w:spacing w:line="240" w:lineRule="auto"/>
              <w:jc w:val="center"/>
              <w:rPr>
                <w:rFonts w:ascii="Futura Std Book Bold TTF" w:hAnsi="Futura Std Book Bold TTF"/>
                <w:color w:val="FFFFFF"/>
                <w:sz w:val="20"/>
                <w:szCs w:val="20"/>
              </w:rPr>
            </w:pPr>
            <w:r w:rsidRPr="00381B93">
              <w:rPr>
                <w:rFonts w:ascii="Futura Std Book Bold TTF" w:hAnsi="Futura Std Book Bold TTF"/>
                <w:color w:val="FFFFFF"/>
                <w:sz w:val="20"/>
                <w:szCs w:val="20"/>
              </w:rPr>
              <w:t>COMPOSIÇÃO</w:t>
            </w:r>
          </w:p>
        </w:tc>
        <w:tc>
          <w:tcPr>
            <w:tcW w:w="2534" w:type="dxa"/>
            <w:shd w:val="clear" w:color="auto" w:fill="636466"/>
            <w:vAlign w:val="center"/>
          </w:tcPr>
          <w:p w14:paraId="3E909FA9" w14:textId="77777777" w:rsidR="00357E61" w:rsidRPr="0040061D" w:rsidRDefault="00357E61" w:rsidP="00357E61">
            <w:pPr>
              <w:spacing w:line="240" w:lineRule="auto"/>
              <w:jc w:val="center"/>
              <w:rPr>
                <w:sz w:val="20"/>
                <w:szCs w:val="20"/>
              </w:rPr>
            </w:pPr>
            <w:r>
              <w:rPr>
                <w:rFonts w:ascii="Futura Std Book Bold TTF" w:hAnsi="Futura Std Book Bold TTF"/>
                <w:color w:val="FFFFFF"/>
                <w:sz w:val="20"/>
                <w:szCs w:val="20"/>
              </w:rPr>
              <w:t>ALTURA (mm)</w:t>
            </w:r>
          </w:p>
        </w:tc>
        <w:tc>
          <w:tcPr>
            <w:tcW w:w="2534" w:type="dxa"/>
            <w:shd w:val="clear" w:color="auto" w:fill="636466"/>
            <w:vAlign w:val="center"/>
          </w:tcPr>
          <w:p w14:paraId="4D49F34E" w14:textId="77777777" w:rsidR="00357E61" w:rsidRPr="00381B93" w:rsidRDefault="00357E61" w:rsidP="00357E61">
            <w:pPr>
              <w:spacing w:line="240" w:lineRule="auto"/>
              <w:jc w:val="center"/>
              <w:rPr>
                <w:rFonts w:ascii="Futura Std Book Bold TTF" w:hAnsi="Futura Std Book Bold TTF"/>
                <w:color w:val="FFFFFF"/>
                <w:sz w:val="20"/>
                <w:szCs w:val="20"/>
              </w:rPr>
            </w:pPr>
            <w:r w:rsidRPr="00381B93">
              <w:rPr>
                <w:rFonts w:ascii="Futura Std Book Bold TTF" w:hAnsi="Futura Std Book Bold TTF"/>
                <w:color w:val="FFFFFF"/>
                <w:sz w:val="20"/>
                <w:szCs w:val="20"/>
              </w:rPr>
              <w:t>COMPRIMENTO (mm)</w:t>
            </w:r>
          </w:p>
        </w:tc>
      </w:tr>
      <w:tr w:rsidR="00357E61" w:rsidRPr="0040061D" w14:paraId="1BFA47DF" w14:textId="77777777" w:rsidTr="00357E61">
        <w:trPr>
          <w:trHeight w:val="1191"/>
        </w:trPr>
        <w:tc>
          <w:tcPr>
            <w:tcW w:w="4649" w:type="dxa"/>
            <w:shd w:val="clear" w:color="auto" w:fill="auto"/>
            <w:vAlign w:val="center"/>
          </w:tcPr>
          <w:p w14:paraId="2D496D80" w14:textId="77777777" w:rsidR="00357E61" w:rsidRPr="0040061D" w:rsidRDefault="00357E61" w:rsidP="00357E61">
            <w:pPr>
              <w:tabs>
                <w:tab w:val="left" w:pos="8904"/>
              </w:tabs>
              <w:spacing w:line="240" w:lineRule="auto"/>
              <w:jc w:val="center"/>
              <w:rPr>
                <w:sz w:val="20"/>
              </w:rPr>
            </w:pPr>
            <w:r>
              <w:rPr>
                <w:sz w:val="20"/>
              </w:rPr>
              <w:t xml:space="preserve">Ficha de Compensação – </w:t>
            </w:r>
            <w:r w:rsidRPr="00357E61">
              <w:rPr>
                <w:rFonts w:ascii="Futura Std Book Bold TTF" w:hAnsi="Futura Std Book Bold TTF"/>
                <w:sz w:val="20"/>
              </w:rPr>
              <w:t>Boleto</w:t>
            </w:r>
          </w:p>
        </w:tc>
        <w:tc>
          <w:tcPr>
            <w:tcW w:w="2534" w:type="dxa"/>
            <w:vAlign w:val="center"/>
          </w:tcPr>
          <w:p w14:paraId="74FAA515" w14:textId="77777777" w:rsidR="00357E61" w:rsidRDefault="00357E61" w:rsidP="00357E61">
            <w:pPr>
              <w:tabs>
                <w:tab w:val="left" w:pos="8904"/>
              </w:tabs>
              <w:spacing w:line="240" w:lineRule="auto"/>
              <w:jc w:val="center"/>
              <w:rPr>
                <w:sz w:val="20"/>
              </w:rPr>
            </w:pPr>
            <w:r>
              <w:rPr>
                <w:sz w:val="20"/>
              </w:rPr>
              <w:t>95</w:t>
            </w:r>
          </w:p>
          <w:p w14:paraId="4E9C11CF" w14:textId="77777777" w:rsidR="00357E61" w:rsidRDefault="00357E61" w:rsidP="00357E61">
            <w:pPr>
              <w:tabs>
                <w:tab w:val="left" w:pos="8904"/>
              </w:tabs>
              <w:spacing w:line="240" w:lineRule="auto"/>
              <w:jc w:val="center"/>
              <w:rPr>
                <w:sz w:val="20"/>
              </w:rPr>
            </w:pPr>
            <w:r>
              <w:rPr>
                <w:sz w:val="20"/>
              </w:rPr>
              <w:t>a</w:t>
            </w:r>
          </w:p>
          <w:p w14:paraId="546423B7" w14:textId="77777777" w:rsidR="00357E61" w:rsidRPr="0040061D" w:rsidRDefault="00357E61" w:rsidP="00357E61">
            <w:pPr>
              <w:tabs>
                <w:tab w:val="left" w:pos="8904"/>
              </w:tabs>
              <w:spacing w:line="240" w:lineRule="auto"/>
              <w:jc w:val="center"/>
              <w:rPr>
                <w:sz w:val="20"/>
              </w:rPr>
            </w:pPr>
            <w:r>
              <w:rPr>
                <w:sz w:val="20"/>
              </w:rPr>
              <w:t>108</w:t>
            </w:r>
          </w:p>
        </w:tc>
        <w:tc>
          <w:tcPr>
            <w:tcW w:w="2534" w:type="dxa"/>
            <w:shd w:val="clear" w:color="auto" w:fill="auto"/>
            <w:vAlign w:val="center"/>
          </w:tcPr>
          <w:p w14:paraId="20BB0471" w14:textId="77777777" w:rsidR="00357E61" w:rsidRDefault="00357E61" w:rsidP="00357E61">
            <w:pPr>
              <w:tabs>
                <w:tab w:val="left" w:pos="8904"/>
              </w:tabs>
              <w:spacing w:line="240" w:lineRule="auto"/>
              <w:jc w:val="center"/>
              <w:rPr>
                <w:sz w:val="20"/>
              </w:rPr>
            </w:pPr>
            <w:r>
              <w:rPr>
                <w:sz w:val="20"/>
              </w:rPr>
              <w:t>170 (Papel A4)</w:t>
            </w:r>
          </w:p>
          <w:p w14:paraId="41A6182D" w14:textId="77777777" w:rsidR="00357E61" w:rsidRPr="0040061D" w:rsidRDefault="00357E61" w:rsidP="00357E61">
            <w:pPr>
              <w:tabs>
                <w:tab w:val="left" w:pos="8904"/>
              </w:tabs>
              <w:spacing w:line="240" w:lineRule="auto"/>
              <w:jc w:val="center"/>
              <w:rPr>
                <w:sz w:val="20"/>
              </w:rPr>
            </w:pPr>
            <w:r>
              <w:rPr>
                <w:sz w:val="20"/>
              </w:rPr>
              <w:t xml:space="preserve">a </w:t>
            </w:r>
            <w:r>
              <w:rPr>
                <w:sz w:val="20"/>
              </w:rPr>
              <w:br/>
              <w:t>216 (Papel Carta)</w:t>
            </w:r>
          </w:p>
        </w:tc>
      </w:tr>
      <w:tr w:rsidR="00357E61" w:rsidRPr="0040061D" w14:paraId="599AFEC1" w14:textId="77777777" w:rsidTr="00357E61">
        <w:trPr>
          <w:trHeight w:val="1191"/>
        </w:trPr>
        <w:tc>
          <w:tcPr>
            <w:tcW w:w="4649" w:type="dxa"/>
            <w:shd w:val="clear" w:color="auto" w:fill="auto"/>
            <w:vAlign w:val="center"/>
          </w:tcPr>
          <w:p w14:paraId="6BA40176" w14:textId="77777777" w:rsidR="00357E61" w:rsidRPr="0040061D" w:rsidRDefault="00357E61" w:rsidP="00357E61">
            <w:pPr>
              <w:tabs>
                <w:tab w:val="left" w:pos="8904"/>
              </w:tabs>
              <w:spacing w:line="240" w:lineRule="auto"/>
              <w:jc w:val="center"/>
              <w:rPr>
                <w:sz w:val="20"/>
              </w:rPr>
            </w:pPr>
            <w:r>
              <w:rPr>
                <w:sz w:val="20"/>
              </w:rPr>
              <w:t xml:space="preserve">Ficha de Compensação – </w:t>
            </w:r>
            <w:r w:rsidRPr="00357E61">
              <w:rPr>
                <w:rFonts w:ascii="Futura Std Book Bold TTF" w:hAnsi="Futura Std Book Bold TTF"/>
                <w:sz w:val="20"/>
              </w:rPr>
              <w:t>Carnê</w:t>
            </w:r>
          </w:p>
        </w:tc>
        <w:tc>
          <w:tcPr>
            <w:tcW w:w="2534" w:type="dxa"/>
            <w:vAlign w:val="center"/>
          </w:tcPr>
          <w:p w14:paraId="0DD908B3" w14:textId="77777777" w:rsidR="00357E61" w:rsidRDefault="00357E61" w:rsidP="00357E61">
            <w:pPr>
              <w:tabs>
                <w:tab w:val="left" w:pos="8904"/>
              </w:tabs>
              <w:spacing w:line="240" w:lineRule="auto"/>
              <w:jc w:val="center"/>
              <w:rPr>
                <w:sz w:val="20"/>
              </w:rPr>
            </w:pPr>
            <w:r>
              <w:rPr>
                <w:sz w:val="20"/>
              </w:rPr>
              <w:t>60</w:t>
            </w:r>
          </w:p>
          <w:p w14:paraId="5A2F862E" w14:textId="77777777" w:rsidR="00357E61" w:rsidRDefault="00357E61" w:rsidP="00357E61">
            <w:pPr>
              <w:tabs>
                <w:tab w:val="left" w:pos="8904"/>
              </w:tabs>
              <w:spacing w:line="240" w:lineRule="auto"/>
              <w:jc w:val="center"/>
              <w:rPr>
                <w:sz w:val="20"/>
              </w:rPr>
            </w:pPr>
            <w:r>
              <w:rPr>
                <w:sz w:val="20"/>
              </w:rPr>
              <w:t>a</w:t>
            </w:r>
          </w:p>
          <w:p w14:paraId="6C3B73AA" w14:textId="77777777" w:rsidR="00357E61" w:rsidRPr="0040061D" w:rsidRDefault="00357E61" w:rsidP="00357E61">
            <w:pPr>
              <w:tabs>
                <w:tab w:val="left" w:pos="8904"/>
              </w:tabs>
              <w:spacing w:line="240" w:lineRule="auto"/>
              <w:jc w:val="center"/>
              <w:rPr>
                <w:sz w:val="20"/>
              </w:rPr>
            </w:pPr>
            <w:r>
              <w:rPr>
                <w:sz w:val="20"/>
              </w:rPr>
              <w:t>108</w:t>
            </w:r>
          </w:p>
        </w:tc>
        <w:tc>
          <w:tcPr>
            <w:tcW w:w="2534" w:type="dxa"/>
            <w:shd w:val="clear" w:color="auto" w:fill="auto"/>
            <w:vAlign w:val="center"/>
          </w:tcPr>
          <w:p w14:paraId="3FD1429C" w14:textId="77777777" w:rsidR="00357E61" w:rsidRDefault="00357E61" w:rsidP="00357E61">
            <w:pPr>
              <w:tabs>
                <w:tab w:val="left" w:pos="8904"/>
              </w:tabs>
              <w:spacing w:line="240" w:lineRule="auto"/>
              <w:jc w:val="center"/>
              <w:rPr>
                <w:sz w:val="20"/>
              </w:rPr>
            </w:pPr>
            <w:r>
              <w:rPr>
                <w:sz w:val="20"/>
              </w:rPr>
              <w:t>145</w:t>
            </w:r>
          </w:p>
          <w:p w14:paraId="59F52C44" w14:textId="77777777" w:rsidR="00357E61" w:rsidRDefault="00357E61" w:rsidP="00357E61">
            <w:pPr>
              <w:tabs>
                <w:tab w:val="left" w:pos="8904"/>
              </w:tabs>
              <w:spacing w:line="240" w:lineRule="auto"/>
              <w:jc w:val="center"/>
              <w:rPr>
                <w:sz w:val="20"/>
              </w:rPr>
            </w:pPr>
            <w:r>
              <w:rPr>
                <w:sz w:val="20"/>
              </w:rPr>
              <w:t>a</w:t>
            </w:r>
          </w:p>
          <w:p w14:paraId="2DB0257D" w14:textId="77777777" w:rsidR="00357E61" w:rsidRPr="0040061D" w:rsidRDefault="00357E61" w:rsidP="00357E61">
            <w:pPr>
              <w:tabs>
                <w:tab w:val="left" w:pos="8904"/>
              </w:tabs>
              <w:spacing w:line="240" w:lineRule="auto"/>
              <w:jc w:val="center"/>
              <w:rPr>
                <w:sz w:val="20"/>
              </w:rPr>
            </w:pPr>
            <w:r>
              <w:rPr>
                <w:sz w:val="20"/>
              </w:rPr>
              <w:t>216</w:t>
            </w:r>
          </w:p>
        </w:tc>
      </w:tr>
      <w:tr w:rsidR="00357E61" w:rsidRPr="0040061D" w14:paraId="10070694" w14:textId="77777777" w:rsidTr="00357E61">
        <w:trPr>
          <w:trHeight w:val="936"/>
        </w:trPr>
        <w:tc>
          <w:tcPr>
            <w:tcW w:w="4649" w:type="dxa"/>
            <w:shd w:val="clear" w:color="auto" w:fill="auto"/>
            <w:vAlign w:val="center"/>
          </w:tcPr>
          <w:p w14:paraId="2A2C23DB" w14:textId="77777777" w:rsidR="00357E61" w:rsidRPr="0040061D" w:rsidRDefault="00357E61" w:rsidP="00357E61">
            <w:pPr>
              <w:tabs>
                <w:tab w:val="left" w:pos="8904"/>
              </w:tabs>
              <w:spacing w:line="240" w:lineRule="auto"/>
              <w:jc w:val="center"/>
              <w:rPr>
                <w:sz w:val="20"/>
              </w:rPr>
            </w:pPr>
            <w:r>
              <w:rPr>
                <w:sz w:val="20"/>
              </w:rPr>
              <w:t>Recibo do Pagador</w:t>
            </w:r>
          </w:p>
        </w:tc>
        <w:tc>
          <w:tcPr>
            <w:tcW w:w="5068" w:type="dxa"/>
            <w:gridSpan w:val="2"/>
            <w:vAlign w:val="center"/>
          </w:tcPr>
          <w:p w14:paraId="7A68580E" w14:textId="77777777" w:rsidR="00357E61" w:rsidRPr="0040061D" w:rsidRDefault="00357E61" w:rsidP="00357E61">
            <w:pPr>
              <w:jc w:val="center"/>
              <w:rPr>
                <w:sz w:val="20"/>
              </w:rPr>
            </w:pPr>
            <w:r w:rsidRPr="00357E61">
              <w:rPr>
                <w:sz w:val="20"/>
              </w:rPr>
              <w:t>A critério do Cliente Beneficiário, cond</w:t>
            </w:r>
            <w:r w:rsidR="00327E33">
              <w:rPr>
                <w:sz w:val="20"/>
              </w:rPr>
              <w:t>icionado a aprovação pela CAIXA</w:t>
            </w:r>
          </w:p>
        </w:tc>
      </w:tr>
    </w:tbl>
    <w:p w14:paraId="7894080C" w14:textId="77777777" w:rsidR="00114B43" w:rsidRDefault="00114B43" w:rsidP="00114B43">
      <w:pPr>
        <w:ind w:left="709"/>
      </w:pPr>
    </w:p>
    <w:p w14:paraId="62059B9C" w14:textId="77777777" w:rsidR="00327E33" w:rsidRDefault="00327E33" w:rsidP="00327E33">
      <w:pPr>
        <w:pStyle w:val="Ttulo2"/>
        <w:numPr>
          <w:ilvl w:val="1"/>
          <w:numId w:val="1"/>
        </w:numPr>
        <w:ind w:left="709" w:hanging="720"/>
      </w:pPr>
      <w:bookmarkStart w:id="83" w:name="_Toc181879774"/>
      <w:r>
        <w:t>Número de vias ou partes</w:t>
      </w:r>
      <w:bookmarkEnd w:id="83"/>
    </w:p>
    <w:p w14:paraId="0C2F9534" w14:textId="77777777" w:rsidR="00327E33" w:rsidRPr="00327E33" w:rsidRDefault="00327E33" w:rsidP="00327E33">
      <w:pPr>
        <w:widowControl w:val="0"/>
        <w:autoSpaceDE w:val="0"/>
        <w:autoSpaceDN w:val="0"/>
        <w:adjustRightInd w:val="0"/>
        <w:spacing w:before="120" w:after="240" w:line="360" w:lineRule="exact"/>
        <w:ind w:left="720" w:right="363"/>
        <w:rPr>
          <w:rFonts w:cs="Book Antiqua"/>
          <w:color w:val="626366"/>
          <w:spacing w:val="-5"/>
          <w:szCs w:val="24"/>
        </w:rPr>
      </w:pPr>
      <w:r w:rsidRPr="00327E33">
        <w:rPr>
          <w:rFonts w:cs="Book Antiqua"/>
          <w:color w:val="626366"/>
          <w:spacing w:val="-5"/>
          <w:szCs w:val="24"/>
        </w:rPr>
        <w:t>Duas, sendo:</w:t>
      </w:r>
    </w:p>
    <w:p w14:paraId="187BA417" w14:textId="77777777" w:rsidR="00327E33" w:rsidRDefault="00327E33" w:rsidP="005E0134">
      <w:pPr>
        <w:widowControl w:val="0"/>
        <w:numPr>
          <w:ilvl w:val="0"/>
          <w:numId w:val="4"/>
        </w:numPr>
        <w:autoSpaceDE w:val="0"/>
        <w:autoSpaceDN w:val="0"/>
        <w:adjustRightInd w:val="0"/>
        <w:spacing w:before="120" w:after="240" w:line="360" w:lineRule="exact"/>
        <w:ind w:right="363"/>
        <w:rPr>
          <w:rFonts w:cs="Book Antiqua"/>
          <w:color w:val="626366"/>
          <w:spacing w:val="-5"/>
          <w:szCs w:val="24"/>
        </w:rPr>
      </w:pPr>
      <w:r w:rsidRPr="00327E33">
        <w:rPr>
          <w:rFonts w:cs="Book Antiqua"/>
          <w:color w:val="626366"/>
          <w:spacing w:val="-5"/>
          <w:szCs w:val="24"/>
        </w:rPr>
        <w:t>Ficha de Compensação;</w:t>
      </w:r>
    </w:p>
    <w:p w14:paraId="5A52C2AC" w14:textId="77777777" w:rsidR="00327E33" w:rsidRPr="00327E33" w:rsidRDefault="00327E33" w:rsidP="005E0134">
      <w:pPr>
        <w:widowControl w:val="0"/>
        <w:numPr>
          <w:ilvl w:val="0"/>
          <w:numId w:val="4"/>
        </w:numPr>
        <w:autoSpaceDE w:val="0"/>
        <w:autoSpaceDN w:val="0"/>
        <w:adjustRightInd w:val="0"/>
        <w:spacing w:before="120" w:after="240" w:line="360" w:lineRule="exact"/>
        <w:ind w:right="363"/>
        <w:rPr>
          <w:rFonts w:cs="Book Antiqua"/>
          <w:color w:val="626366"/>
          <w:spacing w:val="-5"/>
          <w:szCs w:val="24"/>
        </w:rPr>
      </w:pPr>
      <w:r w:rsidRPr="00327E33">
        <w:rPr>
          <w:rFonts w:cs="Book Antiqua"/>
          <w:color w:val="626366"/>
          <w:spacing w:val="-5"/>
          <w:szCs w:val="24"/>
        </w:rPr>
        <w:t>Recibo do Pagador.</w:t>
      </w:r>
    </w:p>
    <w:p w14:paraId="340322CB" w14:textId="77777777" w:rsidR="00327E33" w:rsidRPr="00327E33" w:rsidRDefault="00327E33" w:rsidP="00327E33">
      <w:pPr>
        <w:widowControl w:val="0"/>
        <w:autoSpaceDE w:val="0"/>
        <w:autoSpaceDN w:val="0"/>
        <w:adjustRightInd w:val="0"/>
        <w:spacing w:before="120" w:after="240" w:line="360" w:lineRule="exact"/>
        <w:ind w:left="720" w:right="363"/>
        <w:rPr>
          <w:rFonts w:cs="Book Antiqua"/>
          <w:color w:val="626366"/>
          <w:spacing w:val="-5"/>
          <w:szCs w:val="24"/>
        </w:rPr>
      </w:pPr>
      <w:r w:rsidRPr="00327E33">
        <w:rPr>
          <w:rFonts w:cs="Book Antiqua"/>
          <w:color w:val="626366"/>
          <w:spacing w:val="-5"/>
          <w:szCs w:val="24"/>
        </w:rPr>
        <w:t>A critério do Cliente Beneficiário, sem prejuízo das dimensões definidas para a Ficha de Compensação, o Recibo do Pagador poderá ser reduzido para inclusão de 3ª via ou parte, a ser utilizada como controle interno ou protocolo de entrega.</w:t>
      </w:r>
    </w:p>
    <w:p w14:paraId="775A8535" w14:textId="77777777" w:rsidR="00327E33" w:rsidRDefault="00327E33" w:rsidP="00327E33"/>
    <w:p w14:paraId="66B53CAF" w14:textId="77777777" w:rsidR="00327E33" w:rsidRDefault="00327E33" w:rsidP="00327E33">
      <w:pPr>
        <w:pStyle w:val="Ttulo2"/>
        <w:numPr>
          <w:ilvl w:val="1"/>
          <w:numId w:val="1"/>
        </w:numPr>
        <w:ind w:left="709" w:hanging="720"/>
      </w:pPr>
      <w:bookmarkStart w:id="84" w:name="_Toc181879775"/>
      <w:r>
        <w:t>Cor da via/impressão</w:t>
      </w:r>
      <w:bookmarkEnd w:id="84"/>
    </w:p>
    <w:p w14:paraId="51E5FE48" w14:textId="77777777" w:rsidR="00327E33" w:rsidRPr="00327E33" w:rsidRDefault="00327E33" w:rsidP="00327E33">
      <w:pPr>
        <w:widowControl w:val="0"/>
        <w:autoSpaceDE w:val="0"/>
        <w:autoSpaceDN w:val="0"/>
        <w:adjustRightInd w:val="0"/>
        <w:spacing w:before="120" w:after="240" w:line="360" w:lineRule="exact"/>
        <w:ind w:left="720" w:right="363"/>
        <w:rPr>
          <w:rFonts w:cs="Book Antiqua"/>
          <w:color w:val="626366"/>
          <w:spacing w:val="-5"/>
          <w:szCs w:val="24"/>
        </w:rPr>
      </w:pPr>
      <w:r w:rsidRPr="00327E33">
        <w:rPr>
          <w:rFonts w:cs="Book Antiqua"/>
          <w:color w:val="626366"/>
          <w:spacing w:val="-5"/>
          <w:szCs w:val="24"/>
        </w:rPr>
        <w:t>Preferencialmente:</w:t>
      </w:r>
    </w:p>
    <w:p w14:paraId="7F5901E5" w14:textId="77777777" w:rsidR="00327E33" w:rsidRPr="00327E33" w:rsidRDefault="00327E33" w:rsidP="005E0134">
      <w:pPr>
        <w:widowControl w:val="0"/>
        <w:numPr>
          <w:ilvl w:val="0"/>
          <w:numId w:val="5"/>
        </w:numPr>
        <w:autoSpaceDE w:val="0"/>
        <w:autoSpaceDN w:val="0"/>
        <w:adjustRightInd w:val="0"/>
        <w:spacing w:before="120" w:after="240" w:line="360" w:lineRule="exact"/>
        <w:ind w:right="363"/>
        <w:rPr>
          <w:rFonts w:cs="Book Antiqua"/>
          <w:color w:val="626366"/>
          <w:spacing w:val="-5"/>
          <w:szCs w:val="24"/>
        </w:rPr>
      </w:pPr>
      <w:r w:rsidRPr="00327E33">
        <w:rPr>
          <w:rFonts w:cs="Book Antiqua"/>
          <w:color w:val="626366"/>
          <w:spacing w:val="-5"/>
          <w:szCs w:val="24"/>
        </w:rPr>
        <w:t>Fundo branco e impressão azul; ou</w:t>
      </w:r>
    </w:p>
    <w:p w14:paraId="14AAA40E" w14:textId="77777777" w:rsidR="00327E33" w:rsidRPr="00327E33" w:rsidRDefault="00327E33" w:rsidP="005E0134">
      <w:pPr>
        <w:widowControl w:val="0"/>
        <w:numPr>
          <w:ilvl w:val="0"/>
          <w:numId w:val="5"/>
        </w:numPr>
        <w:autoSpaceDE w:val="0"/>
        <w:autoSpaceDN w:val="0"/>
        <w:adjustRightInd w:val="0"/>
        <w:spacing w:before="120" w:after="240" w:line="360" w:lineRule="exact"/>
        <w:ind w:right="363"/>
        <w:rPr>
          <w:rFonts w:cs="Book Antiqua"/>
          <w:color w:val="626366"/>
          <w:spacing w:val="-5"/>
          <w:szCs w:val="24"/>
        </w:rPr>
      </w:pPr>
      <w:r w:rsidRPr="00327E33">
        <w:rPr>
          <w:rFonts w:cs="Book Antiqua"/>
          <w:color w:val="626366"/>
          <w:spacing w:val="-5"/>
          <w:szCs w:val="24"/>
        </w:rPr>
        <w:t xml:space="preserve">Fundo branco e impressão preta. </w:t>
      </w:r>
    </w:p>
    <w:p w14:paraId="71647C48" w14:textId="77777777" w:rsidR="00114B43" w:rsidRPr="00327E33" w:rsidRDefault="00327E33" w:rsidP="00327E33">
      <w:pPr>
        <w:widowControl w:val="0"/>
        <w:autoSpaceDE w:val="0"/>
        <w:autoSpaceDN w:val="0"/>
        <w:adjustRightInd w:val="0"/>
        <w:spacing w:before="120" w:after="240" w:line="360" w:lineRule="exact"/>
        <w:ind w:left="720" w:right="363"/>
        <w:rPr>
          <w:rFonts w:cs="Book Antiqua"/>
          <w:color w:val="626366"/>
          <w:spacing w:val="-5"/>
          <w:szCs w:val="24"/>
        </w:rPr>
      </w:pPr>
      <w:r w:rsidRPr="00327E33">
        <w:rPr>
          <w:rFonts w:cs="Book Antiqua"/>
          <w:color w:val="626366"/>
          <w:spacing w:val="-5"/>
          <w:szCs w:val="24"/>
        </w:rPr>
        <w:t>É permitid</w:t>
      </w:r>
      <w:r w:rsidR="00483ADA">
        <w:rPr>
          <w:rFonts w:cs="Book Antiqua"/>
          <w:color w:val="626366"/>
          <w:spacing w:val="-5"/>
          <w:szCs w:val="24"/>
        </w:rPr>
        <w:t>a</w:t>
      </w:r>
      <w:r w:rsidRPr="00327E33">
        <w:rPr>
          <w:rFonts w:cs="Book Antiqua"/>
          <w:color w:val="626366"/>
          <w:spacing w:val="-5"/>
          <w:szCs w:val="24"/>
        </w:rPr>
        <w:t xml:space="preserve"> a utilização de fundo diferente de branco (por exemplo: papel reciclável)</w:t>
      </w:r>
      <w:r w:rsidR="00661617">
        <w:rPr>
          <w:rFonts w:cs="Book Antiqua"/>
          <w:color w:val="626366"/>
          <w:spacing w:val="-5"/>
          <w:szCs w:val="24"/>
        </w:rPr>
        <w:t>,</w:t>
      </w:r>
      <w:r w:rsidRPr="00327E33">
        <w:rPr>
          <w:rFonts w:cs="Book Antiqua"/>
          <w:color w:val="626366"/>
          <w:spacing w:val="-5"/>
          <w:szCs w:val="24"/>
        </w:rPr>
        <w:t xml:space="preserve"> desde que em tonalidade clara e sem prejuízo para a leitura dos campos, especialmente o Código de Barras.</w:t>
      </w:r>
    </w:p>
    <w:p w14:paraId="3700D622" w14:textId="77777777" w:rsidR="00065D40" w:rsidRDefault="00327E33" w:rsidP="00734AB9">
      <w:pPr>
        <w:pStyle w:val="Ttulo1"/>
        <w:numPr>
          <w:ilvl w:val="0"/>
          <w:numId w:val="1"/>
        </w:numPr>
        <w:ind w:left="567" w:hanging="567"/>
      </w:pPr>
      <w:r>
        <w:br w:type="page"/>
      </w:r>
      <w:bookmarkStart w:id="85" w:name="_Toc181879776"/>
      <w:r w:rsidR="00734AB9">
        <w:lastRenderedPageBreak/>
        <w:t>ESPECIFICAÇÃO DO RECIBO DO PAGADOR</w:t>
      </w:r>
      <w:bookmarkEnd w:id="85"/>
    </w:p>
    <w:p w14:paraId="3623B97C" w14:textId="77777777" w:rsidR="00327E33" w:rsidRPr="008B6C86" w:rsidRDefault="00327E33" w:rsidP="00327E33">
      <w:pPr>
        <w:pStyle w:val="Estilo2"/>
        <w:ind w:left="567" w:hanging="567"/>
      </w:pPr>
      <w:bookmarkStart w:id="86" w:name="_Toc181879777"/>
      <w:r>
        <w:t>Leiaute</w:t>
      </w:r>
      <w:bookmarkEnd w:id="86"/>
    </w:p>
    <w:p w14:paraId="138F8970" w14:textId="77777777" w:rsidR="00327E33" w:rsidRDefault="00327E33" w:rsidP="00327E33">
      <w:pPr>
        <w:widowControl w:val="0"/>
        <w:autoSpaceDE w:val="0"/>
        <w:autoSpaceDN w:val="0"/>
        <w:adjustRightInd w:val="0"/>
        <w:spacing w:before="120" w:after="240" w:line="360" w:lineRule="exact"/>
        <w:ind w:left="567" w:right="363"/>
        <w:rPr>
          <w:rFonts w:cs="Book Antiqua"/>
          <w:color w:val="626366"/>
          <w:spacing w:val="-5"/>
          <w:szCs w:val="24"/>
        </w:rPr>
      </w:pPr>
      <w:r w:rsidRPr="00327E33">
        <w:rPr>
          <w:rFonts w:cs="Book Antiqua"/>
          <w:color w:val="626366"/>
          <w:spacing w:val="-5"/>
          <w:szCs w:val="24"/>
        </w:rPr>
        <w:t>A critério do Beneficiário, sem prejuízo das definições deste manual, condicionado à aprovação pela CAIXA.</w:t>
      </w:r>
    </w:p>
    <w:p w14:paraId="04985ACB" w14:textId="77777777" w:rsidR="00327E33" w:rsidRPr="00327E33" w:rsidRDefault="00327E33" w:rsidP="00327E33">
      <w:pPr>
        <w:pStyle w:val="Estilo2"/>
        <w:ind w:left="567" w:hanging="567"/>
      </w:pPr>
      <w:bookmarkStart w:id="87" w:name="_Toc379977291"/>
      <w:bookmarkStart w:id="88" w:name="_Toc181879778"/>
      <w:r w:rsidRPr="00327E33">
        <w:t>Informações obrigatórias</w:t>
      </w:r>
      <w:bookmarkEnd w:id="87"/>
      <w:bookmarkEnd w:id="88"/>
    </w:p>
    <w:p w14:paraId="63DFCDB3"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Nome do Beneficiário</w:t>
      </w:r>
    </w:p>
    <w:p w14:paraId="1BE32F76"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Endereço do Beneficiário</w:t>
      </w:r>
    </w:p>
    <w:p w14:paraId="75A076C3"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CNPJ/CPF do Beneficiário</w:t>
      </w:r>
    </w:p>
    <w:p w14:paraId="27F9202F"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Agência/Código do Beneficiário</w:t>
      </w:r>
    </w:p>
    <w:p w14:paraId="1B5482F8"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Valor do títu</w:t>
      </w:r>
      <w:r>
        <w:rPr>
          <w:rFonts w:cs="Book Antiqua"/>
          <w:color w:val="626366"/>
          <w:spacing w:val="-5"/>
          <w:szCs w:val="24"/>
        </w:rPr>
        <w:t>lo (limitado a R$ 9.999.999,99)</w:t>
      </w:r>
    </w:p>
    <w:p w14:paraId="14311A0C"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Pr>
          <w:rFonts w:cs="Book Antiqua"/>
          <w:color w:val="626366"/>
          <w:spacing w:val="-5"/>
          <w:szCs w:val="24"/>
        </w:rPr>
        <w:t>Vencimento</w:t>
      </w:r>
    </w:p>
    <w:p w14:paraId="3AC0E972"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Nosso N</w:t>
      </w:r>
      <w:r>
        <w:rPr>
          <w:rFonts w:cs="Book Antiqua"/>
          <w:color w:val="626366"/>
          <w:spacing w:val="-5"/>
          <w:szCs w:val="24"/>
        </w:rPr>
        <w:t>úmero</w:t>
      </w:r>
    </w:p>
    <w:p w14:paraId="15C87EE7"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Número do Documento (Seu Número)</w:t>
      </w:r>
    </w:p>
    <w:p w14:paraId="47B91825"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Nome do Pagador</w:t>
      </w:r>
    </w:p>
    <w:p w14:paraId="22E00E12" w14:textId="77777777" w:rsidR="00327E33" w:rsidRPr="00327E33" w:rsidRDefault="00327E33" w:rsidP="005E0134">
      <w:pPr>
        <w:widowControl w:val="0"/>
        <w:numPr>
          <w:ilvl w:val="0"/>
          <w:numId w:val="6"/>
        </w:numPr>
        <w:autoSpaceDE w:val="0"/>
        <w:autoSpaceDN w:val="0"/>
        <w:adjustRightInd w:val="0"/>
        <w:spacing w:before="120" w:after="120" w:line="360" w:lineRule="exact"/>
        <w:ind w:left="714" w:right="363" w:hanging="5"/>
        <w:rPr>
          <w:rFonts w:cs="Book Antiqua"/>
          <w:color w:val="626366"/>
          <w:spacing w:val="-5"/>
          <w:szCs w:val="24"/>
        </w:rPr>
      </w:pPr>
      <w:r w:rsidRPr="00327E33">
        <w:rPr>
          <w:rFonts w:cs="Book Antiqua"/>
          <w:color w:val="626366"/>
          <w:spacing w:val="-5"/>
          <w:szCs w:val="24"/>
        </w:rPr>
        <w:t>Recibo do Pagador (expressão para</w:t>
      </w:r>
      <w:r>
        <w:rPr>
          <w:rFonts w:cs="Book Antiqua"/>
          <w:color w:val="626366"/>
          <w:spacing w:val="-5"/>
          <w:szCs w:val="24"/>
        </w:rPr>
        <w:t xml:space="preserve"> identificação da via ou parte)</w:t>
      </w:r>
    </w:p>
    <w:p w14:paraId="08889F16" w14:textId="77777777" w:rsidR="00327E33" w:rsidRDefault="00327E33" w:rsidP="00327E33">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 xml:space="preserve">As </w:t>
      </w:r>
      <w:r w:rsidRPr="00327E33">
        <w:rPr>
          <w:rFonts w:cs="Book Antiqua"/>
          <w:color w:val="626366"/>
          <w:spacing w:val="-5"/>
          <w:szCs w:val="24"/>
        </w:rPr>
        <w:t>informações devem ser as mesmas constantes na Ficha de Compensação.</w:t>
      </w:r>
    </w:p>
    <w:p w14:paraId="7C4BBA99" w14:textId="77777777" w:rsidR="00327E33" w:rsidRDefault="00327E33" w:rsidP="00327E33">
      <w:pPr>
        <w:widowControl w:val="0"/>
        <w:autoSpaceDE w:val="0"/>
        <w:autoSpaceDN w:val="0"/>
        <w:adjustRightInd w:val="0"/>
        <w:spacing w:before="120" w:after="240" w:line="360" w:lineRule="exact"/>
        <w:ind w:left="567" w:right="363"/>
        <w:rPr>
          <w:rFonts w:cs="Book Antiqua"/>
          <w:color w:val="626366"/>
          <w:spacing w:val="-5"/>
          <w:szCs w:val="24"/>
        </w:rPr>
      </w:pPr>
      <w:r w:rsidRPr="00327E33">
        <w:rPr>
          <w:rFonts w:cs="Book Antiqua"/>
          <w:color w:val="626366"/>
          <w:spacing w:val="-5"/>
          <w:szCs w:val="24"/>
        </w:rPr>
        <w:t>O CPF/CNPJ do Pagador é obrigatório na Cobrança Registrada.</w:t>
      </w:r>
    </w:p>
    <w:p w14:paraId="004274D9" w14:textId="77777777" w:rsidR="00327E33" w:rsidRPr="00327E33" w:rsidRDefault="00327E33" w:rsidP="00327E33">
      <w:pPr>
        <w:widowControl w:val="0"/>
        <w:autoSpaceDE w:val="0"/>
        <w:autoSpaceDN w:val="0"/>
        <w:adjustRightInd w:val="0"/>
        <w:spacing w:before="120" w:after="240" w:line="360" w:lineRule="exact"/>
        <w:ind w:left="567" w:right="363"/>
        <w:rPr>
          <w:rFonts w:cs="Book Antiqua"/>
          <w:color w:val="626366"/>
          <w:spacing w:val="-5"/>
          <w:szCs w:val="24"/>
        </w:rPr>
      </w:pPr>
      <w:r w:rsidRPr="00327E33">
        <w:rPr>
          <w:rFonts w:cs="Book Antiqua"/>
          <w:color w:val="626366"/>
          <w:spacing w:val="-5"/>
          <w:szCs w:val="24"/>
        </w:rPr>
        <w:t>Em cumprimento ao disposto no Artigo 7º do Decreto 6.523, de 31/07/08, e na Circular BACEN 3.370/07, se no Recibo do Pagador houver a impressão da logomarca CAIXA, é ainda obrigatório constar:</w:t>
      </w:r>
    </w:p>
    <w:tbl>
      <w:tblPr>
        <w:tblW w:w="4489" w:type="pct"/>
        <w:tblInd w:w="675" w:type="dxa"/>
        <w:tblBorders>
          <w:top w:val="single" w:sz="4" w:space="0" w:color="7F7F7F"/>
          <w:left w:val="single" w:sz="4" w:space="0" w:color="7F7F7F"/>
          <w:bottom w:val="single" w:sz="4" w:space="0" w:color="7F7F7F"/>
          <w:right w:val="single" w:sz="4" w:space="0" w:color="7F7F7F"/>
        </w:tblBorders>
        <w:tblLook w:val="01E0" w:firstRow="1" w:lastRow="1" w:firstColumn="1" w:lastColumn="1" w:noHBand="0" w:noVBand="0"/>
      </w:tblPr>
      <w:tblGrid>
        <w:gridCol w:w="9356"/>
      </w:tblGrid>
      <w:tr w:rsidR="00327E33" w:rsidRPr="00327E33" w14:paraId="29EE74A8" w14:textId="77777777" w:rsidTr="00734AB9">
        <w:trPr>
          <w:trHeight w:val="1324"/>
        </w:trPr>
        <w:tc>
          <w:tcPr>
            <w:tcW w:w="5000" w:type="pct"/>
            <w:shd w:val="clear" w:color="auto" w:fill="auto"/>
            <w:vAlign w:val="center"/>
          </w:tcPr>
          <w:p w14:paraId="108966A7" w14:textId="77777777" w:rsidR="00327E33" w:rsidRPr="00734AB9" w:rsidRDefault="00327E33" w:rsidP="00734AB9">
            <w:pPr>
              <w:jc w:val="center"/>
              <w:rPr>
                <w:b/>
                <w:sz w:val="20"/>
                <w:lang w:eastAsia="pt-BR"/>
              </w:rPr>
            </w:pPr>
            <w:r w:rsidRPr="00734AB9">
              <w:rPr>
                <w:rFonts w:ascii="Futura Std Book Bold TTF" w:hAnsi="Futura Std Book Bold TTF"/>
                <w:b/>
                <w:sz w:val="20"/>
                <w:lang w:eastAsia="pt-BR"/>
              </w:rPr>
              <w:t>SAC CAIXA: 0800 726 0101</w:t>
            </w:r>
            <w:r w:rsidRPr="00734AB9">
              <w:rPr>
                <w:b/>
                <w:sz w:val="20"/>
                <w:lang w:eastAsia="pt-BR"/>
              </w:rPr>
              <w:t xml:space="preserve"> </w:t>
            </w:r>
            <w:r w:rsidRPr="00734AB9">
              <w:rPr>
                <w:sz w:val="20"/>
                <w:lang w:eastAsia="pt-BR"/>
              </w:rPr>
              <w:t>(informações, reclamações, sugestões e elogios)</w:t>
            </w:r>
          </w:p>
          <w:p w14:paraId="0233C288" w14:textId="77777777" w:rsidR="00327E33" w:rsidRPr="00734AB9" w:rsidRDefault="00327E33" w:rsidP="00734AB9">
            <w:pPr>
              <w:jc w:val="center"/>
              <w:rPr>
                <w:b/>
                <w:sz w:val="20"/>
                <w:lang w:eastAsia="pt-BR"/>
              </w:rPr>
            </w:pPr>
            <w:r w:rsidRPr="00734AB9">
              <w:rPr>
                <w:rFonts w:ascii="Futura Std Book Bold TTF" w:hAnsi="Futura Std Book Bold TTF"/>
                <w:b/>
                <w:sz w:val="20"/>
                <w:lang w:eastAsia="pt-BR"/>
              </w:rPr>
              <w:t>Para pessoas com deficiência auditiva ou de fala:</w:t>
            </w:r>
            <w:r w:rsidRPr="00734AB9">
              <w:rPr>
                <w:b/>
                <w:sz w:val="20"/>
                <w:lang w:eastAsia="pt-BR"/>
              </w:rPr>
              <w:t xml:space="preserve"> </w:t>
            </w:r>
            <w:r w:rsidRPr="00734AB9">
              <w:rPr>
                <w:sz w:val="20"/>
                <w:lang w:eastAsia="pt-BR"/>
              </w:rPr>
              <w:t>0800 726 2492</w:t>
            </w:r>
          </w:p>
          <w:p w14:paraId="16BA7D2F" w14:textId="77777777" w:rsidR="00327E33" w:rsidRPr="00734AB9" w:rsidRDefault="00327E33" w:rsidP="00734AB9">
            <w:pPr>
              <w:jc w:val="center"/>
              <w:rPr>
                <w:b/>
                <w:sz w:val="20"/>
                <w:lang w:eastAsia="pt-BR"/>
              </w:rPr>
            </w:pPr>
            <w:r w:rsidRPr="00734AB9">
              <w:rPr>
                <w:rFonts w:ascii="Futura Std Book Bold TTF" w:hAnsi="Futura Std Book Bold TTF"/>
                <w:b/>
                <w:sz w:val="20"/>
                <w:lang w:eastAsia="pt-BR"/>
              </w:rPr>
              <w:t>Ouvidoria:</w:t>
            </w:r>
            <w:r w:rsidRPr="00734AB9">
              <w:rPr>
                <w:b/>
                <w:sz w:val="20"/>
                <w:lang w:eastAsia="pt-BR"/>
              </w:rPr>
              <w:t xml:space="preserve"> </w:t>
            </w:r>
            <w:r w:rsidRPr="00734AB9">
              <w:rPr>
                <w:sz w:val="20"/>
                <w:lang w:eastAsia="pt-BR"/>
              </w:rPr>
              <w:t>0800 725 7474</w:t>
            </w:r>
          </w:p>
          <w:p w14:paraId="0B612C55" w14:textId="77777777" w:rsidR="00327E33" w:rsidRPr="008A251C" w:rsidRDefault="00327E33" w:rsidP="00734AB9">
            <w:pPr>
              <w:jc w:val="center"/>
              <w:rPr>
                <w:rFonts w:ascii="Futura Std Book Bold TTF" w:hAnsi="Futura Std Book Bold TTF" w:cs="Book Antiqua"/>
                <w:color w:val="626366"/>
                <w:spacing w:val="-5"/>
                <w:szCs w:val="24"/>
              </w:rPr>
            </w:pPr>
            <w:r w:rsidRPr="00734AB9">
              <w:rPr>
                <w:rFonts w:ascii="Futura Std Book Bold TTF" w:hAnsi="Futura Std Book Bold TTF"/>
                <w:b/>
                <w:sz w:val="20"/>
                <w:lang w:eastAsia="pt-BR"/>
              </w:rPr>
              <w:t>caixa.gov.br</w:t>
            </w:r>
          </w:p>
        </w:tc>
      </w:tr>
    </w:tbl>
    <w:p w14:paraId="3BFE0A68" w14:textId="77777777" w:rsidR="00935969" w:rsidRDefault="00327E33" w:rsidP="00C2748A">
      <w:pPr>
        <w:widowControl w:val="0"/>
        <w:autoSpaceDE w:val="0"/>
        <w:autoSpaceDN w:val="0"/>
        <w:adjustRightInd w:val="0"/>
        <w:spacing w:before="120" w:after="240" w:line="360" w:lineRule="exact"/>
        <w:ind w:left="567" w:right="363"/>
        <w:rPr>
          <w:rFonts w:cs="Book Antiqua"/>
          <w:color w:val="626366"/>
          <w:spacing w:val="-5"/>
          <w:szCs w:val="24"/>
        </w:rPr>
      </w:pPr>
      <w:r w:rsidRPr="00327E33">
        <w:rPr>
          <w:rFonts w:cs="Book Antiqua"/>
          <w:color w:val="626366"/>
          <w:spacing w:val="-5"/>
          <w:szCs w:val="24"/>
        </w:rPr>
        <w:t>É recomendável que também no Recibo do Pagador conste a Linha Digitável (Representação Numérica), de forma a facilitar eventual consulta.</w:t>
      </w:r>
    </w:p>
    <w:p w14:paraId="1BE21EBC" w14:textId="77777777" w:rsidR="00935969" w:rsidRPr="00935969" w:rsidRDefault="00935969" w:rsidP="00935969">
      <w:pPr>
        <w:pStyle w:val="Estilo2"/>
        <w:ind w:left="567" w:hanging="567"/>
      </w:pPr>
      <w:r>
        <w:br w:type="page"/>
      </w:r>
      <w:bookmarkStart w:id="89" w:name="_Toc379977292"/>
      <w:bookmarkStart w:id="90" w:name="_Toc181879779"/>
      <w:r w:rsidRPr="00935969">
        <w:lastRenderedPageBreak/>
        <w:t>L</w:t>
      </w:r>
      <w:r w:rsidR="0098799F" w:rsidRPr="00935969">
        <w:t>ogomarca</w:t>
      </w:r>
      <w:bookmarkEnd w:id="89"/>
      <w:bookmarkEnd w:id="90"/>
    </w:p>
    <w:p w14:paraId="4CC1DBCD" w14:textId="77777777" w:rsidR="00935969" w:rsidRPr="00935969" w:rsidRDefault="00935969" w:rsidP="00935969">
      <w:pPr>
        <w:widowControl w:val="0"/>
        <w:autoSpaceDE w:val="0"/>
        <w:autoSpaceDN w:val="0"/>
        <w:adjustRightInd w:val="0"/>
        <w:spacing w:before="120" w:after="240" w:line="360" w:lineRule="exact"/>
        <w:ind w:left="567" w:right="363"/>
        <w:rPr>
          <w:rFonts w:cs="Book Antiqua"/>
          <w:color w:val="626366"/>
          <w:spacing w:val="-5"/>
          <w:szCs w:val="24"/>
        </w:rPr>
      </w:pPr>
      <w:r w:rsidRPr="00935969">
        <w:rPr>
          <w:rFonts w:cs="Book Antiqua"/>
          <w:color w:val="626366"/>
          <w:spacing w:val="-5"/>
          <w:szCs w:val="24"/>
        </w:rPr>
        <w:t>A logomarca do Beneficiário (se houver) deve possuir dimensões proporcionais à logomarca da CAIXA.</w:t>
      </w:r>
    </w:p>
    <w:p w14:paraId="441A2894" w14:textId="77777777" w:rsidR="0098799F" w:rsidRPr="00935969" w:rsidRDefault="00935969" w:rsidP="00935969">
      <w:pPr>
        <w:widowControl w:val="0"/>
        <w:autoSpaceDE w:val="0"/>
        <w:autoSpaceDN w:val="0"/>
        <w:adjustRightInd w:val="0"/>
        <w:spacing w:before="120" w:after="240" w:line="360" w:lineRule="exact"/>
        <w:ind w:left="567" w:right="363"/>
        <w:rPr>
          <w:rFonts w:cs="Book Antiqua"/>
          <w:color w:val="626366"/>
          <w:spacing w:val="-5"/>
          <w:szCs w:val="24"/>
        </w:rPr>
      </w:pPr>
      <w:r w:rsidRPr="00935969">
        <w:rPr>
          <w:rFonts w:cs="Book Antiqua"/>
          <w:color w:val="626366"/>
          <w:spacing w:val="-5"/>
          <w:szCs w:val="24"/>
        </w:rPr>
        <w:t>No caso de logomarca do beneficiário estilo marca d’água, a retícula indicada é de no máximo 30% (que corresponde a 70% de transparência).</w:t>
      </w:r>
    </w:p>
    <w:p w14:paraId="3A939F31" w14:textId="77777777" w:rsidR="00935969" w:rsidRPr="0098799F" w:rsidRDefault="00935969" w:rsidP="00935969">
      <w:pPr>
        <w:pStyle w:val="Estilo2"/>
        <w:ind w:left="567" w:hanging="567"/>
      </w:pPr>
      <w:bookmarkStart w:id="91" w:name="_Toc379977293"/>
      <w:bookmarkStart w:id="92" w:name="_Toc181879780"/>
      <w:r w:rsidRPr="0098799F">
        <w:t>B</w:t>
      </w:r>
      <w:r w:rsidR="0098799F" w:rsidRPr="0098799F">
        <w:t xml:space="preserve">oleto </w:t>
      </w:r>
      <w:r w:rsidR="0098799F">
        <w:t>d</w:t>
      </w:r>
      <w:r w:rsidR="0098799F" w:rsidRPr="0098799F">
        <w:t>e Proposta</w:t>
      </w:r>
      <w:bookmarkEnd w:id="91"/>
      <w:bookmarkEnd w:id="92"/>
    </w:p>
    <w:p w14:paraId="4C4EE415" w14:textId="77777777" w:rsidR="00935969" w:rsidRPr="0098799F" w:rsidRDefault="00935969" w:rsidP="0098799F">
      <w:pPr>
        <w:widowControl w:val="0"/>
        <w:autoSpaceDE w:val="0"/>
        <w:autoSpaceDN w:val="0"/>
        <w:adjustRightInd w:val="0"/>
        <w:spacing w:before="120" w:after="240" w:line="360" w:lineRule="exact"/>
        <w:ind w:left="567" w:right="363"/>
        <w:rPr>
          <w:rFonts w:cs="Book Antiqua"/>
          <w:color w:val="626366"/>
          <w:spacing w:val="-5"/>
          <w:szCs w:val="24"/>
        </w:rPr>
      </w:pPr>
      <w:r w:rsidRPr="0098799F">
        <w:rPr>
          <w:rFonts w:cs="Book Antiqua"/>
          <w:color w:val="626366"/>
          <w:spacing w:val="-5"/>
          <w:szCs w:val="24"/>
        </w:rPr>
        <w:t>Conforme Circular BACEN 3.598/2013:</w:t>
      </w:r>
    </w:p>
    <w:p w14:paraId="0990C5D6" w14:textId="77777777" w:rsidR="00935969" w:rsidRPr="0098799F" w:rsidRDefault="00935969" w:rsidP="0098799F">
      <w:pPr>
        <w:widowControl w:val="0"/>
        <w:autoSpaceDE w:val="0"/>
        <w:autoSpaceDN w:val="0"/>
        <w:adjustRightInd w:val="0"/>
        <w:spacing w:line="240" w:lineRule="auto"/>
        <w:ind w:left="1418" w:right="363"/>
        <w:jc w:val="left"/>
        <w:rPr>
          <w:rFonts w:cs="Book Antiqua"/>
          <w:color w:val="626366"/>
          <w:spacing w:val="-5"/>
          <w:sz w:val="20"/>
          <w:szCs w:val="24"/>
        </w:rPr>
      </w:pPr>
      <w:r w:rsidRPr="0098799F">
        <w:rPr>
          <w:rFonts w:cs="Book Antiqua"/>
          <w:color w:val="626366"/>
          <w:spacing w:val="-5"/>
          <w:sz w:val="20"/>
          <w:szCs w:val="24"/>
        </w:rPr>
        <w:t>Art. 4º ........................................................................................................................</w:t>
      </w:r>
      <w:r w:rsidR="0098799F">
        <w:rPr>
          <w:rFonts w:cs="Book Antiqua"/>
          <w:color w:val="626366"/>
          <w:spacing w:val="-5"/>
          <w:sz w:val="20"/>
          <w:szCs w:val="24"/>
        </w:rPr>
        <w:t>...............</w:t>
      </w:r>
      <w:r w:rsidRPr="0098799F">
        <w:rPr>
          <w:rFonts w:cs="Book Antiqua"/>
          <w:color w:val="626366"/>
          <w:spacing w:val="-5"/>
          <w:sz w:val="20"/>
          <w:szCs w:val="24"/>
        </w:rPr>
        <w:t>..</w:t>
      </w:r>
    </w:p>
    <w:p w14:paraId="12024BCE" w14:textId="77777777" w:rsidR="00935969" w:rsidRPr="0098799F" w:rsidRDefault="00935969" w:rsidP="0098799F">
      <w:pPr>
        <w:widowControl w:val="0"/>
        <w:autoSpaceDE w:val="0"/>
        <w:autoSpaceDN w:val="0"/>
        <w:adjustRightInd w:val="0"/>
        <w:spacing w:line="240" w:lineRule="auto"/>
        <w:ind w:left="1418" w:right="363"/>
        <w:jc w:val="left"/>
        <w:rPr>
          <w:rFonts w:cs="Book Antiqua"/>
          <w:color w:val="626366"/>
          <w:spacing w:val="-5"/>
          <w:szCs w:val="24"/>
        </w:rPr>
      </w:pPr>
      <w:r w:rsidRPr="0098799F">
        <w:rPr>
          <w:rFonts w:cs="Book Antiqua"/>
          <w:color w:val="626366"/>
          <w:spacing w:val="-5"/>
          <w:sz w:val="20"/>
          <w:szCs w:val="24"/>
        </w:rPr>
        <w:t>§ 1º A emissão e a apresentação do boleto de proposta estão condicionadas à manifestação prévia, pelo pagador, de sua vontade em receber aquele boleto. (Redação dada pela Circular nº 3.656, de 2/4/2013)</w:t>
      </w:r>
      <w:r w:rsidR="0098799F" w:rsidRPr="0098799F">
        <w:rPr>
          <w:rFonts w:cs="Book Antiqua"/>
          <w:color w:val="626366"/>
          <w:spacing w:val="-5"/>
          <w:sz w:val="20"/>
          <w:szCs w:val="24"/>
        </w:rPr>
        <w:t>.</w:t>
      </w:r>
    </w:p>
    <w:p w14:paraId="7D22E5FD" w14:textId="77777777" w:rsidR="00935969" w:rsidRPr="00935969" w:rsidRDefault="00935969" w:rsidP="0098799F">
      <w:pPr>
        <w:widowControl w:val="0"/>
        <w:autoSpaceDE w:val="0"/>
        <w:autoSpaceDN w:val="0"/>
        <w:adjustRightInd w:val="0"/>
        <w:spacing w:before="120" w:after="240" w:line="360" w:lineRule="exact"/>
        <w:ind w:left="567" w:right="363"/>
      </w:pPr>
      <w:r w:rsidRPr="0098799F">
        <w:rPr>
          <w:rFonts w:cs="Book Antiqua"/>
          <w:color w:val="626366"/>
          <w:spacing w:val="-5"/>
          <w:szCs w:val="24"/>
        </w:rPr>
        <w:t>No caso de Boleto de Proposta, o Recibo do Pagador e a Ficha de Compensação devem conter o texto:</w:t>
      </w:r>
    </w:p>
    <w:tbl>
      <w:tblPr>
        <w:tblW w:w="9214" w:type="dxa"/>
        <w:tblInd w:w="675" w:type="dxa"/>
        <w:tblBorders>
          <w:top w:val="single" w:sz="4" w:space="0" w:color="7F7F7F"/>
          <w:left w:val="single" w:sz="4" w:space="0" w:color="7F7F7F"/>
          <w:bottom w:val="single" w:sz="4" w:space="0" w:color="7F7F7F"/>
          <w:right w:val="single" w:sz="4" w:space="0" w:color="7F7F7F"/>
        </w:tblBorders>
        <w:tblLook w:val="01E0" w:firstRow="1" w:lastRow="1" w:firstColumn="1" w:lastColumn="1" w:noHBand="0" w:noVBand="0"/>
      </w:tblPr>
      <w:tblGrid>
        <w:gridCol w:w="9214"/>
      </w:tblGrid>
      <w:tr w:rsidR="00935969" w:rsidRPr="00935969" w14:paraId="6C7B526D" w14:textId="77777777" w:rsidTr="00734AB9">
        <w:trPr>
          <w:trHeight w:val="2661"/>
        </w:trPr>
        <w:tc>
          <w:tcPr>
            <w:tcW w:w="9214" w:type="dxa"/>
            <w:shd w:val="clear" w:color="auto" w:fill="auto"/>
            <w:vAlign w:val="center"/>
          </w:tcPr>
          <w:p w14:paraId="3EDE180A" w14:textId="77777777" w:rsidR="00935969" w:rsidRPr="00734AB9" w:rsidRDefault="00935969" w:rsidP="00734AB9">
            <w:pPr>
              <w:jc w:val="center"/>
              <w:rPr>
                <w:rFonts w:ascii="Futura Std Book Bold TTF" w:hAnsi="Futura Std Book Bold TTF"/>
                <w:sz w:val="20"/>
              </w:rPr>
            </w:pPr>
            <w:r w:rsidRPr="00734AB9">
              <w:rPr>
                <w:rFonts w:ascii="Futura Std Book Bold TTF" w:hAnsi="Futura Std Book Bold TTF"/>
                <w:sz w:val="20"/>
              </w:rPr>
              <w:t>BOLETO DE PROPOSTA</w:t>
            </w:r>
          </w:p>
          <w:p w14:paraId="694D1EA8" w14:textId="77777777" w:rsidR="00935969" w:rsidRPr="00734AB9" w:rsidRDefault="00935969" w:rsidP="00734AB9">
            <w:pPr>
              <w:jc w:val="left"/>
              <w:rPr>
                <w:sz w:val="20"/>
              </w:rPr>
            </w:pPr>
            <w:r w:rsidRPr="00734AB9">
              <w:rPr>
                <w:sz w:val="20"/>
              </w:rPr>
              <w:t>ESTE BOLETO SE REFERE A UMA PROPOSTA JÁ FEITA A VOCÊ E O SEU PAGAMENTO NÃO É OBRIGATÓRIO.</w:t>
            </w:r>
          </w:p>
          <w:p w14:paraId="4E9E09DE" w14:textId="77777777" w:rsidR="00935969" w:rsidRPr="00734AB9" w:rsidRDefault="00935969" w:rsidP="00734AB9">
            <w:pPr>
              <w:jc w:val="left"/>
              <w:rPr>
                <w:sz w:val="20"/>
              </w:rPr>
            </w:pPr>
            <w:r w:rsidRPr="00734AB9">
              <w:rPr>
                <w:sz w:val="20"/>
              </w:rPr>
              <w:t>Deixar de pagá-lo não dará causa a protesto, a cobrança judicial ou extrajudicial, nem a inserção de seu nome em cadastro de restrição ao crédito.</w:t>
            </w:r>
          </w:p>
          <w:p w14:paraId="1FED66A3" w14:textId="77777777" w:rsidR="00935969" w:rsidRPr="00734AB9" w:rsidRDefault="00935969" w:rsidP="00734AB9">
            <w:pPr>
              <w:jc w:val="left"/>
              <w:rPr>
                <w:sz w:val="20"/>
              </w:rPr>
            </w:pPr>
            <w:r w:rsidRPr="00734AB9">
              <w:rPr>
                <w:sz w:val="20"/>
              </w:rPr>
              <w:t>Pagar até a data de vencimento significa aceitar a proposta.</w:t>
            </w:r>
          </w:p>
          <w:p w14:paraId="71873EA6" w14:textId="77777777" w:rsidR="00935969" w:rsidRPr="00935969" w:rsidRDefault="00935969" w:rsidP="00734AB9">
            <w:pPr>
              <w:jc w:val="left"/>
            </w:pPr>
            <w:r w:rsidRPr="00734AB9">
              <w:rPr>
                <w:sz w:val="20"/>
              </w:rPr>
              <w:t>Informações adicionais sobre a proposta e sobre o respectivo contrato poderão ser solicitadas a qualquer momento ao Beneficiário, por meio de seus canais de atendimento.</w:t>
            </w:r>
          </w:p>
        </w:tc>
      </w:tr>
    </w:tbl>
    <w:p w14:paraId="5215FDA2" w14:textId="77777777" w:rsidR="00935969" w:rsidRDefault="00935969" w:rsidP="0098799F">
      <w:pPr>
        <w:widowControl w:val="0"/>
        <w:autoSpaceDE w:val="0"/>
        <w:autoSpaceDN w:val="0"/>
        <w:adjustRightInd w:val="0"/>
        <w:spacing w:before="120" w:after="240" w:line="360" w:lineRule="exact"/>
        <w:ind w:left="567" w:right="363"/>
        <w:rPr>
          <w:rFonts w:cs="Book Antiqua"/>
          <w:color w:val="626366"/>
          <w:spacing w:val="-5"/>
          <w:szCs w:val="24"/>
        </w:rPr>
      </w:pPr>
      <w:r w:rsidRPr="0098799F">
        <w:rPr>
          <w:rFonts w:cs="Book Antiqua"/>
          <w:color w:val="626366"/>
          <w:spacing w:val="-5"/>
          <w:szCs w:val="24"/>
        </w:rPr>
        <w:t>Definição de Boleto de Cobrança e Boleto de Proposta no item 1.3.</w:t>
      </w:r>
    </w:p>
    <w:p w14:paraId="30B00831" w14:textId="77777777" w:rsidR="00B2063D" w:rsidRPr="0098799F" w:rsidRDefault="00B2063D" w:rsidP="00B2063D">
      <w:pPr>
        <w:pStyle w:val="Estilo2"/>
        <w:ind w:left="567" w:hanging="567"/>
      </w:pPr>
      <w:bookmarkStart w:id="93" w:name="_Toc181879781"/>
      <w:r w:rsidRPr="0098799F">
        <w:t xml:space="preserve">Boleto </w:t>
      </w:r>
      <w:r>
        <w:t>Híbrido</w:t>
      </w:r>
      <w:bookmarkEnd w:id="93"/>
    </w:p>
    <w:p w14:paraId="6C371F8F" w14:textId="77777777" w:rsidR="00B2063D" w:rsidRDefault="00B2063D" w:rsidP="00B2063D">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 xml:space="preserve">O boleto híbrido utiliza o QR Code do tipo dinâmico, sendo gerado pela CAIXA a partir do retorno da informação de inclusão, alteração ou consulta, conforme meio de entrada (arquivo CNAB, </w:t>
      </w:r>
      <w:r w:rsidR="00A44804">
        <w:rPr>
          <w:rFonts w:cs="Book Antiqua"/>
          <w:color w:val="626366"/>
          <w:spacing w:val="-5"/>
          <w:szCs w:val="24"/>
        </w:rPr>
        <w:t xml:space="preserve">e-Cobrança, </w:t>
      </w:r>
      <w:r>
        <w:rPr>
          <w:rFonts w:cs="Book Antiqua"/>
          <w:color w:val="626366"/>
          <w:spacing w:val="-5"/>
          <w:szCs w:val="24"/>
        </w:rPr>
        <w:t>webservice, API)</w:t>
      </w:r>
      <w:r w:rsidR="00A44804">
        <w:rPr>
          <w:rFonts w:cs="Book Antiqua"/>
          <w:color w:val="626366"/>
          <w:spacing w:val="-5"/>
          <w:szCs w:val="24"/>
        </w:rPr>
        <w:t xml:space="preserve"> ou ainda, a partir da geração pelo próprio cliente conforme orientações dispostas no presente documento.</w:t>
      </w:r>
    </w:p>
    <w:p w14:paraId="19C29009" w14:textId="77777777" w:rsidR="00B2063D" w:rsidRDefault="002B2877" w:rsidP="0098799F">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 xml:space="preserve">O QR Code </w:t>
      </w:r>
      <w:r w:rsidR="00A44804">
        <w:rPr>
          <w:rFonts w:cs="Book Antiqua"/>
          <w:color w:val="626366"/>
          <w:spacing w:val="-5"/>
          <w:szCs w:val="24"/>
        </w:rPr>
        <w:t>pode</w:t>
      </w:r>
      <w:r>
        <w:rPr>
          <w:rFonts w:cs="Book Antiqua"/>
          <w:color w:val="626366"/>
          <w:spacing w:val="-5"/>
          <w:szCs w:val="24"/>
        </w:rPr>
        <w:t xml:space="preserve"> ser inserido no recibo do pagador</w:t>
      </w:r>
      <w:r w:rsidR="00A44804">
        <w:rPr>
          <w:rFonts w:cs="Book Antiqua"/>
          <w:color w:val="626366"/>
          <w:spacing w:val="-5"/>
          <w:szCs w:val="24"/>
        </w:rPr>
        <w:t xml:space="preserve"> ou ficha de compensação</w:t>
      </w:r>
      <w:r>
        <w:rPr>
          <w:rFonts w:cs="Book Antiqua"/>
          <w:color w:val="626366"/>
          <w:spacing w:val="-5"/>
          <w:szCs w:val="24"/>
        </w:rPr>
        <w:t xml:space="preserve">, </w:t>
      </w:r>
      <w:r w:rsidR="00A44804">
        <w:rPr>
          <w:rFonts w:cs="Book Antiqua"/>
          <w:color w:val="626366"/>
          <w:spacing w:val="-5"/>
          <w:szCs w:val="24"/>
        </w:rPr>
        <w:t>conforme orientações especificadas.</w:t>
      </w:r>
    </w:p>
    <w:p w14:paraId="581C7013" w14:textId="77777777" w:rsidR="002B2877" w:rsidRDefault="002B2877" w:rsidP="0098799F">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O QR Code deve possuir as dimensões mínimas de 1 x 1 cm.</w:t>
      </w:r>
    </w:p>
    <w:p w14:paraId="56047BB1" w14:textId="77777777" w:rsidR="002B2877" w:rsidRDefault="002B2877" w:rsidP="0098799F">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 xml:space="preserve">A inserção da chave ‘pix copia e cola’ é opcional, sendo opção alternativa ao cliente </w:t>
      </w:r>
      <w:r>
        <w:rPr>
          <w:rFonts w:cs="Book Antiqua"/>
          <w:color w:val="626366"/>
          <w:spacing w:val="-5"/>
          <w:szCs w:val="24"/>
        </w:rPr>
        <w:lastRenderedPageBreak/>
        <w:t>caso não seja possível a leitura da imagem do QR Code.</w:t>
      </w:r>
    </w:p>
    <w:p w14:paraId="050A19A2" w14:textId="77777777" w:rsidR="004421D9" w:rsidRPr="0098799F" w:rsidRDefault="004421D9" w:rsidP="004421D9">
      <w:pPr>
        <w:pStyle w:val="Estilo2"/>
        <w:ind w:left="567" w:hanging="567"/>
      </w:pPr>
      <w:bookmarkStart w:id="94" w:name="_Toc181879782"/>
      <w:r w:rsidRPr="0098799F">
        <w:t xml:space="preserve">Boleto </w:t>
      </w:r>
      <w:r>
        <w:t>de Depósito e Aporte</w:t>
      </w:r>
      <w:bookmarkEnd w:id="94"/>
    </w:p>
    <w:p w14:paraId="6F8617A4" w14:textId="77777777" w:rsidR="004421D9" w:rsidRDefault="00957E10" w:rsidP="004421D9">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Exige a</w:t>
      </w:r>
      <w:r w:rsidR="004421D9">
        <w:rPr>
          <w:rFonts w:cs="Book Antiqua"/>
          <w:color w:val="626366"/>
          <w:spacing w:val="-5"/>
          <w:szCs w:val="24"/>
        </w:rPr>
        <w:t xml:space="preserve"> informação</w:t>
      </w:r>
      <w:r w:rsidR="00AC0B33">
        <w:rPr>
          <w:rFonts w:cs="Book Antiqua"/>
          <w:color w:val="626366"/>
          <w:spacing w:val="-5"/>
          <w:szCs w:val="24"/>
        </w:rPr>
        <w:t xml:space="preserve"> de nome/razão social e CPF/CNPJ do beneficiário final, sendo que os referidos dados são </w:t>
      </w:r>
      <w:r w:rsidR="00AC0B33" w:rsidRPr="00B869F2">
        <w:rPr>
          <w:rFonts w:ascii="Futura Std Book Bold TTF" w:hAnsi="Futura Std Book Bold TTF" w:cs="Book Antiqua"/>
          <w:color w:val="626366"/>
          <w:spacing w:val="-5"/>
          <w:szCs w:val="24"/>
        </w:rPr>
        <w:t>idênticos</w:t>
      </w:r>
      <w:r w:rsidR="00AC0B33">
        <w:rPr>
          <w:rFonts w:cs="Book Antiqua"/>
          <w:color w:val="626366"/>
          <w:spacing w:val="-5"/>
          <w:szCs w:val="24"/>
        </w:rPr>
        <w:t xml:space="preserve"> aos dados do pagador, além da indicação da espécie correspondente na ficha de compensação (33 – BDA).</w:t>
      </w:r>
    </w:p>
    <w:p w14:paraId="0645ECD6" w14:textId="77777777" w:rsidR="00AC0B33" w:rsidRPr="0098799F" w:rsidRDefault="00AC0B33" w:rsidP="00AC0B33">
      <w:pPr>
        <w:pStyle w:val="Estilo2"/>
        <w:ind w:left="567" w:hanging="567"/>
      </w:pPr>
      <w:bookmarkStart w:id="95" w:name="_Toc181879783"/>
      <w:r w:rsidRPr="0098799F">
        <w:t xml:space="preserve">Boleto </w:t>
      </w:r>
      <w:r>
        <w:t>de Terceiro Habilitado</w:t>
      </w:r>
      <w:bookmarkEnd w:id="95"/>
    </w:p>
    <w:p w14:paraId="439B83C4" w14:textId="77777777" w:rsidR="00AC0B33" w:rsidRDefault="00957E10" w:rsidP="00AC0B33">
      <w:pPr>
        <w:widowControl w:val="0"/>
        <w:autoSpaceDE w:val="0"/>
        <w:autoSpaceDN w:val="0"/>
        <w:adjustRightInd w:val="0"/>
        <w:spacing w:before="120" w:after="240" w:line="360" w:lineRule="exact"/>
        <w:ind w:left="567" w:right="363"/>
        <w:rPr>
          <w:rFonts w:cs="Book Antiqua"/>
          <w:color w:val="626366"/>
          <w:spacing w:val="-5"/>
          <w:szCs w:val="24"/>
        </w:rPr>
      </w:pPr>
      <w:r>
        <w:rPr>
          <w:rFonts w:cs="Book Antiqua"/>
          <w:color w:val="626366"/>
          <w:spacing w:val="-5"/>
          <w:szCs w:val="24"/>
        </w:rPr>
        <w:t>Exige a</w:t>
      </w:r>
      <w:r w:rsidR="00AC0B33">
        <w:rPr>
          <w:rFonts w:cs="Book Antiqua"/>
          <w:color w:val="626366"/>
          <w:spacing w:val="-5"/>
          <w:szCs w:val="24"/>
        </w:rPr>
        <w:t xml:space="preserve"> informação de nome/razão social e CPF/CNPJ do beneficiário final, sendo que os referidos dados são </w:t>
      </w:r>
      <w:r w:rsidR="00AC0B33" w:rsidRPr="00B869F2">
        <w:rPr>
          <w:rFonts w:ascii="Futura Std Book Bold TTF" w:hAnsi="Futura Std Book Bold TTF" w:cs="Book Antiqua"/>
          <w:color w:val="626366"/>
          <w:spacing w:val="-5"/>
          <w:szCs w:val="24"/>
        </w:rPr>
        <w:t>diferentes</w:t>
      </w:r>
      <w:r w:rsidR="00AC0B33">
        <w:rPr>
          <w:rFonts w:cs="Book Antiqua"/>
          <w:color w:val="626366"/>
          <w:spacing w:val="-5"/>
          <w:szCs w:val="24"/>
        </w:rPr>
        <w:t xml:space="preserve"> aos dados do pagador.</w:t>
      </w:r>
    </w:p>
    <w:p w14:paraId="401ACE9E" w14:textId="77777777" w:rsidR="00AC0B33" w:rsidRDefault="00AC0B33" w:rsidP="004421D9">
      <w:pPr>
        <w:widowControl w:val="0"/>
        <w:autoSpaceDE w:val="0"/>
        <w:autoSpaceDN w:val="0"/>
        <w:adjustRightInd w:val="0"/>
        <w:spacing w:before="120" w:after="240" w:line="360" w:lineRule="exact"/>
        <w:ind w:left="567" w:right="363"/>
        <w:rPr>
          <w:rFonts w:cs="Book Antiqua"/>
          <w:color w:val="626366"/>
          <w:spacing w:val="-5"/>
          <w:szCs w:val="24"/>
        </w:rPr>
      </w:pPr>
    </w:p>
    <w:p w14:paraId="5F756A20" w14:textId="77777777" w:rsidR="004421D9" w:rsidRPr="0098799F" w:rsidRDefault="004421D9" w:rsidP="0098799F">
      <w:pPr>
        <w:widowControl w:val="0"/>
        <w:autoSpaceDE w:val="0"/>
        <w:autoSpaceDN w:val="0"/>
        <w:adjustRightInd w:val="0"/>
        <w:spacing w:before="120" w:after="240" w:line="360" w:lineRule="exact"/>
        <w:ind w:left="567" w:right="363"/>
        <w:rPr>
          <w:rFonts w:cs="Book Antiqua"/>
          <w:color w:val="626366"/>
          <w:spacing w:val="-5"/>
          <w:szCs w:val="24"/>
        </w:rPr>
      </w:pPr>
    </w:p>
    <w:p w14:paraId="36752897" w14:textId="77777777" w:rsidR="0098799F" w:rsidRPr="005D7A0A" w:rsidRDefault="005D7A0A" w:rsidP="005D7A0A">
      <w:pPr>
        <w:pStyle w:val="Estilo2"/>
        <w:ind w:left="567" w:hanging="567"/>
      </w:pPr>
      <w:bookmarkStart w:id="96" w:name="_Toc379977294"/>
      <w:r>
        <w:br w:type="page"/>
      </w:r>
      <w:bookmarkStart w:id="97" w:name="_Toc181879784"/>
      <w:r w:rsidR="00734AB9">
        <w:lastRenderedPageBreak/>
        <w:t>Modelos d</w:t>
      </w:r>
      <w:r w:rsidR="00734AB9" w:rsidRPr="005D7A0A">
        <w:t xml:space="preserve">e </w:t>
      </w:r>
      <w:r w:rsidR="00734AB9">
        <w:t>r</w:t>
      </w:r>
      <w:r w:rsidR="00734AB9" w:rsidRPr="005D7A0A">
        <w:t xml:space="preserve">ecibo </w:t>
      </w:r>
      <w:r w:rsidR="00734AB9">
        <w:t>d</w:t>
      </w:r>
      <w:r w:rsidR="00734AB9" w:rsidRPr="005D7A0A">
        <w:t xml:space="preserve">o </w:t>
      </w:r>
      <w:r w:rsidR="00734AB9">
        <w:t>p</w:t>
      </w:r>
      <w:r w:rsidR="00734AB9" w:rsidRPr="005D7A0A">
        <w:t>agador</w:t>
      </w:r>
      <w:bookmarkEnd w:id="96"/>
      <w:bookmarkEnd w:id="97"/>
    </w:p>
    <w:p w14:paraId="47A2EFF6" w14:textId="77777777" w:rsidR="0098799F" w:rsidRDefault="0098799F" w:rsidP="00734AB9">
      <w:pPr>
        <w:widowControl w:val="0"/>
        <w:autoSpaceDE w:val="0"/>
        <w:autoSpaceDN w:val="0"/>
        <w:adjustRightInd w:val="0"/>
        <w:spacing w:before="120" w:after="240" w:line="360" w:lineRule="exact"/>
        <w:ind w:right="363"/>
      </w:pPr>
      <w:r w:rsidRPr="0098799F">
        <w:t>Os modelos são meramente ilustrativos e não estão corretamente dimensionados.</w:t>
      </w:r>
    </w:p>
    <w:p w14:paraId="50DC98AB" w14:textId="77777777" w:rsidR="0098799F" w:rsidRPr="005D7A0A" w:rsidRDefault="00EF7B27" w:rsidP="005D7A0A">
      <w:pPr>
        <w:pStyle w:val="Estilo2"/>
        <w:numPr>
          <w:ilvl w:val="2"/>
          <w:numId w:val="1"/>
        </w:numPr>
        <w:ind w:hanging="1080"/>
      </w:pPr>
      <w:bookmarkStart w:id="98" w:name="_Toc379977295"/>
      <w:bookmarkStart w:id="99" w:name="_Toc115716981"/>
      <w:bookmarkStart w:id="100" w:name="_Toc181879239"/>
      <w:bookmarkStart w:id="101" w:name="_Toc181879785"/>
      <w:r w:rsidRPr="005D7A0A">
        <w:t xml:space="preserve">Modelo </w:t>
      </w:r>
      <w:r w:rsidR="0098799F" w:rsidRPr="005D7A0A">
        <w:t xml:space="preserve">I - </w:t>
      </w:r>
      <w:r>
        <w:t>R</w:t>
      </w:r>
      <w:r w:rsidRPr="005D7A0A">
        <w:t>ecibo do pagador padrão FEBRABAN adaptado</w:t>
      </w:r>
      <w:bookmarkEnd w:id="98"/>
      <w:bookmarkEnd w:id="99"/>
      <w:bookmarkEnd w:id="100"/>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2"/>
        <w:gridCol w:w="1380"/>
        <w:gridCol w:w="542"/>
        <w:gridCol w:w="2084"/>
        <w:gridCol w:w="227"/>
        <w:gridCol w:w="1857"/>
        <w:gridCol w:w="2359"/>
      </w:tblGrid>
      <w:tr w:rsidR="005D7A0A" w14:paraId="385ED542" w14:textId="77777777" w:rsidTr="00381B93">
        <w:trPr>
          <w:trHeight w:hRule="exact" w:val="471"/>
        </w:trPr>
        <w:tc>
          <w:tcPr>
            <w:tcW w:w="946" w:type="pct"/>
            <w:shd w:val="clear" w:color="auto" w:fill="auto"/>
            <w:vAlign w:val="center"/>
          </w:tcPr>
          <w:p w14:paraId="39D9ABF7" w14:textId="77777777" w:rsidR="005D7A0A" w:rsidRDefault="00720885" w:rsidP="00381B93">
            <w:r>
              <w:rPr>
                <w:noProof/>
                <w:lang w:eastAsia="pt-BR"/>
              </w:rPr>
              <w:pict w14:anchorId="5A748D33">
                <v:shape id="Imagem 3" o:spid="_x0000_i1026" type="#_x0000_t75" style="width:75.75pt;height:16.5pt;visibility:visible">
                  <v:imagedata r:id="rId15" o:title=""/>
                </v:shape>
              </w:pict>
            </w:r>
          </w:p>
        </w:tc>
        <w:tc>
          <w:tcPr>
            <w:tcW w:w="662" w:type="pct"/>
            <w:shd w:val="clear" w:color="auto" w:fill="auto"/>
            <w:vAlign w:val="center"/>
          </w:tcPr>
          <w:p w14:paraId="6EA70662" w14:textId="77777777" w:rsidR="005D7A0A" w:rsidRPr="005D7A0A" w:rsidRDefault="005D7A0A" w:rsidP="005D7A0A">
            <w:pPr>
              <w:jc w:val="center"/>
              <w:rPr>
                <w:rFonts w:ascii="Times New Roman" w:hAnsi="Times New Roman"/>
              </w:rPr>
            </w:pPr>
            <w:r w:rsidRPr="005D7A0A">
              <w:rPr>
                <w:rFonts w:ascii="Times New Roman" w:hAnsi="Times New Roman"/>
                <w:color w:val="000000"/>
                <w:sz w:val="38"/>
                <w:szCs w:val="38"/>
              </w:rPr>
              <w:t>104-0</w:t>
            </w:r>
          </w:p>
        </w:tc>
        <w:tc>
          <w:tcPr>
            <w:tcW w:w="3392" w:type="pct"/>
            <w:gridSpan w:val="5"/>
            <w:shd w:val="clear" w:color="auto" w:fill="auto"/>
            <w:vAlign w:val="center"/>
          </w:tcPr>
          <w:p w14:paraId="18ACCDC6" w14:textId="77777777" w:rsidR="005D7A0A" w:rsidRPr="005D7A0A" w:rsidRDefault="005D7A0A" w:rsidP="00381B93">
            <w:pPr>
              <w:rPr>
                <w:rFonts w:ascii="Times New Roman" w:hAnsi="Times New Roman"/>
                <w:sz w:val="28"/>
                <w:szCs w:val="28"/>
              </w:rPr>
            </w:pPr>
            <w:r w:rsidRPr="005D7A0A">
              <w:rPr>
                <w:rFonts w:ascii="Times New Roman" w:hAnsi="Times New Roman"/>
                <w:color w:val="000000"/>
                <w:spacing w:val="-16"/>
                <w:sz w:val="28"/>
                <w:szCs w:val="28"/>
              </w:rPr>
              <w:t>00000.00000  00000.000000  00000.000000  0  00000000000000</w:t>
            </w:r>
          </w:p>
        </w:tc>
      </w:tr>
      <w:tr w:rsidR="005D7A0A" w:rsidRPr="00A47330" w14:paraId="51FFB337" w14:textId="77777777" w:rsidTr="00381B93">
        <w:trPr>
          <w:trHeight w:hRule="exact" w:val="471"/>
        </w:trPr>
        <w:tc>
          <w:tcPr>
            <w:tcW w:w="3868" w:type="pct"/>
            <w:gridSpan w:val="6"/>
            <w:shd w:val="clear" w:color="auto" w:fill="auto"/>
          </w:tcPr>
          <w:p w14:paraId="292824E3" w14:textId="77777777" w:rsidR="005D7A0A" w:rsidRPr="00A47330" w:rsidRDefault="005D7A0A" w:rsidP="00381B93">
            <w:pPr>
              <w:rPr>
                <w:rFonts w:ascii="Tahoma" w:hAnsi="Tahoma" w:cs="Tahoma"/>
                <w:sz w:val="15"/>
                <w:szCs w:val="15"/>
              </w:rPr>
            </w:pPr>
            <w:r w:rsidRPr="00A47330">
              <w:rPr>
                <w:rFonts w:ascii="Tahoma" w:hAnsi="Tahoma" w:cs="Tahoma"/>
                <w:sz w:val="15"/>
                <w:szCs w:val="15"/>
              </w:rPr>
              <w:t>Pagador</w:t>
            </w:r>
          </w:p>
        </w:tc>
        <w:tc>
          <w:tcPr>
            <w:tcW w:w="1132" w:type="pct"/>
            <w:shd w:val="clear" w:color="auto" w:fill="auto"/>
          </w:tcPr>
          <w:p w14:paraId="041BDF20" w14:textId="77777777" w:rsidR="005D7A0A" w:rsidRPr="00A47330" w:rsidRDefault="005D7A0A" w:rsidP="00381B93">
            <w:pPr>
              <w:rPr>
                <w:rFonts w:ascii="Tahoma" w:hAnsi="Tahoma" w:cs="Tahoma"/>
                <w:sz w:val="15"/>
                <w:szCs w:val="15"/>
              </w:rPr>
            </w:pPr>
            <w:r w:rsidRPr="00A47330">
              <w:rPr>
                <w:rFonts w:ascii="Tahoma" w:hAnsi="Tahoma" w:cs="Tahoma"/>
                <w:sz w:val="15"/>
                <w:szCs w:val="15"/>
              </w:rPr>
              <w:t>CPF/CNPJ do Pagador</w:t>
            </w:r>
          </w:p>
          <w:p w14:paraId="3C4B8D1E" w14:textId="77777777" w:rsidR="005D7A0A" w:rsidRPr="00A47330" w:rsidRDefault="005D7A0A" w:rsidP="00381B93">
            <w:pPr>
              <w:rPr>
                <w:rFonts w:ascii="Tahoma" w:hAnsi="Tahoma" w:cs="Tahoma"/>
                <w:sz w:val="15"/>
                <w:szCs w:val="15"/>
              </w:rPr>
            </w:pPr>
          </w:p>
          <w:p w14:paraId="39717E1B" w14:textId="77777777" w:rsidR="005D7A0A" w:rsidRPr="00A47330" w:rsidRDefault="005D7A0A" w:rsidP="00381B93">
            <w:pPr>
              <w:rPr>
                <w:rFonts w:ascii="Tahoma" w:hAnsi="Tahoma" w:cs="Tahoma"/>
                <w:sz w:val="15"/>
                <w:szCs w:val="15"/>
              </w:rPr>
            </w:pPr>
          </w:p>
        </w:tc>
      </w:tr>
      <w:tr w:rsidR="005D7A0A" w:rsidRPr="00A47330" w14:paraId="1C06717B" w14:textId="77777777" w:rsidTr="00381B93">
        <w:trPr>
          <w:trHeight w:hRule="exact" w:val="471"/>
        </w:trPr>
        <w:tc>
          <w:tcPr>
            <w:tcW w:w="946" w:type="pct"/>
            <w:shd w:val="clear" w:color="auto" w:fill="auto"/>
          </w:tcPr>
          <w:p w14:paraId="598B23EA" w14:textId="77777777" w:rsidR="005D7A0A" w:rsidRPr="00A47330" w:rsidRDefault="005D7A0A" w:rsidP="00381B93">
            <w:pPr>
              <w:rPr>
                <w:rFonts w:ascii="Tahoma" w:hAnsi="Tahoma" w:cs="Tahoma"/>
                <w:sz w:val="15"/>
                <w:szCs w:val="15"/>
              </w:rPr>
            </w:pPr>
            <w:r w:rsidRPr="00A47330">
              <w:rPr>
                <w:rFonts w:ascii="Tahoma" w:hAnsi="Tahoma" w:cs="Tahoma"/>
                <w:sz w:val="15"/>
                <w:szCs w:val="15"/>
              </w:rPr>
              <w:t>Nosso Número</w:t>
            </w:r>
          </w:p>
        </w:tc>
        <w:tc>
          <w:tcPr>
            <w:tcW w:w="922" w:type="pct"/>
            <w:gridSpan w:val="2"/>
            <w:shd w:val="clear" w:color="auto" w:fill="auto"/>
          </w:tcPr>
          <w:p w14:paraId="49EDA72B" w14:textId="77777777" w:rsidR="005D7A0A" w:rsidRPr="00A47330" w:rsidRDefault="005D7A0A" w:rsidP="00381B93">
            <w:pPr>
              <w:rPr>
                <w:rFonts w:ascii="Tahoma" w:hAnsi="Tahoma" w:cs="Tahoma"/>
                <w:sz w:val="15"/>
                <w:szCs w:val="15"/>
              </w:rPr>
            </w:pPr>
            <w:r w:rsidRPr="00A47330">
              <w:rPr>
                <w:rFonts w:ascii="Tahoma" w:hAnsi="Tahoma" w:cs="Tahoma"/>
                <w:sz w:val="15"/>
                <w:szCs w:val="15"/>
              </w:rPr>
              <w:t>Nr. Documento</w:t>
            </w:r>
          </w:p>
        </w:tc>
        <w:tc>
          <w:tcPr>
            <w:tcW w:w="1000" w:type="pct"/>
            <w:shd w:val="clear" w:color="auto" w:fill="CCCCCC"/>
          </w:tcPr>
          <w:p w14:paraId="3D32EA52" w14:textId="77777777" w:rsidR="005D7A0A" w:rsidRPr="00A47330" w:rsidRDefault="005D7A0A" w:rsidP="00381B93">
            <w:pPr>
              <w:rPr>
                <w:rFonts w:ascii="Tahoma" w:hAnsi="Tahoma" w:cs="Tahoma"/>
                <w:b/>
                <w:sz w:val="15"/>
                <w:szCs w:val="15"/>
              </w:rPr>
            </w:pPr>
            <w:r w:rsidRPr="00A47330">
              <w:rPr>
                <w:rFonts w:ascii="Tahoma" w:hAnsi="Tahoma" w:cs="Tahoma"/>
                <w:b/>
                <w:sz w:val="15"/>
                <w:szCs w:val="15"/>
              </w:rPr>
              <w:t>Vencimento</w:t>
            </w:r>
          </w:p>
        </w:tc>
        <w:tc>
          <w:tcPr>
            <w:tcW w:w="1000" w:type="pct"/>
            <w:gridSpan w:val="2"/>
            <w:shd w:val="clear" w:color="auto" w:fill="CCCCCC"/>
          </w:tcPr>
          <w:p w14:paraId="6554337D" w14:textId="77777777" w:rsidR="005D7A0A" w:rsidRPr="00A47330" w:rsidRDefault="005D7A0A" w:rsidP="00381B93">
            <w:pPr>
              <w:rPr>
                <w:rFonts w:ascii="Tahoma" w:hAnsi="Tahoma" w:cs="Tahoma"/>
                <w:b/>
                <w:sz w:val="15"/>
                <w:szCs w:val="15"/>
              </w:rPr>
            </w:pPr>
            <w:r w:rsidRPr="00A47330">
              <w:rPr>
                <w:rFonts w:ascii="Tahoma" w:hAnsi="Tahoma" w:cs="Tahoma"/>
                <w:b/>
                <w:sz w:val="15"/>
                <w:szCs w:val="15"/>
              </w:rPr>
              <w:t>Valor do Documento</w:t>
            </w:r>
          </w:p>
        </w:tc>
        <w:tc>
          <w:tcPr>
            <w:tcW w:w="1132" w:type="pct"/>
            <w:shd w:val="clear" w:color="auto" w:fill="auto"/>
          </w:tcPr>
          <w:p w14:paraId="6A482B3C" w14:textId="77777777" w:rsidR="005D7A0A" w:rsidRPr="00A47330" w:rsidRDefault="005D7A0A" w:rsidP="00381B93">
            <w:pPr>
              <w:rPr>
                <w:rFonts w:ascii="Tahoma" w:hAnsi="Tahoma" w:cs="Tahoma"/>
                <w:sz w:val="15"/>
                <w:szCs w:val="15"/>
              </w:rPr>
            </w:pPr>
            <w:r w:rsidRPr="00A47330">
              <w:rPr>
                <w:rFonts w:ascii="Tahoma" w:hAnsi="Tahoma" w:cs="Tahoma"/>
                <w:sz w:val="15"/>
                <w:szCs w:val="15"/>
              </w:rPr>
              <w:t>Valor Cobrado</w:t>
            </w:r>
          </w:p>
          <w:p w14:paraId="6DAF7B0E" w14:textId="77777777" w:rsidR="005D7A0A" w:rsidRPr="00A47330" w:rsidRDefault="005D7A0A" w:rsidP="00381B93">
            <w:pPr>
              <w:rPr>
                <w:rFonts w:ascii="Tahoma" w:hAnsi="Tahoma" w:cs="Tahoma"/>
                <w:sz w:val="15"/>
                <w:szCs w:val="15"/>
              </w:rPr>
            </w:pPr>
          </w:p>
          <w:p w14:paraId="0010B543" w14:textId="77777777" w:rsidR="005D7A0A" w:rsidRPr="00A47330" w:rsidRDefault="005D7A0A" w:rsidP="00381B93">
            <w:pPr>
              <w:rPr>
                <w:rFonts w:ascii="Tahoma" w:hAnsi="Tahoma" w:cs="Tahoma"/>
                <w:sz w:val="15"/>
                <w:szCs w:val="15"/>
              </w:rPr>
            </w:pPr>
          </w:p>
        </w:tc>
      </w:tr>
      <w:tr w:rsidR="005D7A0A" w:rsidRPr="00A47330" w14:paraId="58B55820" w14:textId="77777777" w:rsidTr="00381B93">
        <w:trPr>
          <w:trHeight w:hRule="exact" w:val="471"/>
        </w:trPr>
        <w:tc>
          <w:tcPr>
            <w:tcW w:w="3868" w:type="pct"/>
            <w:gridSpan w:val="6"/>
            <w:shd w:val="clear" w:color="auto" w:fill="auto"/>
          </w:tcPr>
          <w:p w14:paraId="3E3C409F" w14:textId="77777777" w:rsidR="005D7A0A" w:rsidRPr="00A47330" w:rsidRDefault="005D7A0A" w:rsidP="00381B93">
            <w:pPr>
              <w:rPr>
                <w:rFonts w:ascii="Tahoma" w:hAnsi="Tahoma" w:cs="Tahoma"/>
                <w:sz w:val="15"/>
                <w:szCs w:val="15"/>
              </w:rPr>
            </w:pPr>
            <w:r w:rsidRPr="00A47330">
              <w:rPr>
                <w:rFonts w:ascii="Tahoma" w:hAnsi="Tahoma" w:cs="Tahoma"/>
                <w:sz w:val="15"/>
                <w:szCs w:val="15"/>
              </w:rPr>
              <w:t>Beneficiário</w:t>
            </w:r>
          </w:p>
        </w:tc>
        <w:tc>
          <w:tcPr>
            <w:tcW w:w="1132" w:type="pct"/>
            <w:shd w:val="clear" w:color="auto" w:fill="auto"/>
          </w:tcPr>
          <w:p w14:paraId="2887D912" w14:textId="77777777" w:rsidR="005D7A0A" w:rsidRPr="00A47330" w:rsidRDefault="005D7A0A" w:rsidP="00381B93">
            <w:pPr>
              <w:rPr>
                <w:rFonts w:ascii="Tahoma" w:hAnsi="Tahoma" w:cs="Tahoma"/>
                <w:sz w:val="15"/>
                <w:szCs w:val="15"/>
              </w:rPr>
            </w:pPr>
            <w:r w:rsidRPr="00A47330">
              <w:rPr>
                <w:rFonts w:ascii="Tahoma" w:hAnsi="Tahoma" w:cs="Tahoma"/>
                <w:sz w:val="15"/>
                <w:szCs w:val="15"/>
              </w:rPr>
              <w:t>CPF/CNPJ do Beneficiário</w:t>
            </w:r>
          </w:p>
          <w:p w14:paraId="7E9F620D" w14:textId="77777777" w:rsidR="005D7A0A" w:rsidRPr="00A47330" w:rsidRDefault="005D7A0A" w:rsidP="00381B93">
            <w:pPr>
              <w:rPr>
                <w:rFonts w:ascii="Tahoma" w:hAnsi="Tahoma" w:cs="Tahoma"/>
                <w:sz w:val="15"/>
                <w:szCs w:val="15"/>
              </w:rPr>
            </w:pPr>
          </w:p>
          <w:p w14:paraId="438176BF" w14:textId="77777777" w:rsidR="005D7A0A" w:rsidRPr="00A47330" w:rsidRDefault="005D7A0A" w:rsidP="00381B93">
            <w:pPr>
              <w:rPr>
                <w:rFonts w:ascii="Tahoma" w:hAnsi="Tahoma" w:cs="Tahoma"/>
                <w:sz w:val="15"/>
                <w:szCs w:val="15"/>
              </w:rPr>
            </w:pPr>
          </w:p>
        </w:tc>
      </w:tr>
      <w:tr w:rsidR="005D7A0A" w:rsidRPr="00A47330" w14:paraId="4642F37A" w14:textId="77777777" w:rsidTr="00381B93">
        <w:trPr>
          <w:trHeight w:hRule="exact" w:val="471"/>
        </w:trPr>
        <w:tc>
          <w:tcPr>
            <w:tcW w:w="5000" w:type="pct"/>
            <w:gridSpan w:val="7"/>
            <w:shd w:val="clear" w:color="auto" w:fill="auto"/>
          </w:tcPr>
          <w:p w14:paraId="40029C31" w14:textId="77777777" w:rsidR="005D7A0A" w:rsidRPr="00A47330" w:rsidRDefault="005D7A0A" w:rsidP="00381B93">
            <w:pPr>
              <w:rPr>
                <w:rFonts w:ascii="Tahoma" w:hAnsi="Tahoma" w:cs="Tahoma"/>
                <w:sz w:val="15"/>
                <w:szCs w:val="15"/>
              </w:rPr>
            </w:pPr>
            <w:r w:rsidRPr="00A47330">
              <w:rPr>
                <w:rFonts w:ascii="Tahoma" w:hAnsi="Tahoma" w:cs="Tahoma"/>
                <w:sz w:val="15"/>
                <w:szCs w:val="15"/>
              </w:rPr>
              <w:t>Endereço do Beneficiário</w:t>
            </w:r>
          </w:p>
          <w:p w14:paraId="3F2ED21A" w14:textId="77777777" w:rsidR="005D7A0A" w:rsidRPr="00A47330" w:rsidRDefault="005D7A0A" w:rsidP="00381B93">
            <w:pPr>
              <w:rPr>
                <w:rFonts w:ascii="Tahoma" w:hAnsi="Tahoma" w:cs="Tahoma"/>
                <w:sz w:val="15"/>
                <w:szCs w:val="15"/>
              </w:rPr>
            </w:pPr>
          </w:p>
          <w:p w14:paraId="023F022C" w14:textId="77777777" w:rsidR="005D7A0A" w:rsidRPr="00A47330" w:rsidRDefault="005D7A0A" w:rsidP="00381B93">
            <w:pPr>
              <w:rPr>
                <w:rFonts w:ascii="Tahoma" w:hAnsi="Tahoma" w:cs="Tahoma"/>
                <w:sz w:val="15"/>
                <w:szCs w:val="15"/>
              </w:rPr>
            </w:pPr>
          </w:p>
        </w:tc>
      </w:tr>
      <w:tr w:rsidR="005D7A0A" w:rsidRPr="00A47330" w14:paraId="6246FFD2" w14:textId="77777777" w:rsidTr="00381B93">
        <w:tc>
          <w:tcPr>
            <w:tcW w:w="2977" w:type="pct"/>
            <w:gridSpan w:val="5"/>
            <w:tcBorders>
              <w:bottom w:val="single" w:sz="4" w:space="0" w:color="auto"/>
            </w:tcBorders>
            <w:shd w:val="clear" w:color="auto" w:fill="auto"/>
          </w:tcPr>
          <w:p w14:paraId="11837095" w14:textId="77777777" w:rsidR="005D7A0A" w:rsidRPr="00A47330" w:rsidRDefault="005D7A0A" w:rsidP="00381B93">
            <w:pPr>
              <w:rPr>
                <w:rFonts w:ascii="Tahoma" w:hAnsi="Tahoma" w:cs="Tahoma"/>
                <w:sz w:val="15"/>
                <w:szCs w:val="15"/>
              </w:rPr>
            </w:pPr>
            <w:r w:rsidRPr="00A47330">
              <w:rPr>
                <w:rFonts w:ascii="Tahoma" w:hAnsi="Tahoma" w:cs="Tahoma"/>
                <w:sz w:val="15"/>
                <w:szCs w:val="15"/>
              </w:rPr>
              <w:t>Agência/Código do Beneficiário</w:t>
            </w:r>
          </w:p>
          <w:p w14:paraId="7A82C5C3" w14:textId="77777777" w:rsidR="005D7A0A" w:rsidRPr="00A47330" w:rsidRDefault="005D7A0A" w:rsidP="00381B93">
            <w:pPr>
              <w:rPr>
                <w:rFonts w:ascii="Tahoma" w:hAnsi="Tahoma" w:cs="Tahoma"/>
                <w:sz w:val="15"/>
                <w:szCs w:val="15"/>
              </w:rPr>
            </w:pPr>
          </w:p>
          <w:p w14:paraId="05E9CE8B" w14:textId="77777777" w:rsidR="005D7A0A" w:rsidRPr="00A47330" w:rsidRDefault="005D7A0A" w:rsidP="00381B93">
            <w:pPr>
              <w:rPr>
                <w:rFonts w:ascii="Tahoma" w:hAnsi="Tahoma" w:cs="Tahoma"/>
                <w:sz w:val="15"/>
                <w:szCs w:val="15"/>
              </w:rPr>
            </w:pPr>
          </w:p>
        </w:tc>
        <w:tc>
          <w:tcPr>
            <w:tcW w:w="2023" w:type="pct"/>
            <w:gridSpan w:val="2"/>
            <w:vMerge w:val="restart"/>
            <w:tcBorders>
              <w:bottom w:val="single" w:sz="4" w:space="0" w:color="auto"/>
            </w:tcBorders>
            <w:shd w:val="clear" w:color="auto" w:fill="auto"/>
          </w:tcPr>
          <w:p w14:paraId="75A551FB" w14:textId="77777777" w:rsidR="005D7A0A" w:rsidRPr="00A47330" w:rsidRDefault="005D7A0A" w:rsidP="00381B93">
            <w:pPr>
              <w:jc w:val="center"/>
              <w:rPr>
                <w:rFonts w:ascii="Tahoma" w:hAnsi="Tahoma" w:cs="Tahoma"/>
                <w:sz w:val="16"/>
                <w:szCs w:val="16"/>
              </w:rPr>
            </w:pPr>
            <w:r w:rsidRPr="00A47330">
              <w:rPr>
                <w:rFonts w:ascii="Tahoma" w:hAnsi="Tahoma" w:cs="Tahoma"/>
                <w:sz w:val="16"/>
                <w:szCs w:val="16"/>
              </w:rPr>
              <w:t xml:space="preserve">Autenticação Mecânica - </w:t>
            </w:r>
            <w:r w:rsidRPr="00A47330">
              <w:rPr>
                <w:rFonts w:ascii="Tahoma" w:hAnsi="Tahoma" w:cs="Tahoma"/>
                <w:b/>
                <w:sz w:val="16"/>
                <w:szCs w:val="16"/>
              </w:rPr>
              <w:t>Recibo do Pagador</w:t>
            </w:r>
          </w:p>
        </w:tc>
      </w:tr>
      <w:tr w:rsidR="005D7A0A" w:rsidRPr="00A47330" w14:paraId="0D013774" w14:textId="77777777" w:rsidTr="00381B93">
        <w:trPr>
          <w:trHeight w:val="796"/>
        </w:trPr>
        <w:tc>
          <w:tcPr>
            <w:tcW w:w="2977" w:type="pct"/>
            <w:gridSpan w:val="5"/>
            <w:tcBorders>
              <w:bottom w:val="dotDash" w:sz="4" w:space="0" w:color="auto"/>
            </w:tcBorders>
            <w:shd w:val="clear" w:color="auto" w:fill="auto"/>
            <w:vAlign w:val="center"/>
          </w:tcPr>
          <w:p w14:paraId="58D0FC05" w14:textId="77777777" w:rsidR="005D7A0A" w:rsidRPr="0028743E" w:rsidRDefault="005D7A0A"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SAC CAIXA</w:t>
            </w:r>
            <w:r w:rsidRPr="0028743E">
              <w:rPr>
                <w:rFonts w:ascii="Arial" w:hAnsi="Arial" w:cs="Arial"/>
                <w:color w:val="000000"/>
                <w:sz w:val="12"/>
                <w:szCs w:val="16"/>
              </w:rPr>
              <w:t>: 0800 726 0101 (informações, reclamações, sugestões e elogios)</w:t>
            </w:r>
          </w:p>
          <w:p w14:paraId="646138C3" w14:textId="77777777" w:rsidR="005D7A0A" w:rsidRPr="0028743E" w:rsidRDefault="005D7A0A"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Para pessoas com deficiência auditiva ou de fala</w:t>
            </w:r>
            <w:r w:rsidRPr="0028743E">
              <w:rPr>
                <w:rFonts w:ascii="Arial" w:hAnsi="Arial" w:cs="Arial"/>
                <w:color w:val="000000"/>
                <w:sz w:val="12"/>
                <w:szCs w:val="16"/>
              </w:rPr>
              <w:t>: 0800 726 2492</w:t>
            </w:r>
          </w:p>
          <w:p w14:paraId="00CB6EBB" w14:textId="77777777" w:rsidR="005D7A0A" w:rsidRPr="0028743E" w:rsidRDefault="005D7A0A"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Ouvidoria</w:t>
            </w:r>
            <w:r w:rsidRPr="0028743E">
              <w:rPr>
                <w:rFonts w:ascii="Arial" w:hAnsi="Arial" w:cs="Arial"/>
                <w:color w:val="000000"/>
                <w:sz w:val="12"/>
                <w:szCs w:val="16"/>
              </w:rPr>
              <w:t>: 0800 725 7474</w:t>
            </w:r>
          </w:p>
          <w:p w14:paraId="17639FE7" w14:textId="77777777" w:rsidR="005D7A0A" w:rsidRPr="00A47330" w:rsidRDefault="005D7A0A" w:rsidP="00381B93">
            <w:pPr>
              <w:jc w:val="center"/>
              <w:rPr>
                <w:rFonts w:ascii="Tahoma" w:hAnsi="Tahoma" w:cs="Tahoma"/>
                <w:sz w:val="15"/>
                <w:szCs w:val="15"/>
              </w:rPr>
            </w:pPr>
            <w:r w:rsidRPr="0028743E">
              <w:rPr>
                <w:rFonts w:ascii="Arial" w:hAnsi="Arial" w:cs="Arial"/>
                <w:b/>
                <w:bCs/>
                <w:color w:val="0000FF"/>
                <w:sz w:val="12"/>
                <w:szCs w:val="16"/>
              </w:rPr>
              <w:t>caixa.gov.br</w:t>
            </w:r>
          </w:p>
        </w:tc>
        <w:tc>
          <w:tcPr>
            <w:tcW w:w="2023" w:type="pct"/>
            <w:gridSpan w:val="2"/>
            <w:vMerge/>
            <w:tcBorders>
              <w:bottom w:val="dotDash" w:sz="4" w:space="0" w:color="auto"/>
            </w:tcBorders>
            <w:shd w:val="clear" w:color="auto" w:fill="auto"/>
          </w:tcPr>
          <w:p w14:paraId="63FA1B96" w14:textId="77777777" w:rsidR="005D7A0A" w:rsidRPr="00A47330" w:rsidRDefault="005D7A0A" w:rsidP="00381B93">
            <w:pPr>
              <w:rPr>
                <w:rFonts w:ascii="Tahoma" w:hAnsi="Tahoma" w:cs="Tahoma"/>
                <w:sz w:val="15"/>
                <w:szCs w:val="15"/>
              </w:rPr>
            </w:pPr>
          </w:p>
        </w:tc>
      </w:tr>
      <w:tr w:rsidR="005D7A0A" w:rsidRPr="00A47330" w14:paraId="14433DC3" w14:textId="77777777" w:rsidTr="00381B93">
        <w:trPr>
          <w:trHeight w:hRule="exact" w:val="4247"/>
        </w:trPr>
        <w:tc>
          <w:tcPr>
            <w:tcW w:w="5000" w:type="pct"/>
            <w:gridSpan w:val="7"/>
            <w:tcBorders>
              <w:top w:val="dotDash" w:sz="4" w:space="0" w:color="auto"/>
              <w:tl2br w:val="dashed" w:sz="4" w:space="0" w:color="auto"/>
              <w:tr2bl w:val="dashed" w:sz="4" w:space="0" w:color="auto"/>
            </w:tcBorders>
            <w:shd w:val="clear" w:color="auto" w:fill="auto"/>
            <w:vAlign w:val="center"/>
          </w:tcPr>
          <w:p w14:paraId="02B912CB" w14:textId="77777777" w:rsidR="005D7A0A" w:rsidRPr="00A47330" w:rsidRDefault="005D7A0A" w:rsidP="00381B93">
            <w:pPr>
              <w:jc w:val="center"/>
              <w:rPr>
                <w:rFonts w:ascii="Arial" w:hAnsi="Arial" w:cs="Arial"/>
                <w:color w:val="000000"/>
                <w:sz w:val="48"/>
                <w:szCs w:val="48"/>
              </w:rPr>
            </w:pPr>
            <w:r w:rsidRPr="00A47330">
              <w:rPr>
                <w:rFonts w:ascii="Arial" w:hAnsi="Arial" w:cs="Arial"/>
                <w:color w:val="000000"/>
                <w:sz w:val="48"/>
                <w:szCs w:val="48"/>
              </w:rPr>
              <w:t>FICHA DE COMPENSAÇÃO</w:t>
            </w:r>
          </w:p>
          <w:p w14:paraId="1112AB53" w14:textId="77777777" w:rsidR="005D7A0A" w:rsidRPr="00A47330" w:rsidRDefault="005D7A0A" w:rsidP="00381B93">
            <w:pPr>
              <w:jc w:val="center"/>
              <w:rPr>
                <w:rFonts w:ascii="Tahoma" w:hAnsi="Tahoma" w:cs="Tahoma"/>
                <w:b/>
                <w:color w:val="000000"/>
                <w:sz w:val="56"/>
                <w:szCs w:val="56"/>
              </w:rPr>
            </w:pPr>
            <w:r w:rsidRPr="00A47330">
              <w:rPr>
                <w:rFonts w:ascii="Arial" w:hAnsi="Arial" w:cs="Arial"/>
                <w:color w:val="000000"/>
                <w:sz w:val="48"/>
                <w:szCs w:val="48"/>
              </w:rPr>
              <w:t>Conforme Item 4</w:t>
            </w:r>
          </w:p>
        </w:tc>
      </w:tr>
    </w:tbl>
    <w:p w14:paraId="72A52B91" w14:textId="77777777" w:rsidR="005D7A0A" w:rsidRDefault="005D7A0A" w:rsidP="005D7A0A">
      <w:pPr>
        <w:ind w:left="567" w:hanging="567"/>
        <w:rPr>
          <w:rFonts w:ascii="Arial" w:hAnsi="Arial" w:cs="Arial"/>
          <w:color w:val="000000"/>
          <w:sz w:val="18"/>
          <w:szCs w:val="18"/>
        </w:rPr>
      </w:pPr>
    </w:p>
    <w:p w14:paraId="45854FB0" w14:textId="77777777" w:rsidR="005D7A0A" w:rsidRPr="00804DD5" w:rsidRDefault="005D7A0A" w:rsidP="005D7A0A">
      <w:pPr>
        <w:pStyle w:val="Estilo2"/>
        <w:numPr>
          <w:ilvl w:val="2"/>
          <w:numId w:val="1"/>
        </w:numPr>
        <w:ind w:hanging="1080"/>
      </w:pPr>
      <w:r>
        <w:br w:type="page"/>
      </w:r>
      <w:bookmarkStart w:id="102" w:name="_Toc379977296"/>
      <w:bookmarkStart w:id="103" w:name="_Toc115716982"/>
      <w:bookmarkStart w:id="104" w:name="_Toc181879240"/>
      <w:bookmarkStart w:id="105" w:name="_Toc181879786"/>
      <w:r w:rsidR="00F12F7B">
        <w:lastRenderedPageBreak/>
        <w:t>M</w:t>
      </w:r>
      <w:r w:rsidR="00F12F7B" w:rsidRPr="00804DD5">
        <w:t xml:space="preserve">odelo </w:t>
      </w:r>
      <w:r w:rsidR="00F12F7B">
        <w:t>II</w:t>
      </w:r>
      <w:r w:rsidR="00F12F7B" w:rsidRPr="00804DD5">
        <w:t xml:space="preserve"> </w:t>
      </w:r>
      <w:r w:rsidR="00F12F7B">
        <w:t>-</w:t>
      </w:r>
      <w:r w:rsidR="00F12F7B" w:rsidRPr="00804DD5">
        <w:t xml:space="preserve"> </w:t>
      </w:r>
      <w:r w:rsidR="00F12F7B">
        <w:t>R</w:t>
      </w:r>
      <w:r w:rsidR="00F12F7B" w:rsidRPr="004D7097">
        <w:t xml:space="preserve">ecibo do pagador </w:t>
      </w:r>
      <w:r w:rsidR="00F12F7B">
        <w:t>sem logomarca do beneficiário</w:t>
      </w:r>
      <w:bookmarkEnd w:id="102"/>
      <w:bookmarkEnd w:id="103"/>
      <w:bookmarkEnd w:id="104"/>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6"/>
        <w:gridCol w:w="426"/>
        <w:gridCol w:w="178"/>
        <w:gridCol w:w="592"/>
        <w:gridCol w:w="667"/>
        <w:gridCol w:w="721"/>
        <w:gridCol w:w="1005"/>
        <w:gridCol w:w="694"/>
        <w:gridCol w:w="389"/>
        <w:gridCol w:w="854"/>
        <w:gridCol w:w="456"/>
        <w:gridCol w:w="166"/>
        <w:gridCol w:w="712"/>
        <w:gridCol w:w="1761"/>
      </w:tblGrid>
      <w:tr w:rsidR="005D7A0A" w:rsidRPr="0053426F" w14:paraId="4BD61C68" w14:textId="77777777" w:rsidTr="00381B93">
        <w:trPr>
          <w:trHeight w:hRule="exact" w:val="471"/>
        </w:trPr>
        <w:tc>
          <w:tcPr>
            <w:tcW w:w="1800" w:type="dxa"/>
            <w:gridSpan w:val="3"/>
            <w:tcBorders>
              <w:top w:val="single" w:sz="4" w:space="0" w:color="auto"/>
              <w:left w:val="single" w:sz="4" w:space="0" w:color="auto"/>
              <w:bottom w:val="single" w:sz="4" w:space="0" w:color="auto"/>
            </w:tcBorders>
            <w:vAlign w:val="center"/>
          </w:tcPr>
          <w:p w14:paraId="264EF013" w14:textId="77777777" w:rsidR="005D7A0A" w:rsidRPr="001E7CE8" w:rsidRDefault="00720885" w:rsidP="00381B93">
            <w:pPr>
              <w:spacing w:before="60"/>
              <w:ind w:left="567" w:hanging="567"/>
              <w:rPr>
                <w:rFonts w:ascii="Arial" w:hAnsi="Arial" w:cs="Arial"/>
                <w:color w:val="000000"/>
                <w:sz w:val="18"/>
                <w:szCs w:val="18"/>
              </w:rPr>
            </w:pPr>
            <w:r>
              <w:rPr>
                <w:noProof/>
              </w:rPr>
              <w:pict w14:anchorId="7D7B9D8B">
                <v:line id="Line 191" o:spid="_x0000_s2055" style="position:absolute;left:0;text-align:left;z-index:251648000;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60FEzoAC&#10;AACVBQAADgAAAAAAAAAAAAAAAAAuAgAAZHJzL2Uyb0RvYy54bWxQSwECLQAUAAYACAAAACEA8b/j&#10;4d4AAAAJAQAADwAAAAAAAAAAAAAAAADaBAAAZHJzL2Rvd25yZXYueG1sUEsFBgAAAAAEAAQA8wAA&#10;AOUFAAAAAA==&#10;" stroked="f"/>
              </w:pict>
            </w:r>
            <w:r>
              <w:rPr>
                <w:noProof/>
              </w:rPr>
              <w:pict w14:anchorId="0A57E8CB">
                <v:line id="Line 192" o:spid="_x0000_s2054" style="position:absolute;left:0;text-align:left;z-index:251649024;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" stroked="f"/>
              </w:pict>
            </w:r>
            <w:r>
              <w:rPr>
                <w:noProof/>
                <w:lang w:eastAsia="pt-BR"/>
              </w:rPr>
              <w:pict w14:anchorId="4459C142">
                <v:shape id="Imagem 4" o:spid="_x0000_i1027" type="#_x0000_t75" style="width:75.75pt;height:16.5pt;visibility:visible">
                  <v:imagedata r:id="rId15" o:title=""/>
                </v:shape>
              </w:pict>
            </w:r>
          </w:p>
        </w:tc>
        <w:tc>
          <w:tcPr>
            <w:tcW w:w="1259" w:type="dxa"/>
            <w:gridSpan w:val="2"/>
            <w:tcBorders>
              <w:top w:val="single" w:sz="4" w:space="0" w:color="auto"/>
              <w:bottom w:val="single" w:sz="4" w:space="0" w:color="auto"/>
            </w:tcBorders>
            <w:vAlign w:val="center"/>
          </w:tcPr>
          <w:p w14:paraId="3D5CDA46" w14:textId="77777777" w:rsidR="005D7A0A" w:rsidRPr="005D7A0A" w:rsidRDefault="005D7A0A" w:rsidP="005D7A0A">
            <w:pPr>
              <w:ind w:left="567" w:hanging="567"/>
              <w:jc w:val="center"/>
              <w:rPr>
                <w:rFonts w:ascii="Times New Roman" w:hAnsi="Times New Roman"/>
                <w:color w:val="000000"/>
                <w:sz w:val="38"/>
                <w:szCs w:val="38"/>
              </w:rPr>
            </w:pPr>
            <w:r w:rsidRPr="005D7A0A">
              <w:rPr>
                <w:rFonts w:ascii="Times New Roman" w:hAnsi="Times New Roman"/>
                <w:color w:val="000000"/>
                <w:sz w:val="38"/>
                <w:szCs w:val="38"/>
              </w:rPr>
              <w:t>104-0</w:t>
            </w:r>
          </w:p>
        </w:tc>
        <w:tc>
          <w:tcPr>
            <w:tcW w:w="6758" w:type="dxa"/>
            <w:gridSpan w:val="9"/>
            <w:tcBorders>
              <w:top w:val="single" w:sz="4" w:space="0" w:color="auto"/>
              <w:bottom w:val="single" w:sz="4" w:space="0" w:color="auto"/>
              <w:right w:val="single" w:sz="4" w:space="0" w:color="auto"/>
            </w:tcBorders>
            <w:vAlign w:val="center"/>
          </w:tcPr>
          <w:p w14:paraId="2E2E934F" w14:textId="77777777" w:rsidR="005D7A0A" w:rsidRPr="005D7A0A" w:rsidRDefault="005D7A0A" w:rsidP="00381B93">
            <w:pPr>
              <w:ind w:left="567" w:hanging="567"/>
              <w:rPr>
                <w:rFonts w:ascii="Times New Roman" w:hAnsi="Times New Roman"/>
                <w:color w:val="000000"/>
                <w:spacing w:val="-16"/>
                <w:sz w:val="28"/>
                <w:szCs w:val="28"/>
              </w:rPr>
            </w:pPr>
            <w:r w:rsidRPr="005D7A0A">
              <w:rPr>
                <w:rFonts w:ascii="Times New Roman" w:hAnsi="Times New Roman"/>
                <w:color w:val="000000"/>
                <w:spacing w:val="-16"/>
                <w:sz w:val="28"/>
                <w:szCs w:val="28"/>
              </w:rPr>
              <w:t>00000.00000  00000.000000  00000.000000  0  00000000000000</w:t>
            </w:r>
          </w:p>
        </w:tc>
      </w:tr>
      <w:tr w:rsidR="005D7A0A" w:rsidRPr="001E7CE8" w14:paraId="1F005F79" w14:textId="77777777" w:rsidTr="00381B93">
        <w:trPr>
          <w:trHeight w:hRule="exact" w:val="437"/>
        </w:trPr>
        <w:tc>
          <w:tcPr>
            <w:tcW w:w="5479" w:type="dxa"/>
            <w:gridSpan w:val="8"/>
            <w:tcBorders>
              <w:top w:val="single" w:sz="4" w:space="0" w:color="auto"/>
              <w:left w:val="single" w:sz="4" w:space="0" w:color="auto"/>
              <w:bottom w:val="single" w:sz="4" w:space="0" w:color="auto"/>
              <w:right w:val="single" w:sz="4" w:space="0" w:color="auto"/>
            </w:tcBorders>
          </w:tcPr>
          <w:p w14:paraId="700CB265" w14:textId="77777777" w:rsidR="005D7A0A" w:rsidRPr="001E7CE8" w:rsidRDefault="005D7A0A" w:rsidP="00381B93">
            <w:pPr>
              <w:ind w:left="567" w:hanging="567"/>
              <w:rPr>
                <w:rFonts w:ascii="Tahoma" w:hAnsi="Tahoma" w:cs="Tahoma"/>
                <w:color w:val="000000"/>
                <w:sz w:val="15"/>
                <w:szCs w:val="15"/>
              </w:rPr>
            </w:pPr>
            <w:r>
              <w:rPr>
                <w:rFonts w:ascii="Tahoma" w:hAnsi="Tahoma" w:cs="Tahoma"/>
                <w:color w:val="000000"/>
                <w:sz w:val="15"/>
                <w:szCs w:val="15"/>
              </w:rPr>
              <w:t>Beneficiário</w:t>
            </w:r>
          </w:p>
          <w:p w14:paraId="3224CD1F" w14:textId="77777777" w:rsidR="005D7A0A" w:rsidRPr="001E7CE8" w:rsidRDefault="005D7A0A" w:rsidP="00381B93">
            <w:pPr>
              <w:ind w:left="567" w:hanging="567"/>
              <w:rPr>
                <w:rFonts w:ascii="Tahoma" w:hAnsi="Tahoma" w:cs="Tahoma"/>
                <w:color w:val="000000"/>
                <w:sz w:val="15"/>
                <w:szCs w:val="15"/>
              </w:rPr>
            </w:pPr>
          </w:p>
        </w:tc>
        <w:tc>
          <w:tcPr>
            <w:tcW w:w="1865" w:type="dxa"/>
            <w:gridSpan w:val="4"/>
            <w:tcBorders>
              <w:top w:val="single" w:sz="4" w:space="0" w:color="auto"/>
              <w:left w:val="single" w:sz="4" w:space="0" w:color="auto"/>
              <w:bottom w:val="single" w:sz="4" w:space="0" w:color="auto"/>
              <w:right w:val="single" w:sz="4" w:space="0" w:color="auto"/>
            </w:tcBorders>
          </w:tcPr>
          <w:p w14:paraId="48DDDEA0"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CPF/CNPJ</w:t>
            </w:r>
          </w:p>
          <w:p w14:paraId="02B27B18" w14:textId="77777777" w:rsidR="005D7A0A" w:rsidRPr="001E7CE8" w:rsidRDefault="005D7A0A" w:rsidP="00381B93">
            <w:pPr>
              <w:ind w:left="567" w:hanging="567"/>
              <w:rPr>
                <w:rFonts w:ascii="Tahoma" w:hAnsi="Tahoma" w:cs="Tahoma"/>
                <w:color w:val="000000"/>
                <w:sz w:val="15"/>
                <w:szCs w:val="15"/>
              </w:rPr>
            </w:pPr>
          </w:p>
        </w:tc>
        <w:tc>
          <w:tcPr>
            <w:tcW w:w="2473" w:type="dxa"/>
            <w:gridSpan w:val="2"/>
            <w:tcBorders>
              <w:top w:val="single" w:sz="4" w:space="0" w:color="auto"/>
              <w:left w:val="single" w:sz="4" w:space="0" w:color="auto"/>
              <w:bottom w:val="single" w:sz="4" w:space="0" w:color="auto"/>
              <w:right w:val="single" w:sz="4" w:space="0" w:color="auto"/>
            </w:tcBorders>
          </w:tcPr>
          <w:p w14:paraId="1428E877"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 xml:space="preserve">Agência / Código do </w:t>
            </w:r>
            <w:r>
              <w:rPr>
                <w:rFonts w:ascii="Tahoma" w:hAnsi="Tahoma" w:cs="Tahoma"/>
                <w:color w:val="000000"/>
                <w:sz w:val="15"/>
                <w:szCs w:val="15"/>
              </w:rPr>
              <w:t>Beneficiário</w:t>
            </w:r>
          </w:p>
          <w:p w14:paraId="006ADF2D" w14:textId="77777777" w:rsidR="005D7A0A" w:rsidRPr="001E7CE8" w:rsidRDefault="005D7A0A" w:rsidP="00381B93">
            <w:pPr>
              <w:ind w:left="567" w:hanging="567"/>
              <w:rPr>
                <w:rFonts w:ascii="Tahoma" w:hAnsi="Tahoma" w:cs="Tahoma"/>
                <w:color w:val="000000"/>
                <w:sz w:val="15"/>
                <w:szCs w:val="15"/>
              </w:rPr>
            </w:pPr>
          </w:p>
        </w:tc>
      </w:tr>
      <w:tr w:rsidR="005D7A0A" w:rsidRPr="001E7CE8" w14:paraId="28BEBDF3" w14:textId="77777777" w:rsidTr="00381B93">
        <w:trPr>
          <w:trHeight w:hRule="exact" w:val="437"/>
        </w:trPr>
        <w:tc>
          <w:tcPr>
            <w:tcW w:w="6722" w:type="dxa"/>
            <w:gridSpan w:val="10"/>
            <w:tcBorders>
              <w:top w:val="single" w:sz="4" w:space="0" w:color="auto"/>
              <w:left w:val="single" w:sz="4" w:space="0" w:color="auto"/>
              <w:bottom w:val="single" w:sz="4" w:space="0" w:color="auto"/>
              <w:right w:val="single" w:sz="4" w:space="0" w:color="auto"/>
            </w:tcBorders>
          </w:tcPr>
          <w:p w14:paraId="6C5B592E" w14:textId="77777777" w:rsidR="005D7A0A" w:rsidRPr="001E7CE8" w:rsidRDefault="005D7A0A" w:rsidP="00381B93">
            <w:pPr>
              <w:ind w:left="567" w:hanging="567"/>
              <w:rPr>
                <w:rFonts w:ascii="Tahoma" w:hAnsi="Tahoma" w:cs="Tahoma"/>
                <w:color w:val="000000"/>
                <w:sz w:val="15"/>
                <w:szCs w:val="15"/>
              </w:rPr>
            </w:pPr>
            <w:r>
              <w:rPr>
                <w:rFonts w:ascii="Tahoma" w:hAnsi="Tahoma" w:cs="Tahoma"/>
                <w:color w:val="000000"/>
                <w:sz w:val="15"/>
                <w:szCs w:val="15"/>
              </w:rPr>
              <w:t>Endereço do Beneficiário</w:t>
            </w:r>
          </w:p>
        </w:tc>
        <w:tc>
          <w:tcPr>
            <w:tcW w:w="622" w:type="dxa"/>
            <w:gridSpan w:val="2"/>
            <w:tcBorders>
              <w:top w:val="single" w:sz="4" w:space="0" w:color="auto"/>
              <w:left w:val="single" w:sz="4" w:space="0" w:color="auto"/>
              <w:bottom w:val="single" w:sz="4" w:space="0" w:color="auto"/>
              <w:right w:val="single" w:sz="4" w:space="0" w:color="auto"/>
            </w:tcBorders>
          </w:tcPr>
          <w:p w14:paraId="07793635" w14:textId="77777777" w:rsidR="005D7A0A" w:rsidRPr="001E7CE8" w:rsidRDefault="005D7A0A" w:rsidP="00381B93">
            <w:pPr>
              <w:ind w:left="567" w:hanging="567"/>
              <w:rPr>
                <w:rFonts w:ascii="Tahoma" w:hAnsi="Tahoma" w:cs="Tahoma"/>
                <w:color w:val="000000"/>
                <w:sz w:val="15"/>
                <w:szCs w:val="15"/>
              </w:rPr>
            </w:pPr>
            <w:r>
              <w:rPr>
                <w:rFonts w:ascii="Tahoma" w:hAnsi="Tahoma" w:cs="Tahoma"/>
                <w:color w:val="000000"/>
                <w:sz w:val="15"/>
                <w:szCs w:val="15"/>
              </w:rPr>
              <w:t>UF</w:t>
            </w:r>
          </w:p>
        </w:tc>
        <w:tc>
          <w:tcPr>
            <w:tcW w:w="2473" w:type="dxa"/>
            <w:gridSpan w:val="2"/>
            <w:tcBorders>
              <w:top w:val="single" w:sz="4" w:space="0" w:color="auto"/>
              <w:left w:val="single" w:sz="4" w:space="0" w:color="auto"/>
              <w:bottom w:val="single" w:sz="4" w:space="0" w:color="auto"/>
              <w:right w:val="single" w:sz="4" w:space="0" w:color="auto"/>
            </w:tcBorders>
          </w:tcPr>
          <w:p w14:paraId="50214E1E" w14:textId="77777777" w:rsidR="005D7A0A" w:rsidRPr="001E7CE8" w:rsidRDefault="005D7A0A" w:rsidP="00381B93">
            <w:pPr>
              <w:ind w:left="567" w:hanging="567"/>
              <w:rPr>
                <w:rFonts w:ascii="Tahoma" w:hAnsi="Tahoma" w:cs="Tahoma"/>
                <w:color w:val="000000"/>
                <w:sz w:val="15"/>
                <w:szCs w:val="15"/>
              </w:rPr>
            </w:pPr>
            <w:r>
              <w:rPr>
                <w:rFonts w:ascii="Tahoma" w:hAnsi="Tahoma" w:cs="Tahoma"/>
                <w:color w:val="000000"/>
                <w:sz w:val="15"/>
                <w:szCs w:val="15"/>
              </w:rPr>
              <w:t>CEP</w:t>
            </w:r>
          </w:p>
        </w:tc>
      </w:tr>
      <w:tr w:rsidR="005D7A0A" w:rsidRPr="001E7CE8" w14:paraId="03A5F19B" w14:textId="77777777" w:rsidTr="00381B93">
        <w:trPr>
          <w:trHeight w:hRule="exact" w:val="437"/>
        </w:trPr>
        <w:tc>
          <w:tcPr>
            <w:tcW w:w="1622" w:type="dxa"/>
            <w:gridSpan w:val="2"/>
            <w:tcBorders>
              <w:top w:val="single" w:sz="4" w:space="0" w:color="auto"/>
              <w:left w:val="single" w:sz="4" w:space="0" w:color="auto"/>
              <w:bottom w:val="single" w:sz="4" w:space="0" w:color="auto"/>
              <w:right w:val="single" w:sz="4" w:space="0" w:color="auto"/>
            </w:tcBorders>
          </w:tcPr>
          <w:p w14:paraId="3889E014"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1C664013" w14:textId="77777777" w:rsidR="005D7A0A" w:rsidRPr="001E7CE8" w:rsidRDefault="005D7A0A" w:rsidP="00381B93">
            <w:pPr>
              <w:ind w:left="567" w:hanging="567"/>
              <w:rPr>
                <w:rFonts w:ascii="Tahoma" w:hAnsi="Tahoma" w:cs="Tahoma"/>
                <w:color w:val="000000"/>
                <w:sz w:val="15"/>
                <w:szCs w:val="15"/>
              </w:rPr>
            </w:pPr>
          </w:p>
        </w:tc>
        <w:tc>
          <w:tcPr>
            <w:tcW w:w="2158" w:type="dxa"/>
            <w:gridSpan w:val="4"/>
            <w:tcBorders>
              <w:top w:val="single" w:sz="4" w:space="0" w:color="auto"/>
              <w:left w:val="single" w:sz="4" w:space="0" w:color="auto"/>
              <w:bottom w:val="single" w:sz="4" w:space="0" w:color="auto"/>
              <w:right w:val="single" w:sz="4" w:space="0" w:color="auto"/>
            </w:tcBorders>
          </w:tcPr>
          <w:p w14:paraId="19B4E675"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documento</w:t>
            </w:r>
          </w:p>
          <w:p w14:paraId="4BF9C9E8" w14:textId="77777777" w:rsidR="005D7A0A" w:rsidRPr="001E7CE8" w:rsidRDefault="005D7A0A" w:rsidP="00381B93">
            <w:pPr>
              <w:ind w:left="567" w:hanging="567"/>
              <w:rPr>
                <w:rFonts w:ascii="Tahoma" w:hAnsi="Tahoma" w:cs="Tahoma"/>
                <w:color w:val="000000"/>
                <w:sz w:val="15"/>
                <w:szCs w:val="15"/>
              </w:rPr>
            </w:pPr>
          </w:p>
        </w:tc>
        <w:tc>
          <w:tcPr>
            <w:tcW w:w="1699" w:type="dxa"/>
            <w:gridSpan w:val="2"/>
            <w:tcBorders>
              <w:top w:val="single" w:sz="4" w:space="0" w:color="auto"/>
              <w:left w:val="single" w:sz="4" w:space="0" w:color="auto"/>
              <w:bottom w:val="single" w:sz="4" w:space="0" w:color="auto"/>
              <w:right w:val="single" w:sz="4" w:space="0" w:color="auto"/>
            </w:tcBorders>
          </w:tcPr>
          <w:p w14:paraId="48C393FC" w14:textId="77777777" w:rsidR="005D7A0A" w:rsidRPr="001E7CE8" w:rsidRDefault="005D7A0A" w:rsidP="00381B93">
            <w:pPr>
              <w:ind w:left="567" w:hanging="567"/>
              <w:rPr>
                <w:rFonts w:ascii="Tahoma" w:hAnsi="Tahoma" w:cs="Tahoma"/>
                <w:color w:val="000000"/>
                <w:sz w:val="15"/>
                <w:szCs w:val="15"/>
              </w:rPr>
            </w:pPr>
            <w:r>
              <w:rPr>
                <w:rFonts w:ascii="Tahoma" w:hAnsi="Tahoma" w:cs="Tahoma"/>
                <w:color w:val="000000"/>
                <w:sz w:val="15"/>
                <w:szCs w:val="15"/>
              </w:rPr>
              <w:t>Aceite</w:t>
            </w:r>
          </w:p>
        </w:tc>
        <w:tc>
          <w:tcPr>
            <w:tcW w:w="1865" w:type="dxa"/>
            <w:gridSpan w:val="4"/>
            <w:tcBorders>
              <w:top w:val="single" w:sz="4" w:space="0" w:color="auto"/>
              <w:left w:val="single" w:sz="4" w:space="0" w:color="auto"/>
              <w:bottom w:val="single" w:sz="4" w:space="0" w:color="auto"/>
              <w:right w:val="single" w:sz="4" w:space="0" w:color="auto"/>
            </w:tcBorders>
          </w:tcPr>
          <w:p w14:paraId="1211080F"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326EF54D" w14:textId="77777777" w:rsidR="005D7A0A" w:rsidRPr="001E7CE8" w:rsidRDefault="005D7A0A" w:rsidP="00381B93">
            <w:pPr>
              <w:ind w:left="567" w:hanging="567"/>
              <w:rPr>
                <w:rFonts w:ascii="Tahoma" w:hAnsi="Tahoma" w:cs="Tahoma"/>
                <w:color w:val="000000"/>
                <w:sz w:val="15"/>
                <w:szCs w:val="15"/>
              </w:rPr>
            </w:pPr>
          </w:p>
        </w:tc>
        <w:tc>
          <w:tcPr>
            <w:tcW w:w="2473" w:type="dxa"/>
            <w:gridSpan w:val="2"/>
            <w:tcBorders>
              <w:top w:val="single" w:sz="4" w:space="0" w:color="auto"/>
              <w:left w:val="single" w:sz="4" w:space="0" w:color="auto"/>
              <w:bottom w:val="single" w:sz="4" w:space="0" w:color="auto"/>
              <w:right w:val="single" w:sz="4" w:space="0" w:color="auto"/>
            </w:tcBorders>
          </w:tcPr>
          <w:p w14:paraId="65C55A3F" w14:textId="77777777" w:rsidR="005D7A0A" w:rsidRPr="001E7CE8" w:rsidRDefault="005D7A0A" w:rsidP="00381B93">
            <w:pPr>
              <w:ind w:left="567" w:hanging="567"/>
              <w:rPr>
                <w:rFonts w:ascii="Tahoma" w:hAnsi="Tahoma" w:cs="Tahoma"/>
                <w:color w:val="000000"/>
                <w:sz w:val="15"/>
                <w:szCs w:val="15"/>
              </w:rPr>
            </w:pPr>
            <w:r w:rsidRPr="001E7CE8">
              <w:rPr>
                <w:rFonts w:ascii="Tahoma" w:hAnsi="Tahoma" w:cs="Tahoma"/>
                <w:color w:val="000000"/>
                <w:sz w:val="15"/>
                <w:szCs w:val="15"/>
              </w:rPr>
              <w:t>Nosso Número</w:t>
            </w:r>
          </w:p>
          <w:p w14:paraId="5F240378" w14:textId="77777777" w:rsidR="005D7A0A" w:rsidRPr="001E7CE8" w:rsidRDefault="005D7A0A" w:rsidP="00381B93">
            <w:pPr>
              <w:ind w:left="567" w:hanging="567"/>
              <w:rPr>
                <w:rFonts w:ascii="Tahoma" w:hAnsi="Tahoma" w:cs="Tahoma"/>
                <w:color w:val="000000"/>
                <w:sz w:val="15"/>
                <w:szCs w:val="15"/>
              </w:rPr>
            </w:pPr>
          </w:p>
        </w:tc>
      </w:tr>
      <w:tr w:rsidR="005D7A0A" w:rsidRPr="001E7CE8" w14:paraId="23988572" w14:textId="77777777" w:rsidTr="00381B93">
        <w:trPr>
          <w:trHeight w:val="1381"/>
        </w:trPr>
        <w:tc>
          <w:tcPr>
            <w:tcW w:w="9817" w:type="dxa"/>
            <w:gridSpan w:val="14"/>
            <w:tcBorders>
              <w:top w:val="single" w:sz="4" w:space="0" w:color="auto"/>
              <w:left w:val="single" w:sz="4" w:space="0" w:color="auto"/>
              <w:bottom w:val="single" w:sz="4" w:space="0" w:color="auto"/>
              <w:right w:val="single" w:sz="4" w:space="0" w:color="auto"/>
            </w:tcBorders>
          </w:tcPr>
          <w:p w14:paraId="10328713" w14:textId="77777777" w:rsidR="005D7A0A" w:rsidRPr="003C5A2B" w:rsidRDefault="005D7A0A" w:rsidP="00381B93">
            <w:pPr>
              <w:ind w:left="567" w:hanging="567"/>
              <w:rPr>
                <w:rFonts w:ascii="Times New Roman" w:hAnsi="Times New Roman"/>
                <w:color w:val="000000"/>
                <w:sz w:val="17"/>
                <w:szCs w:val="17"/>
              </w:rPr>
            </w:pPr>
            <w:r w:rsidRPr="003C5A2B">
              <w:rPr>
                <w:rFonts w:ascii="Times New Roman" w:hAnsi="Times New Roman"/>
                <w:b/>
                <w:bCs/>
                <w:color w:val="000000"/>
                <w:sz w:val="17"/>
                <w:szCs w:val="17"/>
              </w:rPr>
              <w:t>Instruções (Texto de Responsabilidade do Beneficiário):</w:t>
            </w:r>
          </w:p>
          <w:p w14:paraId="7D74AD7A" w14:textId="77777777" w:rsidR="005D7A0A" w:rsidRDefault="005D7A0A" w:rsidP="00381B93">
            <w:pPr>
              <w:ind w:left="567" w:hanging="567"/>
              <w:rPr>
                <w:color w:val="000000"/>
                <w:sz w:val="16"/>
                <w:szCs w:val="16"/>
              </w:rPr>
            </w:pPr>
          </w:p>
          <w:p w14:paraId="00302FC3" w14:textId="77777777" w:rsidR="005D7A0A" w:rsidRDefault="005D7A0A" w:rsidP="00381B93">
            <w:pPr>
              <w:ind w:left="567" w:hanging="567"/>
              <w:rPr>
                <w:color w:val="000000"/>
                <w:sz w:val="16"/>
                <w:szCs w:val="16"/>
              </w:rPr>
            </w:pPr>
          </w:p>
          <w:p w14:paraId="53A50ADB" w14:textId="77777777" w:rsidR="005D7A0A" w:rsidRDefault="005D7A0A" w:rsidP="00381B93">
            <w:pPr>
              <w:ind w:left="567" w:hanging="567"/>
              <w:rPr>
                <w:color w:val="000000"/>
                <w:sz w:val="16"/>
                <w:szCs w:val="16"/>
              </w:rPr>
            </w:pPr>
          </w:p>
          <w:p w14:paraId="7D9E442E" w14:textId="77777777" w:rsidR="005D7A0A" w:rsidRDefault="005D7A0A" w:rsidP="00381B93">
            <w:pPr>
              <w:ind w:left="567" w:hanging="567"/>
              <w:rPr>
                <w:color w:val="000000"/>
                <w:sz w:val="16"/>
                <w:szCs w:val="16"/>
              </w:rPr>
            </w:pPr>
          </w:p>
          <w:p w14:paraId="3BAA9205" w14:textId="77777777" w:rsidR="005D7A0A" w:rsidRDefault="005D7A0A" w:rsidP="00381B93">
            <w:pPr>
              <w:ind w:left="567" w:hanging="567"/>
              <w:rPr>
                <w:color w:val="000000"/>
                <w:sz w:val="16"/>
                <w:szCs w:val="16"/>
              </w:rPr>
            </w:pPr>
          </w:p>
          <w:p w14:paraId="19B0A6A8" w14:textId="77777777" w:rsidR="005D7A0A" w:rsidRDefault="005D7A0A" w:rsidP="00381B93">
            <w:pPr>
              <w:ind w:left="567" w:hanging="567"/>
              <w:rPr>
                <w:color w:val="000000"/>
                <w:sz w:val="16"/>
                <w:szCs w:val="16"/>
              </w:rPr>
            </w:pPr>
          </w:p>
          <w:p w14:paraId="28F63088" w14:textId="77777777" w:rsidR="005D7A0A" w:rsidRDefault="005D7A0A" w:rsidP="00381B93">
            <w:pPr>
              <w:ind w:left="567" w:hanging="567"/>
              <w:rPr>
                <w:color w:val="000000"/>
                <w:sz w:val="16"/>
                <w:szCs w:val="16"/>
              </w:rPr>
            </w:pPr>
          </w:p>
          <w:p w14:paraId="07B09F69" w14:textId="77777777" w:rsidR="005D7A0A" w:rsidRDefault="005D7A0A" w:rsidP="00381B93">
            <w:pPr>
              <w:ind w:left="567" w:hanging="567"/>
              <w:rPr>
                <w:color w:val="000000"/>
                <w:sz w:val="16"/>
                <w:szCs w:val="16"/>
              </w:rPr>
            </w:pPr>
          </w:p>
          <w:p w14:paraId="1DE035FF" w14:textId="77777777" w:rsidR="005D7A0A" w:rsidRDefault="005D7A0A" w:rsidP="00381B93">
            <w:pPr>
              <w:ind w:left="567" w:hanging="567"/>
              <w:rPr>
                <w:color w:val="000000"/>
                <w:sz w:val="16"/>
                <w:szCs w:val="16"/>
              </w:rPr>
            </w:pPr>
          </w:p>
          <w:p w14:paraId="3D84299D" w14:textId="77777777" w:rsidR="005D7A0A" w:rsidRDefault="005D7A0A" w:rsidP="00381B93">
            <w:pPr>
              <w:ind w:left="567" w:hanging="567"/>
              <w:rPr>
                <w:color w:val="000000"/>
                <w:sz w:val="16"/>
                <w:szCs w:val="16"/>
              </w:rPr>
            </w:pPr>
          </w:p>
          <w:p w14:paraId="123D4BCC" w14:textId="77777777" w:rsidR="005D7A0A" w:rsidRDefault="005D7A0A" w:rsidP="00381B93">
            <w:pPr>
              <w:ind w:left="567" w:hanging="567"/>
              <w:rPr>
                <w:color w:val="000000"/>
                <w:sz w:val="16"/>
                <w:szCs w:val="16"/>
              </w:rPr>
            </w:pPr>
          </w:p>
          <w:p w14:paraId="549189D4" w14:textId="77777777" w:rsidR="005D7A0A" w:rsidRDefault="005D7A0A" w:rsidP="00381B93">
            <w:pPr>
              <w:ind w:left="567" w:hanging="567"/>
              <w:rPr>
                <w:color w:val="000000"/>
                <w:sz w:val="16"/>
                <w:szCs w:val="16"/>
              </w:rPr>
            </w:pPr>
          </w:p>
          <w:p w14:paraId="6E61771C" w14:textId="77777777" w:rsidR="005D7A0A" w:rsidRDefault="005D7A0A" w:rsidP="00381B93">
            <w:pPr>
              <w:ind w:left="567" w:hanging="567"/>
              <w:rPr>
                <w:color w:val="000000"/>
                <w:sz w:val="16"/>
                <w:szCs w:val="16"/>
              </w:rPr>
            </w:pPr>
          </w:p>
          <w:p w14:paraId="2C2358FF" w14:textId="77777777" w:rsidR="005D7A0A" w:rsidRDefault="005D7A0A" w:rsidP="00381B93">
            <w:pPr>
              <w:ind w:left="567" w:hanging="567"/>
              <w:rPr>
                <w:color w:val="000000"/>
                <w:sz w:val="16"/>
                <w:szCs w:val="16"/>
              </w:rPr>
            </w:pPr>
          </w:p>
          <w:p w14:paraId="6319F0CC" w14:textId="77777777" w:rsidR="005D7A0A" w:rsidRPr="002C633F" w:rsidRDefault="005D7A0A" w:rsidP="00381B93">
            <w:pPr>
              <w:ind w:left="567" w:hanging="567"/>
              <w:rPr>
                <w:color w:val="000000"/>
                <w:sz w:val="16"/>
                <w:szCs w:val="16"/>
              </w:rPr>
            </w:pPr>
          </w:p>
          <w:p w14:paraId="7537AADB" w14:textId="77777777" w:rsidR="005D7A0A" w:rsidRPr="002C633F" w:rsidRDefault="005D7A0A" w:rsidP="00381B93">
            <w:pPr>
              <w:ind w:left="567" w:hanging="567"/>
              <w:rPr>
                <w:color w:val="000000"/>
                <w:sz w:val="16"/>
                <w:szCs w:val="16"/>
              </w:rPr>
            </w:pPr>
          </w:p>
          <w:p w14:paraId="73A29136" w14:textId="77777777" w:rsidR="005D7A0A" w:rsidRPr="002C633F" w:rsidRDefault="005D7A0A" w:rsidP="00381B93">
            <w:pPr>
              <w:ind w:left="567" w:hanging="567"/>
              <w:rPr>
                <w:color w:val="000000"/>
                <w:sz w:val="16"/>
                <w:szCs w:val="16"/>
              </w:rPr>
            </w:pPr>
          </w:p>
          <w:p w14:paraId="3EA9B5FC" w14:textId="77777777" w:rsidR="005D7A0A" w:rsidRPr="002C633F" w:rsidRDefault="005D7A0A" w:rsidP="00381B93">
            <w:pPr>
              <w:ind w:left="567" w:hanging="567"/>
              <w:rPr>
                <w:color w:val="000000"/>
                <w:sz w:val="16"/>
                <w:szCs w:val="16"/>
              </w:rPr>
            </w:pPr>
          </w:p>
          <w:p w14:paraId="0FB757A5" w14:textId="77777777" w:rsidR="005D7A0A" w:rsidRPr="002C633F" w:rsidRDefault="005D7A0A" w:rsidP="00381B93">
            <w:pPr>
              <w:ind w:left="567" w:hanging="567"/>
              <w:rPr>
                <w:color w:val="000000"/>
                <w:sz w:val="16"/>
                <w:szCs w:val="16"/>
              </w:rPr>
            </w:pPr>
          </w:p>
          <w:p w14:paraId="07AA1948" w14:textId="77777777" w:rsidR="005D7A0A" w:rsidRPr="001E7CE8" w:rsidRDefault="005D7A0A" w:rsidP="00381B93">
            <w:pPr>
              <w:ind w:left="567" w:hanging="567"/>
              <w:rPr>
                <w:rFonts w:ascii="Tahoma" w:hAnsi="Tahoma" w:cs="Tahoma"/>
                <w:color w:val="000000"/>
                <w:sz w:val="15"/>
                <w:szCs w:val="15"/>
              </w:rPr>
            </w:pPr>
          </w:p>
        </w:tc>
      </w:tr>
      <w:tr w:rsidR="005D7A0A" w:rsidRPr="004B7D9E" w14:paraId="69C58513" w14:textId="77777777" w:rsidTr="00381B93">
        <w:trPr>
          <w:trHeight w:hRule="exact" w:val="227"/>
        </w:trPr>
        <w:tc>
          <w:tcPr>
            <w:tcW w:w="7178" w:type="dxa"/>
            <w:gridSpan w:val="11"/>
            <w:tcBorders>
              <w:top w:val="single" w:sz="4" w:space="0" w:color="auto"/>
              <w:left w:val="single" w:sz="4" w:space="0" w:color="auto"/>
              <w:bottom w:val="nil"/>
              <w:right w:val="nil"/>
            </w:tcBorders>
            <w:vAlign w:val="center"/>
          </w:tcPr>
          <w:p w14:paraId="2D443949" w14:textId="77777777" w:rsidR="005D7A0A" w:rsidRPr="004B7D9E" w:rsidRDefault="005D7A0A"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Pagador: </w:t>
            </w:r>
          </w:p>
        </w:tc>
        <w:tc>
          <w:tcPr>
            <w:tcW w:w="2639" w:type="dxa"/>
            <w:gridSpan w:val="3"/>
            <w:tcBorders>
              <w:top w:val="single" w:sz="4" w:space="0" w:color="auto"/>
              <w:left w:val="nil"/>
              <w:bottom w:val="nil"/>
              <w:right w:val="single" w:sz="4" w:space="0" w:color="auto"/>
            </w:tcBorders>
            <w:vAlign w:val="center"/>
          </w:tcPr>
          <w:p w14:paraId="2D567B50" w14:textId="77777777" w:rsidR="005D7A0A" w:rsidRPr="004B7D9E" w:rsidRDefault="005D7A0A"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CPF/CNPJ: </w:t>
            </w:r>
          </w:p>
        </w:tc>
      </w:tr>
      <w:tr w:rsidR="005D7A0A" w:rsidRPr="004B7D9E" w14:paraId="02ED503C" w14:textId="77777777" w:rsidTr="00381B93">
        <w:trPr>
          <w:trHeight w:hRule="exact" w:val="227"/>
        </w:trPr>
        <w:tc>
          <w:tcPr>
            <w:tcW w:w="7178" w:type="dxa"/>
            <w:gridSpan w:val="11"/>
            <w:tcBorders>
              <w:top w:val="nil"/>
              <w:left w:val="single" w:sz="4" w:space="0" w:color="auto"/>
              <w:bottom w:val="single" w:sz="4" w:space="0" w:color="auto"/>
              <w:right w:val="nil"/>
            </w:tcBorders>
            <w:vAlign w:val="center"/>
          </w:tcPr>
          <w:p w14:paraId="598F2203" w14:textId="77777777" w:rsidR="005D7A0A" w:rsidRPr="004B7D9E" w:rsidRDefault="005D7A0A" w:rsidP="00381B93">
            <w:pPr>
              <w:tabs>
                <w:tab w:val="left" w:pos="-180"/>
                <w:tab w:val="left" w:pos="7740"/>
              </w:tabs>
              <w:ind w:left="567" w:hanging="567"/>
              <w:rPr>
                <w:rFonts w:ascii="Tahoma" w:hAnsi="Tahoma" w:cs="Tahoma"/>
                <w:color w:val="000000"/>
                <w:sz w:val="15"/>
                <w:szCs w:val="15"/>
              </w:rPr>
            </w:pPr>
          </w:p>
        </w:tc>
        <w:tc>
          <w:tcPr>
            <w:tcW w:w="878" w:type="dxa"/>
            <w:gridSpan w:val="2"/>
            <w:tcBorders>
              <w:top w:val="nil"/>
              <w:left w:val="nil"/>
              <w:bottom w:val="single" w:sz="4" w:space="0" w:color="auto"/>
              <w:right w:val="nil"/>
            </w:tcBorders>
            <w:vAlign w:val="center"/>
          </w:tcPr>
          <w:p w14:paraId="6318AD72" w14:textId="77777777" w:rsidR="005D7A0A" w:rsidRPr="004B7D9E" w:rsidRDefault="005D7A0A"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UF:</w:t>
            </w:r>
          </w:p>
        </w:tc>
        <w:tc>
          <w:tcPr>
            <w:tcW w:w="1761" w:type="dxa"/>
            <w:tcBorders>
              <w:top w:val="nil"/>
              <w:left w:val="nil"/>
              <w:bottom w:val="single" w:sz="4" w:space="0" w:color="auto"/>
              <w:right w:val="single" w:sz="4" w:space="0" w:color="auto"/>
            </w:tcBorders>
            <w:vAlign w:val="center"/>
          </w:tcPr>
          <w:p w14:paraId="44C2DEE2" w14:textId="77777777" w:rsidR="005D7A0A" w:rsidRPr="004B7D9E" w:rsidRDefault="005D7A0A"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CEP:</w:t>
            </w:r>
          </w:p>
        </w:tc>
      </w:tr>
      <w:tr w:rsidR="005D7A0A" w:rsidRPr="007B5AEE" w14:paraId="3393EA9B" w14:textId="77777777" w:rsidTr="00381B93">
        <w:trPr>
          <w:trHeight w:hRule="exact" w:val="547"/>
        </w:trPr>
        <w:tc>
          <w:tcPr>
            <w:tcW w:w="1196" w:type="dxa"/>
            <w:tcBorders>
              <w:top w:val="single" w:sz="4" w:space="0" w:color="auto"/>
              <w:left w:val="single" w:sz="4" w:space="0" w:color="auto"/>
              <w:bottom w:val="single" w:sz="4" w:space="0" w:color="auto"/>
              <w:right w:val="nil"/>
            </w:tcBorders>
          </w:tcPr>
          <w:p w14:paraId="652BAFE3" w14:textId="77777777" w:rsidR="005D7A0A" w:rsidRPr="007B5AEE" w:rsidRDefault="005D7A0A"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Carteira</w:t>
            </w:r>
          </w:p>
        </w:tc>
        <w:tc>
          <w:tcPr>
            <w:tcW w:w="1196" w:type="dxa"/>
            <w:gridSpan w:val="3"/>
            <w:tcBorders>
              <w:top w:val="single" w:sz="4" w:space="0" w:color="auto"/>
              <w:left w:val="single" w:sz="4" w:space="0" w:color="auto"/>
              <w:bottom w:val="single" w:sz="4" w:space="0" w:color="auto"/>
              <w:right w:val="nil"/>
            </w:tcBorders>
          </w:tcPr>
          <w:p w14:paraId="58078A1B" w14:textId="77777777" w:rsidR="005D7A0A" w:rsidRPr="007B5AEE" w:rsidRDefault="005D7A0A"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Espécie</w:t>
            </w:r>
          </w:p>
        </w:tc>
        <w:tc>
          <w:tcPr>
            <w:tcW w:w="2393" w:type="dxa"/>
            <w:gridSpan w:val="3"/>
            <w:tcBorders>
              <w:top w:val="single" w:sz="4" w:space="0" w:color="auto"/>
              <w:left w:val="single" w:sz="4" w:space="0" w:color="auto"/>
              <w:bottom w:val="single" w:sz="4" w:space="0" w:color="auto"/>
              <w:right w:val="nil"/>
            </w:tcBorders>
            <w:shd w:val="clear" w:color="auto" w:fill="CCCCCC"/>
          </w:tcPr>
          <w:p w14:paraId="344A1B34" w14:textId="77777777" w:rsidR="005D7A0A" w:rsidRPr="007B5AEE" w:rsidRDefault="005D7A0A"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Vencimento</w:t>
            </w:r>
          </w:p>
        </w:tc>
        <w:tc>
          <w:tcPr>
            <w:tcW w:w="2393" w:type="dxa"/>
            <w:gridSpan w:val="4"/>
            <w:tcBorders>
              <w:top w:val="single" w:sz="4" w:space="0" w:color="auto"/>
              <w:left w:val="single" w:sz="4" w:space="0" w:color="auto"/>
              <w:bottom w:val="single" w:sz="4" w:space="0" w:color="auto"/>
              <w:right w:val="single" w:sz="4" w:space="0" w:color="auto"/>
            </w:tcBorders>
            <w:shd w:val="clear" w:color="auto" w:fill="CCCCCC"/>
          </w:tcPr>
          <w:p w14:paraId="1A027B3A" w14:textId="77777777" w:rsidR="005D7A0A" w:rsidRPr="007B5AEE" w:rsidRDefault="005D7A0A"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Valor do Documento</w:t>
            </w:r>
          </w:p>
        </w:tc>
        <w:tc>
          <w:tcPr>
            <w:tcW w:w="2639" w:type="dxa"/>
            <w:gridSpan w:val="3"/>
            <w:tcBorders>
              <w:top w:val="single" w:sz="4" w:space="0" w:color="auto"/>
              <w:left w:val="single" w:sz="4" w:space="0" w:color="auto"/>
              <w:bottom w:val="single" w:sz="4" w:space="0" w:color="auto"/>
              <w:right w:val="single" w:sz="4" w:space="0" w:color="auto"/>
            </w:tcBorders>
          </w:tcPr>
          <w:p w14:paraId="6C3E11AC" w14:textId="77777777" w:rsidR="005D7A0A" w:rsidRPr="007B5AEE" w:rsidRDefault="005D7A0A"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Valor Cobrado</w:t>
            </w:r>
          </w:p>
          <w:p w14:paraId="2438D6C4" w14:textId="77777777" w:rsidR="005D7A0A" w:rsidRPr="007B5AEE" w:rsidRDefault="005D7A0A" w:rsidP="00381B93">
            <w:pPr>
              <w:tabs>
                <w:tab w:val="left" w:pos="-180"/>
                <w:tab w:val="left" w:pos="7740"/>
              </w:tabs>
              <w:ind w:left="567" w:hanging="567"/>
              <w:rPr>
                <w:rFonts w:ascii="Tahoma" w:hAnsi="Tahoma" w:cs="Tahoma"/>
                <w:color w:val="000000"/>
                <w:sz w:val="15"/>
                <w:szCs w:val="15"/>
              </w:rPr>
            </w:pPr>
          </w:p>
        </w:tc>
      </w:tr>
      <w:tr w:rsidR="005D7A0A" w:rsidRPr="001E7CE8" w14:paraId="3B445E8D" w14:textId="77777777" w:rsidTr="00381B93">
        <w:trPr>
          <w:trHeight w:hRule="exact" w:val="767"/>
        </w:trPr>
        <w:tc>
          <w:tcPr>
            <w:tcW w:w="5868" w:type="dxa"/>
            <w:gridSpan w:val="9"/>
            <w:tcBorders>
              <w:top w:val="single" w:sz="4" w:space="0" w:color="auto"/>
              <w:left w:val="single" w:sz="4" w:space="0" w:color="auto"/>
              <w:bottom w:val="dotDash" w:sz="4" w:space="0" w:color="auto"/>
              <w:right w:val="single" w:sz="4" w:space="0" w:color="auto"/>
            </w:tcBorders>
            <w:vAlign w:val="center"/>
          </w:tcPr>
          <w:p w14:paraId="4C9C0823" w14:textId="77777777" w:rsidR="005D7A0A" w:rsidRPr="0028743E" w:rsidRDefault="005D7A0A" w:rsidP="00381B93">
            <w:pPr>
              <w:jc w:val="center"/>
              <w:rPr>
                <w:rFonts w:ascii="Arial" w:hAnsi="Arial" w:cs="Arial"/>
                <w:color w:val="000000"/>
                <w:sz w:val="12"/>
                <w:szCs w:val="16"/>
              </w:rPr>
            </w:pPr>
            <w:r w:rsidRPr="0028743E">
              <w:rPr>
                <w:rFonts w:ascii="Arial" w:hAnsi="Arial" w:cs="Arial"/>
                <w:b/>
                <w:bCs/>
                <w:color w:val="000000"/>
                <w:sz w:val="12"/>
                <w:szCs w:val="16"/>
              </w:rPr>
              <w:t>SAC CAIXA</w:t>
            </w:r>
            <w:r w:rsidRPr="0028743E">
              <w:rPr>
                <w:rFonts w:ascii="Arial" w:hAnsi="Arial" w:cs="Arial"/>
                <w:color w:val="000000"/>
                <w:sz w:val="12"/>
                <w:szCs w:val="16"/>
              </w:rPr>
              <w:t>: 0800 726 0101 (informações, reclamações, sugestões e elogios)</w:t>
            </w:r>
          </w:p>
          <w:p w14:paraId="18F0F9AA" w14:textId="77777777" w:rsidR="005D7A0A" w:rsidRPr="0028743E" w:rsidRDefault="005D7A0A"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Para pessoas com deficiência auditiva ou de fala</w:t>
            </w:r>
            <w:r w:rsidRPr="0028743E">
              <w:rPr>
                <w:rFonts w:ascii="Arial" w:hAnsi="Arial" w:cs="Arial"/>
                <w:color w:val="000000"/>
                <w:sz w:val="12"/>
                <w:szCs w:val="16"/>
              </w:rPr>
              <w:t>: 0800 726 2492</w:t>
            </w:r>
          </w:p>
          <w:p w14:paraId="6FA6A527" w14:textId="77777777" w:rsidR="005D7A0A" w:rsidRPr="0028743E" w:rsidRDefault="005D7A0A"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Ouvidoria</w:t>
            </w:r>
            <w:r w:rsidRPr="0028743E">
              <w:rPr>
                <w:rFonts w:ascii="Arial" w:hAnsi="Arial" w:cs="Arial"/>
                <w:color w:val="000000"/>
                <w:sz w:val="12"/>
                <w:szCs w:val="16"/>
              </w:rPr>
              <w:t>: 0800 725 7474</w:t>
            </w:r>
          </w:p>
          <w:p w14:paraId="671AC46C" w14:textId="77777777" w:rsidR="005D7A0A" w:rsidRPr="001E7CE8" w:rsidRDefault="005D7A0A" w:rsidP="00381B93">
            <w:pPr>
              <w:ind w:left="567" w:hanging="567"/>
              <w:jc w:val="center"/>
              <w:rPr>
                <w:color w:val="000000"/>
                <w:sz w:val="16"/>
                <w:szCs w:val="16"/>
              </w:rPr>
            </w:pPr>
            <w:r w:rsidRPr="0028743E">
              <w:rPr>
                <w:rFonts w:ascii="Arial" w:hAnsi="Arial" w:cs="Arial"/>
                <w:b/>
                <w:bCs/>
                <w:color w:val="0000FF"/>
                <w:sz w:val="12"/>
                <w:szCs w:val="16"/>
              </w:rPr>
              <w:t>caixa.gov.br</w:t>
            </w:r>
          </w:p>
        </w:tc>
        <w:tc>
          <w:tcPr>
            <w:tcW w:w="3949" w:type="dxa"/>
            <w:gridSpan w:val="5"/>
            <w:tcBorders>
              <w:top w:val="single" w:sz="4" w:space="0" w:color="auto"/>
              <w:left w:val="single" w:sz="4" w:space="0" w:color="auto"/>
              <w:bottom w:val="dotDash" w:sz="4" w:space="0" w:color="auto"/>
              <w:right w:val="single" w:sz="4" w:space="0" w:color="auto"/>
            </w:tcBorders>
            <w:shd w:val="clear" w:color="auto" w:fill="auto"/>
          </w:tcPr>
          <w:p w14:paraId="08EE5BCC" w14:textId="77777777" w:rsidR="005D7A0A" w:rsidRPr="00332171" w:rsidRDefault="005D7A0A" w:rsidP="00381B93">
            <w:pPr>
              <w:jc w:val="center"/>
              <w:rPr>
                <w:rFonts w:ascii="Tahoma" w:hAnsi="Tahoma" w:cs="Tahoma"/>
                <w:color w:val="000000"/>
                <w:sz w:val="16"/>
                <w:szCs w:val="16"/>
              </w:rPr>
            </w:pPr>
            <w:r w:rsidRPr="001E7CE8">
              <w:rPr>
                <w:rFonts w:ascii="Tahoma" w:hAnsi="Tahoma" w:cs="Tahoma"/>
                <w:color w:val="000000"/>
                <w:sz w:val="16"/>
                <w:szCs w:val="16"/>
              </w:rPr>
              <w:t xml:space="preserve">Autenticação </w:t>
            </w:r>
            <w:r>
              <w:rPr>
                <w:rFonts w:ascii="Tahoma" w:hAnsi="Tahoma" w:cs="Tahoma"/>
                <w:color w:val="000000"/>
                <w:sz w:val="16"/>
                <w:szCs w:val="16"/>
              </w:rPr>
              <w:t xml:space="preserve">Mecânica </w:t>
            </w:r>
            <w:r w:rsidRPr="001E7CE8">
              <w:rPr>
                <w:rFonts w:ascii="Tahoma" w:hAnsi="Tahoma" w:cs="Tahoma"/>
                <w:color w:val="000000"/>
                <w:sz w:val="16"/>
                <w:szCs w:val="16"/>
              </w:rPr>
              <w:t>-</w:t>
            </w:r>
            <w:r>
              <w:rPr>
                <w:rFonts w:ascii="Tahoma" w:hAnsi="Tahoma" w:cs="Tahoma"/>
                <w:color w:val="000000"/>
                <w:sz w:val="16"/>
                <w:szCs w:val="16"/>
              </w:rPr>
              <w:t xml:space="preserve"> </w:t>
            </w:r>
            <w:r w:rsidRPr="00332171">
              <w:rPr>
                <w:rFonts w:ascii="Tahoma" w:hAnsi="Tahoma" w:cs="Tahoma"/>
                <w:b/>
                <w:color w:val="000000"/>
                <w:sz w:val="16"/>
                <w:szCs w:val="16"/>
              </w:rPr>
              <w:t>Recibo do Pagador</w:t>
            </w:r>
          </w:p>
        </w:tc>
      </w:tr>
      <w:tr w:rsidR="005D7A0A" w:rsidRPr="001E7CE8" w14:paraId="56DFBD7F" w14:textId="77777777" w:rsidTr="00381B93">
        <w:trPr>
          <w:trHeight w:hRule="exact" w:val="4247"/>
        </w:trPr>
        <w:tc>
          <w:tcPr>
            <w:tcW w:w="9817" w:type="dxa"/>
            <w:gridSpan w:val="14"/>
            <w:tcBorders>
              <w:top w:val="dotDash" w:sz="4" w:space="0" w:color="auto"/>
              <w:left w:val="single" w:sz="4" w:space="0" w:color="auto"/>
              <w:bottom w:val="single" w:sz="4" w:space="0" w:color="auto"/>
              <w:right w:val="single" w:sz="4" w:space="0" w:color="auto"/>
              <w:tl2br w:val="dashed" w:sz="4" w:space="0" w:color="auto"/>
              <w:tr2bl w:val="dashed" w:sz="4" w:space="0" w:color="auto"/>
            </w:tcBorders>
            <w:shd w:val="clear" w:color="auto" w:fill="auto"/>
            <w:vAlign w:val="center"/>
          </w:tcPr>
          <w:p w14:paraId="48EC1EF7" w14:textId="77777777" w:rsidR="005D7A0A" w:rsidRPr="00F51753" w:rsidRDefault="005D7A0A" w:rsidP="00381B93">
            <w:pPr>
              <w:jc w:val="center"/>
              <w:rPr>
                <w:rFonts w:ascii="Arial" w:hAnsi="Arial" w:cs="Arial"/>
                <w:color w:val="000000"/>
                <w:sz w:val="48"/>
                <w:szCs w:val="48"/>
              </w:rPr>
            </w:pPr>
            <w:r w:rsidRPr="00F51753">
              <w:rPr>
                <w:rFonts w:ascii="Arial" w:hAnsi="Arial" w:cs="Arial"/>
                <w:color w:val="000000"/>
                <w:sz w:val="48"/>
                <w:szCs w:val="48"/>
              </w:rPr>
              <w:t>FICHA DE COMPENSAÇÃO</w:t>
            </w:r>
          </w:p>
          <w:p w14:paraId="256CB81B" w14:textId="77777777" w:rsidR="005D7A0A" w:rsidRPr="00F51753" w:rsidRDefault="005D7A0A" w:rsidP="00381B93">
            <w:pPr>
              <w:jc w:val="center"/>
              <w:rPr>
                <w:rFonts w:ascii="Tahoma" w:hAnsi="Tahoma" w:cs="Tahoma"/>
                <w:b/>
                <w:color w:val="000000"/>
                <w:sz w:val="56"/>
                <w:szCs w:val="56"/>
              </w:rPr>
            </w:pPr>
            <w:r w:rsidRPr="00F51753">
              <w:rPr>
                <w:rFonts w:ascii="Arial" w:hAnsi="Arial" w:cs="Arial"/>
                <w:color w:val="000000"/>
                <w:sz w:val="48"/>
                <w:szCs w:val="48"/>
              </w:rPr>
              <w:t>Conforme Item 4</w:t>
            </w:r>
          </w:p>
        </w:tc>
      </w:tr>
    </w:tbl>
    <w:p w14:paraId="60759B3C" w14:textId="77777777" w:rsidR="00B7338B" w:rsidRDefault="00B7338B" w:rsidP="00B7338B">
      <w:pPr>
        <w:pStyle w:val="Estilo2"/>
        <w:numPr>
          <w:ilvl w:val="2"/>
          <w:numId w:val="1"/>
        </w:numPr>
        <w:ind w:left="1134" w:hanging="1134"/>
      </w:pPr>
      <w:bookmarkStart w:id="106" w:name="_Toc115716983"/>
      <w:bookmarkStart w:id="107" w:name="_Toc181879241"/>
      <w:bookmarkStart w:id="108" w:name="_Toc181879787"/>
      <w:bookmarkStart w:id="109" w:name="_Toc379977297"/>
      <w:r>
        <w:lastRenderedPageBreak/>
        <w:t>Modelo III - R</w:t>
      </w:r>
      <w:r w:rsidRPr="00B7338B">
        <w:t>ecibo do pagador com logomarca do beneficiário</w:t>
      </w:r>
      <w:bookmarkEnd w:id="106"/>
      <w:bookmarkEnd w:id="107"/>
      <w:bookmarkEnd w:id="108"/>
    </w:p>
    <w:tbl>
      <w:tblP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3"/>
        <w:gridCol w:w="450"/>
        <w:gridCol w:w="814"/>
        <w:gridCol w:w="224"/>
        <w:gridCol w:w="1243"/>
        <w:gridCol w:w="1063"/>
        <w:gridCol w:w="734"/>
        <w:gridCol w:w="411"/>
        <w:gridCol w:w="903"/>
        <w:gridCol w:w="482"/>
        <w:gridCol w:w="176"/>
        <w:gridCol w:w="753"/>
        <w:gridCol w:w="144"/>
        <w:gridCol w:w="1732"/>
      </w:tblGrid>
      <w:tr w:rsidR="00F12F7B" w:rsidRPr="0053426F" w14:paraId="58B19C2D" w14:textId="77777777" w:rsidTr="00DE3F1C">
        <w:trPr>
          <w:trHeight w:hRule="exact" w:val="471"/>
        </w:trPr>
        <w:tc>
          <w:tcPr>
            <w:tcW w:w="1713" w:type="dxa"/>
            <w:gridSpan w:val="2"/>
            <w:tcBorders>
              <w:top w:val="single" w:sz="4" w:space="0" w:color="auto"/>
              <w:left w:val="single" w:sz="4" w:space="0" w:color="auto"/>
              <w:bottom w:val="single" w:sz="4" w:space="0" w:color="auto"/>
            </w:tcBorders>
            <w:vAlign w:val="center"/>
          </w:tcPr>
          <w:bookmarkEnd w:id="109"/>
          <w:p w14:paraId="1AD12E6E" w14:textId="77777777" w:rsidR="00F12F7B" w:rsidRPr="001E7CE8" w:rsidRDefault="00720885" w:rsidP="00381B93">
            <w:pPr>
              <w:spacing w:before="60"/>
              <w:ind w:left="-57"/>
              <w:rPr>
                <w:rFonts w:ascii="Arial" w:hAnsi="Arial" w:cs="Arial"/>
                <w:color w:val="000000"/>
                <w:sz w:val="18"/>
                <w:szCs w:val="18"/>
              </w:rPr>
            </w:pPr>
            <w:r>
              <w:rPr>
                <w:noProof/>
              </w:rPr>
              <w:pict w14:anchorId="698A5AA2">
                <v:line id="Line 195" o:spid="_x0000_s2057" style="position:absolute;left:0;text-align:left;z-index:251650048;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YZ32AoAC&#10;AACVBQAADgAAAAAAAAAAAAAAAAAuAgAAZHJzL2Uyb0RvYy54bWxQSwECLQAUAAYACAAAACEA8b/j&#10;4d4AAAAJAQAADwAAAAAAAAAAAAAAAADaBAAAZHJzL2Rvd25yZXYueG1sUEsFBgAAAAAEAAQA8wAA&#10;AOUFAAAAAA==&#10;" stroked="f"/>
              </w:pict>
            </w:r>
            <w:r>
              <w:rPr>
                <w:noProof/>
              </w:rPr>
              <w:pict w14:anchorId="7BC3DD1A">
                <v:line id="Line 196" o:spid="_x0000_s2056" style="position:absolute;left:0;text-align:left;z-index:251651072;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xF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GGxfEV/AgAA&#10;lQUAAA4AAAAAAAAAAAAAAAAALgIAAGRycy9lMm9Eb2MueG1sUEsBAi0AFAAGAAgAAAAhAMHFm17d&#10;AAAACQEAAA8AAAAAAAAAAAAAAAAA2QQAAGRycy9kb3ducmV2LnhtbFBLBQYAAAAABAAEAPMAAADj&#10;BQAAAAA=&#10;" stroked="f"/>
              </w:pict>
            </w:r>
            <w:r>
              <w:rPr>
                <w:noProof/>
                <w:lang w:eastAsia="pt-BR"/>
              </w:rPr>
              <w:pict w14:anchorId="4257D1C0">
                <v:shape id="Imagem 5" o:spid="_x0000_i1028" type="#_x0000_t75" style="width:75.75pt;height:16.5pt;visibility:visible">
                  <v:imagedata r:id="rId15" o:title=""/>
                </v:shape>
              </w:pict>
            </w:r>
          </w:p>
        </w:tc>
        <w:tc>
          <w:tcPr>
            <w:tcW w:w="1038" w:type="dxa"/>
            <w:gridSpan w:val="2"/>
            <w:tcBorders>
              <w:top w:val="single" w:sz="4" w:space="0" w:color="auto"/>
              <w:bottom w:val="single" w:sz="4" w:space="0" w:color="auto"/>
            </w:tcBorders>
            <w:vAlign w:val="center"/>
          </w:tcPr>
          <w:p w14:paraId="65EEFF6F" w14:textId="77777777" w:rsidR="00F12F7B" w:rsidRPr="00DB4F0A" w:rsidRDefault="00F12F7B" w:rsidP="00381B93">
            <w:pPr>
              <w:ind w:left="567" w:hanging="567"/>
              <w:rPr>
                <w:rFonts w:ascii="Times New Roman" w:hAnsi="Times New Roman"/>
                <w:color w:val="000000"/>
                <w:sz w:val="34"/>
                <w:szCs w:val="34"/>
              </w:rPr>
            </w:pPr>
            <w:r w:rsidRPr="00DB4F0A">
              <w:rPr>
                <w:rFonts w:ascii="Times New Roman" w:hAnsi="Times New Roman"/>
                <w:color w:val="000000"/>
                <w:sz w:val="34"/>
                <w:szCs w:val="34"/>
              </w:rPr>
              <w:t>104</w:t>
            </w:r>
            <w:r w:rsidRPr="00DB4F0A">
              <w:rPr>
                <w:rFonts w:ascii="Times New Roman" w:hAnsi="Times New Roman"/>
                <w:color w:val="000000"/>
              </w:rPr>
              <w:t>-</w:t>
            </w:r>
            <w:r w:rsidRPr="00DB4F0A">
              <w:rPr>
                <w:rFonts w:ascii="Times New Roman" w:hAnsi="Times New Roman"/>
                <w:color w:val="000000"/>
                <w:sz w:val="34"/>
                <w:szCs w:val="34"/>
              </w:rPr>
              <w:t>0</w:t>
            </w:r>
          </w:p>
        </w:tc>
        <w:tc>
          <w:tcPr>
            <w:tcW w:w="5909" w:type="dxa"/>
            <w:gridSpan w:val="9"/>
            <w:tcBorders>
              <w:top w:val="single" w:sz="4" w:space="0" w:color="auto"/>
              <w:bottom w:val="single" w:sz="4" w:space="0" w:color="auto"/>
              <w:right w:val="single" w:sz="4" w:space="0" w:color="auto"/>
            </w:tcBorders>
            <w:vAlign w:val="center"/>
          </w:tcPr>
          <w:p w14:paraId="1CCA3E7C" w14:textId="77777777" w:rsidR="00F12F7B" w:rsidRPr="00DB4F0A" w:rsidRDefault="00F12F7B" w:rsidP="00381B93">
            <w:pPr>
              <w:ind w:left="567" w:hanging="567"/>
              <w:rPr>
                <w:rFonts w:ascii="Times New Roman" w:hAnsi="Times New Roman"/>
                <w:color w:val="000000"/>
                <w:spacing w:val="-16"/>
              </w:rPr>
            </w:pPr>
            <w:r w:rsidRPr="00DB4F0A">
              <w:rPr>
                <w:rFonts w:ascii="Times New Roman" w:hAnsi="Times New Roman"/>
                <w:color w:val="000000"/>
                <w:spacing w:val="-16"/>
              </w:rPr>
              <w:t>00000.00000  00000.000000  00000.000000  0  00000000000000</w:t>
            </w:r>
          </w:p>
        </w:tc>
        <w:tc>
          <w:tcPr>
            <w:tcW w:w="1732" w:type="dxa"/>
            <w:tcBorders>
              <w:top w:val="single" w:sz="4" w:space="0" w:color="auto"/>
              <w:bottom w:val="single" w:sz="4" w:space="0" w:color="auto"/>
              <w:right w:val="single" w:sz="4" w:space="0" w:color="auto"/>
            </w:tcBorders>
          </w:tcPr>
          <w:p w14:paraId="15CBE9E0" w14:textId="77777777" w:rsidR="00F12F7B" w:rsidRPr="00DB4F0A" w:rsidRDefault="00F12F7B" w:rsidP="00381B93">
            <w:pPr>
              <w:ind w:left="567" w:hanging="567"/>
              <w:jc w:val="center"/>
              <w:rPr>
                <w:rFonts w:ascii="Arial" w:hAnsi="Arial" w:cs="Arial"/>
                <w:b/>
                <w:color w:val="5F5F5F"/>
                <w:spacing w:val="-16"/>
                <w:sz w:val="18"/>
              </w:rPr>
            </w:pPr>
            <w:r w:rsidRPr="00DB4F0A">
              <w:rPr>
                <w:rFonts w:ascii="Arial" w:hAnsi="Arial" w:cs="Arial"/>
                <w:b/>
                <w:color w:val="5F5F5F"/>
                <w:spacing w:val="-16"/>
                <w:sz w:val="18"/>
              </w:rPr>
              <w:t>LOGOMARCA</w:t>
            </w:r>
          </w:p>
          <w:p w14:paraId="4AD7ED26" w14:textId="77777777" w:rsidR="00F12F7B" w:rsidRPr="00DB4F0A" w:rsidRDefault="00F12F7B" w:rsidP="00381B93">
            <w:pPr>
              <w:ind w:left="567" w:hanging="567"/>
              <w:jc w:val="center"/>
              <w:rPr>
                <w:rFonts w:ascii="Arial" w:hAnsi="Arial" w:cs="Arial"/>
                <w:b/>
                <w:color w:val="0000FF"/>
                <w:spacing w:val="-16"/>
                <w:sz w:val="18"/>
              </w:rPr>
            </w:pPr>
            <w:r w:rsidRPr="00DB4F0A">
              <w:rPr>
                <w:rFonts w:ascii="Arial" w:hAnsi="Arial" w:cs="Arial"/>
                <w:b/>
                <w:color w:val="5F5F5F"/>
                <w:spacing w:val="-16"/>
                <w:sz w:val="18"/>
              </w:rPr>
              <w:t>BENEFICIÁRIO</w:t>
            </w:r>
          </w:p>
        </w:tc>
      </w:tr>
      <w:tr w:rsidR="00F12F7B" w:rsidRPr="001E7CE8" w14:paraId="4E574210" w14:textId="77777777" w:rsidTr="00DE3F1C">
        <w:trPr>
          <w:trHeight w:hRule="exact" w:val="437"/>
        </w:trPr>
        <w:tc>
          <w:tcPr>
            <w:tcW w:w="5791" w:type="dxa"/>
            <w:gridSpan w:val="7"/>
            <w:tcBorders>
              <w:top w:val="single" w:sz="4" w:space="0" w:color="auto"/>
              <w:left w:val="single" w:sz="4" w:space="0" w:color="auto"/>
              <w:bottom w:val="single" w:sz="4" w:space="0" w:color="auto"/>
              <w:right w:val="single" w:sz="4" w:space="0" w:color="auto"/>
            </w:tcBorders>
          </w:tcPr>
          <w:p w14:paraId="30C14E3A" w14:textId="77777777" w:rsidR="00F12F7B" w:rsidRPr="001E7CE8" w:rsidRDefault="00F12F7B" w:rsidP="00381B93">
            <w:pPr>
              <w:ind w:left="567" w:hanging="567"/>
              <w:rPr>
                <w:rFonts w:ascii="Tahoma" w:hAnsi="Tahoma" w:cs="Tahoma"/>
                <w:color w:val="000000"/>
                <w:sz w:val="15"/>
                <w:szCs w:val="15"/>
              </w:rPr>
            </w:pPr>
            <w:r>
              <w:rPr>
                <w:rFonts w:ascii="Tahoma" w:hAnsi="Tahoma" w:cs="Tahoma"/>
                <w:color w:val="000000"/>
                <w:sz w:val="15"/>
                <w:szCs w:val="15"/>
              </w:rPr>
              <w:t>Beneficiário</w:t>
            </w:r>
          </w:p>
          <w:p w14:paraId="02E2E5C9" w14:textId="77777777" w:rsidR="00F12F7B" w:rsidRPr="001E7CE8" w:rsidRDefault="00F12F7B" w:rsidP="00381B93">
            <w:pPr>
              <w:ind w:left="567" w:hanging="567"/>
              <w:rPr>
                <w:rFonts w:ascii="Tahoma" w:hAnsi="Tahoma" w:cs="Tahoma"/>
                <w:color w:val="000000"/>
                <w:sz w:val="15"/>
                <w:szCs w:val="15"/>
              </w:rPr>
            </w:pPr>
          </w:p>
        </w:tc>
        <w:tc>
          <w:tcPr>
            <w:tcW w:w="1972" w:type="dxa"/>
            <w:gridSpan w:val="4"/>
            <w:tcBorders>
              <w:top w:val="single" w:sz="4" w:space="0" w:color="auto"/>
              <w:left w:val="single" w:sz="4" w:space="0" w:color="auto"/>
              <w:bottom w:val="single" w:sz="4" w:space="0" w:color="auto"/>
              <w:right w:val="single" w:sz="4" w:space="0" w:color="auto"/>
            </w:tcBorders>
          </w:tcPr>
          <w:p w14:paraId="5595F3E9"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CPF/CNPJ</w:t>
            </w:r>
          </w:p>
          <w:p w14:paraId="74BB0BB5" w14:textId="77777777" w:rsidR="00F12F7B" w:rsidRPr="001E7CE8" w:rsidRDefault="00F12F7B" w:rsidP="00381B93">
            <w:pPr>
              <w:ind w:left="567" w:hanging="567"/>
              <w:rPr>
                <w:rFonts w:ascii="Tahoma" w:hAnsi="Tahoma" w:cs="Tahoma"/>
                <w:color w:val="000000"/>
                <w:sz w:val="15"/>
                <w:szCs w:val="15"/>
              </w:rPr>
            </w:pPr>
          </w:p>
        </w:tc>
        <w:tc>
          <w:tcPr>
            <w:tcW w:w="2629" w:type="dxa"/>
            <w:gridSpan w:val="3"/>
            <w:tcBorders>
              <w:top w:val="single" w:sz="4" w:space="0" w:color="auto"/>
              <w:left w:val="single" w:sz="4" w:space="0" w:color="auto"/>
              <w:bottom w:val="single" w:sz="4" w:space="0" w:color="auto"/>
              <w:right w:val="single" w:sz="4" w:space="0" w:color="auto"/>
            </w:tcBorders>
          </w:tcPr>
          <w:p w14:paraId="46BD1C55"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 xml:space="preserve">Agência / Código do </w:t>
            </w:r>
            <w:r>
              <w:rPr>
                <w:rFonts w:ascii="Tahoma" w:hAnsi="Tahoma" w:cs="Tahoma"/>
                <w:color w:val="000000"/>
                <w:sz w:val="15"/>
                <w:szCs w:val="15"/>
              </w:rPr>
              <w:t>Beneficiário</w:t>
            </w:r>
          </w:p>
          <w:p w14:paraId="5FF4D333" w14:textId="77777777" w:rsidR="00F12F7B" w:rsidRPr="001E7CE8" w:rsidRDefault="00F12F7B" w:rsidP="00381B93">
            <w:pPr>
              <w:ind w:left="567" w:hanging="567"/>
              <w:rPr>
                <w:rFonts w:ascii="Tahoma" w:hAnsi="Tahoma" w:cs="Tahoma"/>
                <w:color w:val="000000"/>
                <w:sz w:val="15"/>
                <w:szCs w:val="15"/>
              </w:rPr>
            </w:pPr>
          </w:p>
        </w:tc>
      </w:tr>
      <w:tr w:rsidR="00F12F7B" w:rsidRPr="001E7CE8" w14:paraId="3AE4D8C4" w14:textId="77777777" w:rsidTr="00DE3F1C">
        <w:trPr>
          <w:trHeight w:hRule="exact" w:val="437"/>
        </w:trPr>
        <w:tc>
          <w:tcPr>
            <w:tcW w:w="7105" w:type="dxa"/>
            <w:gridSpan w:val="9"/>
            <w:tcBorders>
              <w:top w:val="single" w:sz="4" w:space="0" w:color="auto"/>
              <w:left w:val="single" w:sz="4" w:space="0" w:color="auto"/>
              <w:bottom w:val="single" w:sz="4" w:space="0" w:color="auto"/>
              <w:right w:val="single" w:sz="4" w:space="0" w:color="auto"/>
            </w:tcBorders>
          </w:tcPr>
          <w:p w14:paraId="048E474B" w14:textId="77777777" w:rsidR="00F12F7B" w:rsidRPr="001E7CE8" w:rsidRDefault="00F12F7B" w:rsidP="00381B93">
            <w:pPr>
              <w:ind w:left="567" w:hanging="567"/>
              <w:rPr>
                <w:rFonts w:ascii="Tahoma" w:hAnsi="Tahoma" w:cs="Tahoma"/>
                <w:color w:val="000000"/>
                <w:sz w:val="15"/>
                <w:szCs w:val="15"/>
              </w:rPr>
            </w:pPr>
            <w:r>
              <w:rPr>
                <w:rFonts w:ascii="Tahoma" w:hAnsi="Tahoma" w:cs="Tahoma"/>
                <w:color w:val="000000"/>
                <w:sz w:val="15"/>
                <w:szCs w:val="15"/>
              </w:rPr>
              <w:t>Endereço do Beneficiário</w:t>
            </w:r>
          </w:p>
        </w:tc>
        <w:tc>
          <w:tcPr>
            <w:tcW w:w="658" w:type="dxa"/>
            <w:gridSpan w:val="2"/>
            <w:tcBorders>
              <w:top w:val="single" w:sz="4" w:space="0" w:color="auto"/>
              <w:left w:val="single" w:sz="4" w:space="0" w:color="auto"/>
              <w:bottom w:val="single" w:sz="4" w:space="0" w:color="auto"/>
              <w:right w:val="single" w:sz="4" w:space="0" w:color="auto"/>
            </w:tcBorders>
          </w:tcPr>
          <w:p w14:paraId="6151B5CD" w14:textId="77777777" w:rsidR="00F12F7B" w:rsidRPr="001E7CE8" w:rsidRDefault="00F12F7B" w:rsidP="00381B93">
            <w:pPr>
              <w:ind w:left="567" w:hanging="567"/>
              <w:rPr>
                <w:rFonts w:ascii="Tahoma" w:hAnsi="Tahoma" w:cs="Tahoma"/>
                <w:color w:val="000000"/>
                <w:sz w:val="15"/>
                <w:szCs w:val="15"/>
              </w:rPr>
            </w:pPr>
            <w:r>
              <w:rPr>
                <w:rFonts w:ascii="Tahoma" w:hAnsi="Tahoma" w:cs="Tahoma"/>
                <w:color w:val="000000"/>
                <w:sz w:val="15"/>
                <w:szCs w:val="15"/>
              </w:rPr>
              <w:t>UF</w:t>
            </w:r>
          </w:p>
        </w:tc>
        <w:tc>
          <w:tcPr>
            <w:tcW w:w="2629" w:type="dxa"/>
            <w:gridSpan w:val="3"/>
            <w:tcBorders>
              <w:top w:val="single" w:sz="4" w:space="0" w:color="auto"/>
              <w:left w:val="single" w:sz="4" w:space="0" w:color="auto"/>
              <w:bottom w:val="single" w:sz="4" w:space="0" w:color="auto"/>
              <w:right w:val="single" w:sz="4" w:space="0" w:color="auto"/>
            </w:tcBorders>
          </w:tcPr>
          <w:p w14:paraId="16B86419" w14:textId="77777777" w:rsidR="00F12F7B" w:rsidRPr="001E7CE8" w:rsidRDefault="00F12F7B" w:rsidP="00381B93">
            <w:pPr>
              <w:ind w:left="567" w:hanging="567"/>
              <w:rPr>
                <w:rFonts w:ascii="Tahoma" w:hAnsi="Tahoma" w:cs="Tahoma"/>
                <w:color w:val="000000"/>
                <w:sz w:val="15"/>
                <w:szCs w:val="15"/>
              </w:rPr>
            </w:pPr>
            <w:r>
              <w:rPr>
                <w:rFonts w:ascii="Tahoma" w:hAnsi="Tahoma" w:cs="Tahoma"/>
                <w:color w:val="000000"/>
                <w:sz w:val="15"/>
                <w:szCs w:val="15"/>
              </w:rPr>
              <w:t>CEP</w:t>
            </w:r>
          </w:p>
        </w:tc>
      </w:tr>
      <w:tr w:rsidR="00F12F7B" w:rsidRPr="001E7CE8" w14:paraId="0097F50F" w14:textId="77777777" w:rsidTr="00DE3F1C">
        <w:trPr>
          <w:trHeight w:hRule="exact" w:val="437"/>
        </w:trPr>
        <w:tc>
          <w:tcPr>
            <w:tcW w:w="1713" w:type="dxa"/>
            <w:gridSpan w:val="2"/>
            <w:tcBorders>
              <w:top w:val="single" w:sz="4" w:space="0" w:color="auto"/>
              <w:left w:val="single" w:sz="4" w:space="0" w:color="auto"/>
              <w:bottom w:val="single" w:sz="4" w:space="0" w:color="auto"/>
              <w:right w:val="single" w:sz="4" w:space="0" w:color="auto"/>
            </w:tcBorders>
          </w:tcPr>
          <w:p w14:paraId="785CAE31"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16938996" w14:textId="77777777" w:rsidR="00F12F7B" w:rsidRPr="001E7CE8" w:rsidRDefault="00F12F7B" w:rsidP="00381B93">
            <w:pPr>
              <w:ind w:left="567" w:hanging="567"/>
              <w:rPr>
                <w:rFonts w:ascii="Tahoma" w:hAnsi="Tahoma" w:cs="Tahoma"/>
                <w:color w:val="000000"/>
                <w:sz w:val="15"/>
                <w:szCs w:val="15"/>
              </w:rPr>
            </w:pPr>
          </w:p>
        </w:tc>
        <w:tc>
          <w:tcPr>
            <w:tcW w:w="2281" w:type="dxa"/>
            <w:gridSpan w:val="3"/>
            <w:tcBorders>
              <w:top w:val="single" w:sz="4" w:space="0" w:color="auto"/>
              <w:left w:val="single" w:sz="4" w:space="0" w:color="auto"/>
              <w:bottom w:val="single" w:sz="4" w:space="0" w:color="auto"/>
              <w:right w:val="single" w:sz="4" w:space="0" w:color="auto"/>
            </w:tcBorders>
          </w:tcPr>
          <w:p w14:paraId="3511F5AB"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documento</w:t>
            </w:r>
          </w:p>
          <w:p w14:paraId="0D0A611D" w14:textId="77777777" w:rsidR="00F12F7B" w:rsidRPr="001E7CE8" w:rsidRDefault="00F12F7B" w:rsidP="00381B93">
            <w:pPr>
              <w:ind w:left="567" w:hanging="567"/>
              <w:rPr>
                <w:rFonts w:ascii="Tahoma" w:hAnsi="Tahoma" w:cs="Tahoma"/>
                <w:color w:val="000000"/>
                <w:sz w:val="15"/>
                <w:szCs w:val="15"/>
              </w:rPr>
            </w:pPr>
          </w:p>
        </w:tc>
        <w:tc>
          <w:tcPr>
            <w:tcW w:w="1797" w:type="dxa"/>
            <w:gridSpan w:val="2"/>
            <w:tcBorders>
              <w:top w:val="single" w:sz="4" w:space="0" w:color="auto"/>
              <w:left w:val="single" w:sz="4" w:space="0" w:color="auto"/>
              <w:bottom w:val="single" w:sz="4" w:space="0" w:color="auto"/>
              <w:right w:val="single" w:sz="4" w:space="0" w:color="auto"/>
            </w:tcBorders>
          </w:tcPr>
          <w:p w14:paraId="623C4DA8" w14:textId="77777777" w:rsidR="00F12F7B" w:rsidRPr="001E7CE8" w:rsidRDefault="00F12F7B" w:rsidP="00381B93">
            <w:pPr>
              <w:ind w:left="567" w:hanging="567"/>
              <w:rPr>
                <w:rFonts w:ascii="Tahoma" w:hAnsi="Tahoma" w:cs="Tahoma"/>
                <w:color w:val="000000"/>
                <w:sz w:val="15"/>
                <w:szCs w:val="15"/>
              </w:rPr>
            </w:pPr>
            <w:r>
              <w:rPr>
                <w:rFonts w:ascii="Tahoma" w:hAnsi="Tahoma" w:cs="Tahoma"/>
                <w:color w:val="000000"/>
                <w:sz w:val="15"/>
                <w:szCs w:val="15"/>
              </w:rPr>
              <w:t>Aceite</w:t>
            </w:r>
          </w:p>
        </w:tc>
        <w:tc>
          <w:tcPr>
            <w:tcW w:w="1972" w:type="dxa"/>
            <w:gridSpan w:val="4"/>
            <w:tcBorders>
              <w:top w:val="single" w:sz="4" w:space="0" w:color="auto"/>
              <w:left w:val="single" w:sz="4" w:space="0" w:color="auto"/>
              <w:bottom w:val="single" w:sz="4" w:space="0" w:color="auto"/>
              <w:right w:val="single" w:sz="4" w:space="0" w:color="auto"/>
            </w:tcBorders>
          </w:tcPr>
          <w:p w14:paraId="3E7C01BE"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365BBC74" w14:textId="77777777" w:rsidR="00F12F7B" w:rsidRPr="001E7CE8" w:rsidRDefault="00F12F7B" w:rsidP="00381B93">
            <w:pPr>
              <w:ind w:left="567" w:hanging="567"/>
              <w:rPr>
                <w:rFonts w:ascii="Tahoma" w:hAnsi="Tahoma" w:cs="Tahoma"/>
                <w:color w:val="000000"/>
                <w:sz w:val="15"/>
                <w:szCs w:val="15"/>
              </w:rPr>
            </w:pPr>
          </w:p>
        </w:tc>
        <w:tc>
          <w:tcPr>
            <w:tcW w:w="2629" w:type="dxa"/>
            <w:gridSpan w:val="3"/>
            <w:tcBorders>
              <w:top w:val="single" w:sz="4" w:space="0" w:color="auto"/>
              <w:left w:val="single" w:sz="4" w:space="0" w:color="auto"/>
              <w:bottom w:val="single" w:sz="4" w:space="0" w:color="auto"/>
              <w:right w:val="single" w:sz="4" w:space="0" w:color="auto"/>
            </w:tcBorders>
          </w:tcPr>
          <w:p w14:paraId="78596D3A" w14:textId="77777777" w:rsidR="00F12F7B" w:rsidRPr="001E7CE8" w:rsidRDefault="00F12F7B" w:rsidP="00381B93">
            <w:pPr>
              <w:ind w:left="567" w:hanging="567"/>
              <w:rPr>
                <w:rFonts w:ascii="Tahoma" w:hAnsi="Tahoma" w:cs="Tahoma"/>
                <w:color w:val="000000"/>
                <w:sz w:val="15"/>
                <w:szCs w:val="15"/>
              </w:rPr>
            </w:pPr>
            <w:r w:rsidRPr="001E7CE8">
              <w:rPr>
                <w:rFonts w:ascii="Tahoma" w:hAnsi="Tahoma" w:cs="Tahoma"/>
                <w:color w:val="000000"/>
                <w:sz w:val="15"/>
                <w:szCs w:val="15"/>
              </w:rPr>
              <w:t>Nosso Número</w:t>
            </w:r>
          </w:p>
          <w:p w14:paraId="19C04807" w14:textId="77777777" w:rsidR="00F12F7B" w:rsidRPr="001E7CE8" w:rsidRDefault="00F12F7B" w:rsidP="00381B93">
            <w:pPr>
              <w:ind w:left="567" w:hanging="567"/>
              <w:rPr>
                <w:rFonts w:ascii="Tahoma" w:hAnsi="Tahoma" w:cs="Tahoma"/>
                <w:color w:val="000000"/>
                <w:sz w:val="15"/>
                <w:szCs w:val="15"/>
              </w:rPr>
            </w:pPr>
          </w:p>
        </w:tc>
      </w:tr>
      <w:tr w:rsidR="00F12F7B" w:rsidRPr="001E7CE8" w14:paraId="415BEB08" w14:textId="77777777" w:rsidTr="00DE3F1C">
        <w:trPr>
          <w:trHeight w:val="1381"/>
        </w:trPr>
        <w:tc>
          <w:tcPr>
            <w:tcW w:w="10392" w:type="dxa"/>
            <w:gridSpan w:val="14"/>
            <w:tcBorders>
              <w:top w:val="single" w:sz="4" w:space="0" w:color="auto"/>
              <w:left w:val="single" w:sz="4" w:space="0" w:color="auto"/>
              <w:bottom w:val="single" w:sz="4" w:space="0" w:color="auto"/>
              <w:right w:val="single" w:sz="4" w:space="0" w:color="auto"/>
            </w:tcBorders>
          </w:tcPr>
          <w:p w14:paraId="60A102FC" w14:textId="77777777" w:rsidR="00F12F7B" w:rsidRPr="003C5A2B" w:rsidRDefault="00F12F7B" w:rsidP="00381B93">
            <w:pPr>
              <w:ind w:left="567" w:hanging="567"/>
              <w:rPr>
                <w:rFonts w:ascii="Times New Roman" w:hAnsi="Times New Roman"/>
                <w:color w:val="000000"/>
                <w:sz w:val="17"/>
                <w:szCs w:val="17"/>
              </w:rPr>
            </w:pPr>
            <w:r w:rsidRPr="003C5A2B">
              <w:rPr>
                <w:rFonts w:ascii="Times New Roman" w:hAnsi="Times New Roman"/>
                <w:b/>
                <w:bCs/>
                <w:color w:val="000000"/>
                <w:sz w:val="17"/>
                <w:szCs w:val="17"/>
              </w:rPr>
              <w:t>Instruções (Texto de Responsabilidade do Beneficiário):</w:t>
            </w:r>
          </w:p>
          <w:p w14:paraId="1BFC62C7" w14:textId="77777777" w:rsidR="00F12F7B" w:rsidRPr="002C633F" w:rsidRDefault="00F12F7B" w:rsidP="00381B93">
            <w:pPr>
              <w:ind w:left="567" w:hanging="567"/>
              <w:rPr>
                <w:color w:val="000000"/>
                <w:sz w:val="16"/>
                <w:szCs w:val="16"/>
              </w:rPr>
            </w:pPr>
          </w:p>
          <w:p w14:paraId="3C663A72" w14:textId="77777777" w:rsidR="00F12F7B" w:rsidRDefault="00F12F7B" w:rsidP="00381B93">
            <w:pPr>
              <w:ind w:left="567" w:hanging="567"/>
              <w:rPr>
                <w:color w:val="000000"/>
                <w:sz w:val="16"/>
                <w:szCs w:val="16"/>
              </w:rPr>
            </w:pPr>
          </w:p>
          <w:p w14:paraId="38DCEC33" w14:textId="77777777" w:rsidR="00F12F7B" w:rsidRDefault="00F12F7B" w:rsidP="00381B93">
            <w:pPr>
              <w:ind w:left="567" w:hanging="567"/>
              <w:rPr>
                <w:color w:val="000000"/>
                <w:sz w:val="16"/>
                <w:szCs w:val="16"/>
              </w:rPr>
            </w:pPr>
          </w:p>
          <w:p w14:paraId="0E5E30A1" w14:textId="77777777" w:rsidR="00F12F7B" w:rsidRDefault="00F12F7B" w:rsidP="00381B93">
            <w:pPr>
              <w:ind w:left="567" w:hanging="567"/>
              <w:rPr>
                <w:color w:val="000000"/>
                <w:sz w:val="16"/>
                <w:szCs w:val="16"/>
              </w:rPr>
            </w:pPr>
          </w:p>
          <w:p w14:paraId="4E7C4AA2" w14:textId="77777777" w:rsidR="00F12F7B" w:rsidRDefault="00F12F7B" w:rsidP="00381B93">
            <w:pPr>
              <w:ind w:left="567" w:hanging="567"/>
              <w:rPr>
                <w:color w:val="000000"/>
                <w:sz w:val="16"/>
                <w:szCs w:val="16"/>
              </w:rPr>
            </w:pPr>
          </w:p>
          <w:p w14:paraId="114800E5" w14:textId="77777777" w:rsidR="00F12F7B" w:rsidRDefault="00F12F7B" w:rsidP="00381B93">
            <w:pPr>
              <w:ind w:left="567" w:hanging="567"/>
              <w:rPr>
                <w:color w:val="000000"/>
                <w:sz w:val="16"/>
                <w:szCs w:val="16"/>
              </w:rPr>
            </w:pPr>
          </w:p>
          <w:p w14:paraId="12571514" w14:textId="77777777" w:rsidR="00F12F7B" w:rsidRDefault="00F12F7B" w:rsidP="00381B93">
            <w:pPr>
              <w:ind w:left="567" w:hanging="567"/>
              <w:rPr>
                <w:color w:val="000000"/>
                <w:sz w:val="16"/>
                <w:szCs w:val="16"/>
              </w:rPr>
            </w:pPr>
          </w:p>
          <w:p w14:paraId="31D06979" w14:textId="77777777" w:rsidR="00F12F7B" w:rsidRDefault="00F12F7B" w:rsidP="00381B93">
            <w:pPr>
              <w:ind w:left="567" w:hanging="567"/>
              <w:rPr>
                <w:color w:val="000000"/>
                <w:sz w:val="16"/>
                <w:szCs w:val="16"/>
              </w:rPr>
            </w:pPr>
          </w:p>
          <w:p w14:paraId="236B0C31" w14:textId="77777777" w:rsidR="00F12F7B" w:rsidRDefault="00F12F7B" w:rsidP="00381B93">
            <w:pPr>
              <w:ind w:left="567" w:hanging="567"/>
              <w:rPr>
                <w:color w:val="000000"/>
                <w:sz w:val="16"/>
                <w:szCs w:val="16"/>
              </w:rPr>
            </w:pPr>
          </w:p>
          <w:p w14:paraId="5CBF8758" w14:textId="77777777" w:rsidR="00F12F7B" w:rsidRDefault="00F12F7B" w:rsidP="00381B93">
            <w:pPr>
              <w:ind w:left="567" w:hanging="567"/>
              <w:rPr>
                <w:color w:val="000000"/>
                <w:sz w:val="16"/>
                <w:szCs w:val="16"/>
              </w:rPr>
            </w:pPr>
          </w:p>
          <w:p w14:paraId="3AB8291D" w14:textId="77777777" w:rsidR="00F12F7B" w:rsidRDefault="00F12F7B" w:rsidP="00381B93">
            <w:pPr>
              <w:ind w:left="567" w:hanging="567"/>
              <w:rPr>
                <w:color w:val="000000"/>
                <w:sz w:val="16"/>
                <w:szCs w:val="16"/>
              </w:rPr>
            </w:pPr>
          </w:p>
          <w:p w14:paraId="460E17D3" w14:textId="77777777" w:rsidR="00F12F7B" w:rsidRDefault="00F12F7B" w:rsidP="00381B93">
            <w:pPr>
              <w:ind w:left="567" w:hanging="567"/>
              <w:rPr>
                <w:color w:val="000000"/>
                <w:sz w:val="16"/>
                <w:szCs w:val="16"/>
              </w:rPr>
            </w:pPr>
          </w:p>
          <w:p w14:paraId="25B4CEC6" w14:textId="77777777" w:rsidR="00F12F7B" w:rsidRDefault="00F12F7B" w:rsidP="00381B93">
            <w:pPr>
              <w:ind w:left="567" w:hanging="567"/>
              <w:rPr>
                <w:color w:val="000000"/>
                <w:sz w:val="16"/>
                <w:szCs w:val="16"/>
              </w:rPr>
            </w:pPr>
          </w:p>
          <w:p w14:paraId="246D4298" w14:textId="77777777" w:rsidR="00F12F7B" w:rsidRDefault="00F12F7B" w:rsidP="00381B93">
            <w:pPr>
              <w:ind w:left="567" w:hanging="567"/>
              <w:rPr>
                <w:color w:val="000000"/>
                <w:sz w:val="16"/>
                <w:szCs w:val="16"/>
              </w:rPr>
            </w:pPr>
          </w:p>
          <w:p w14:paraId="0EA091B2" w14:textId="77777777" w:rsidR="00F12F7B" w:rsidRDefault="00F12F7B" w:rsidP="00381B93">
            <w:pPr>
              <w:ind w:left="567" w:hanging="567"/>
              <w:rPr>
                <w:color w:val="000000"/>
                <w:sz w:val="16"/>
                <w:szCs w:val="16"/>
              </w:rPr>
            </w:pPr>
          </w:p>
          <w:p w14:paraId="41021049" w14:textId="77777777" w:rsidR="00F12F7B" w:rsidRPr="002C633F" w:rsidRDefault="00F12F7B" w:rsidP="00381B93">
            <w:pPr>
              <w:ind w:left="567" w:hanging="567"/>
              <w:rPr>
                <w:color w:val="000000"/>
                <w:sz w:val="16"/>
                <w:szCs w:val="16"/>
              </w:rPr>
            </w:pPr>
          </w:p>
          <w:p w14:paraId="0737AA52" w14:textId="77777777" w:rsidR="00F12F7B" w:rsidRPr="002C633F" w:rsidRDefault="00F12F7B" w:rsidP="00381B93">
            <w:pPr>
              <w:ind w:left="567" w:hanging="567"/>
              <w:rPr>
                <w:color w:val="000000"/>
                <w:sz w:val="16"/>
                <w:szCs w:val="16"/>
              </w:rPr>
            </w:pPr>
          </w:p>
          <w:p w14:paraId="7D8DD18B" w14:textId="77777777" w:rsidR="00F12F7B" w:rsidRPr="002C633F" w:rsidRDefault="00F12F7B" w:rsidP="00381B93">
            <w:pPr>
              <w:ind w:left="567" w:hanging="567"/>
              <w:rPr>
                <w:color w:val="000000"/>
                <w:sz w:val="16"/>
                <w:szCs w:val="16"/>
              </w:rPr>
            </w:pPr>
          </w:p>
          <w:p w14:paraId="44ACC5D2" w14:textId="77777777" w:rsidR="00F12F7B" w:rsidRPr="002C633F" w:rsidRDefault="00F12F7B" w:rsidP="00381B93">
            <w:pPr>
              <w:ind w:left="567" w:hanging="567"/>
              <w:rPr>
                <w:color w:val="000000"/>
                <w:sz w:val="16"/>
                <w:szCs w:val="16"/>
              </w:rPr>
            </w:pPr>
          </w:p>
          <w:p w14:paraId="332DDABD" w14:textId="77777777" w:rsidR="00F12F7B" w:rsidRPr="002C633F" w:rsidRDefault="00F12F7B" w:rsidP="00381B93">
            <w:pPr>
              <w:ind w:left="567" w:hanging="567"/>
              <w:rPr>
                <w:color w:val="000000"/>
                <w:sz w:val="16"/>
                <w:szCs w:val="16"/>
              </w:rPr>
            </w:pPr>
          </w:p>
          <w:p w14:paraId="012D4926" w14:textId="77777777" w:rsidR="00F12F7B" w:rsidRPr="001E7CE8" w:rsidRDefault="00F12F7B" w:rsidP="00381B93">
            <w:pPr>
              <w:ind w:left="567" w:hanging="567"/>
              <w:rPr>
                <w:rFonts w:ascii="Tahoma" w:hAnsi="Tahoma" w:cs="Tahoma"/>
                <w:color w:val="000000"/>
                <w:sz w:val="15"/>
                <w:szCs w:val="15"/>
              </w:rPr>
            </w:pPr>
          </w:p>
        </w:tc>
      </w:tr>
      <w:tr w:rsidR="00F12F7B" w:rsidRPr="004B7D9E" w14:paraId="080BFD40" w14:textId="77777777" w:rsidTr="00DE3F1C">
        <w:trPr>
          <w:trHeight w:hRule="exact" w:val="227"/>
        </w:trPr>
        <w:tc>
          <w:tcPr>
            <w:tcW w:w="7587" w:type="dxa"/>
            <w:gridSpan w:val="10"/>
            <w:tcBorders>
              <w:top w:val="single" w:sz="4" w:space="0" w:color="auto"/>
              <w:left w:val="single" w:sz="4" w:space="0" w:color="auto"/>
              <w:bottom w:val="nil"/>
              <w:right w:val="nil"/>
            </w:tcBorders>
            <w:vAlign w:val="center"/>
          </w:tcPr>
          <w:p w14:paraId="7E545C88" w14:textId="77777777" w:rsidR="00F12F7B" w:rsidRPr="004B7D9E" w:rsidRDefault="00F12F7B"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Pagador: </w:t>
            </w:r>
          </w:p>
        </w:tc>
        <w:tc>
          <w:tcPr>
            <w:tcW w:w="2805" w:type="dxa"/>
            <w:gridSpan w:val="4"/>
            <w:tcBorders>
              <w:top w:val="single" w:sz="4" w:space="0" w:color="auto"/>
              <w:left w:val="nil"/>
              <w:bottom w:val="nil"/>
              <w:right w:val="single" w:sz="4" w:space="0" w:color="auto"/>
            </w:tcBorders>
            <w:vAlign w:val="center"/>
          </w:tcPr>
          <w:p w14:paraId="056ED5C8" w14:textId="77777777" w:rsidR="00F12F7B" w:rsidRPr="004B7D9E" w:rsidRDefault="00F12F7B"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CPF/CNPJ: </w:t>
            </w:r>
          </w:p>
        </w:tc>
      </w:tr>
      <w:tr w:rsidR="00F12F7B" w:rsidRPr="004B7D9E" w14:paraId="73815B3A" w14:textId="77777777" w:rsidTr="00DE3F1C">
        <w:trPr>
          <w:trHeight w:hRule="exact" w:val="227"/>
        </w:trPr>
        <w:tc>
          <w:tcPr>
            <w:tcW w:w="7587" w:type="dxa"/>
            <w:gridSpan w:val="10"/>
            <w:tcBorders>
              <w:top w:val="nil"/>
              <w:left w:val="single" w:sz="4" w:space="0" w:color="auto"/>
              <w:bottom w:val="single" w:sz="4" w:space="0" w:color="auto"/>
              <w:right w:val="nil"/>
            </w:tcBorders>
            <w:vAlign w:val="center"/>
          </w:tcPr>
          <w:p w14:paraId="4EFF3E71" w14:textId="77777777" w:rsidR="00F12F7B" w:rsidRPr="004B7D9E" w:rsidRDefault="00F12F7B" w:rsidP="00381B93">
            <w:pPr>
              <w:tabs>
                <w:tab w:val="left" w:pos="-180"/>
                <w:tab w:val="left" w:pos="7740"/>
              </w:tabs>
              <w:ind w:left="567" w:hanging="567"/>
              <w:rPr>
                <w:rFonts w:ascii="Tahoma" w:hAnsi="Tahoma" w:cs="Tahoma"/>
                <w:color w:val="000000"/>
                <w:sz w:val="15"/>
                <w:szCs w:val="15"/>
              </w:rPr>
            </w:pPr>
          </w:p>
        </w:tc>
        <w:tc>
          <w:tcPr>
            <w:tcW w:w="929" w:type="dxa"/>
            <w:gridSpan w:val="2"/>
            <w:tcBorders>
              <w:top w:val="nil"/>
              <w:left w:val="nil"/>
              <w:bottom w:val="single" w:sz="4" w:space="0" w:color="auto"/>
              <w:right w:val="nil"/>
            </w:tcBorders>
            <w:vAlign w:val="center"/>
          </w:tcPr>
          <w:p w14:paraId="310B45C0" w14:textId="77777777" w:rsidR="00F12F7B" w:rsidRPr="004B7D9E" w:rsidRDefault="00F12F7B"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UF:</w:t>
            </w:r>
          </w:p>
        </w:tc>
        <w:tc>
          <w:tcPr>
            <w:tcW w:w="1876" w:type="dxa"/>
            <w:gridSpan w:val="2"/>
            <w:tcBorders>
              <w:top w:val="nil"/>
              <w:left w:val="nil"/>
              <w:bottom w:val="single" w:sz="4" w:space="0" w:color="auto"/>
              <w:right w:val="single" w:sz="4" w:space="0" w:color="auto"/>
            </w:tcBorders>
            <w:vAlign w:val="center"/>
          </w:tcPr>
          <w:p w14:paraId="187FA248" w14:textId="77777777" w:rsidR="00F12F7B" w:rsidRPr="004B7D9E" w:rsidRDefault="00F12F7B"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CEP:</w:t>
            </w:r>
          </w:p>
        </w:tc>
      </w:tr>
      <w:tr w:rsidR="00F12F7B" w:rsidRPr="007B5AEE" w14:paraId="24544DD2" w14:textId="77777777" w:rsidTr="00DE3F1C">
        <w:trPr>
          <w:trHeight w:hRule="exact" w:val="547"/>
        </w:trPr>
        <w:tc>
          <w:tcPr>
            <w:tcW w:w="1263" w:type="dxa"/>
            <w:tcBorders>
              <w:top w:val="single" w:sz="4" w:space="0" w:color="auto"/>
              <w:left w:val="single" w:sz="4" w:space="0" w:color="auto"/>
              <w:bottom w:val="single" w:sz="4" w:space="0" w:color="auto"/>
              <w:right w:val="nil"/>
            </w:tcBorders>
          </w:tcPr>
          <w:p w14:paraId="4495AD51" w14:textId="77777777" w:rsidR="00F12F7B" w:rsidRPr="007B5AEE" w:rsidRDefault="00F12F7B"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Carteira</w:t>
            </w:r>
          </w:p>
        </w:tc>
        <w:tc>
          <w:tcPr>
            <w:tcW w:w="1264" w:type="dxa"/>
            <w:gridSpan w:val="2"/>
            <w:tcBorders>
              <w:top w:val="single" w:sz="4" w:space="0" w:color="auto"/>
              <w:left w:val="single" w:sz="4" w:space="0" w:color="auto"/>
              <w:bottom w:val="single" w:sz="4" w:space="0" w:color="auto"/>
              <w:right w:val="nil"/>
            </w:tcBorders>
          </w:tcPr>
          <w:p w14:paraId="3D26CFF9" w14:textId="77777777" w:rsidR="00F12F7B" w:rsidRPr="007B5AEE" w:rsidRDefault="00F12F7B"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Espécie</w:t>
            </w:r>
          </w:p>
        </w:tc>
        <w:tc>
          <w:tcPr>
            <w:tcW w:w="2530" w:type="dxa"/>
            <w:gridSpan w:val="3"/>
            <w:tcBorders>
              <w:top w:val="single" w:sz="4" w:space="0" w:color="auto"/>
              <w:left w:val="single" w:sz="4" w:space="0" w:color="auto"/>
              <w:bottom w:val="single" w:sz="4" w:space="0" w:color="auto"/>
              <w:right w:val="nil"/>
            </w:tcBorders>
            <w:shd w:val="clear" w:color="auto" w:fill="CCCCCC"/>
          </w:tcPr>
          <w:p w14:paraId="15054B3E" w14:textId="77777777" w:rsidR="00F12F7B" w:rsidRPr="007B5AEE" w:rsidRDefault="00F12F7B"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Vencimento</w:t>
            </w:r>
          </w:p>
        </w:tc>
        <w:tc>
          <w:tcPr>
            <w:tcW w:w="2530" w:type="dxa"/>
            <w:gridSpan w:val="4"/>
            <w:tcBorders>
              <w:top w:val="single" w:sz="4" w:space="0" w:color="auto"/>
              <w:left w:val="single" w:sz="4" w:space="0" w:color="auto"/>
              <w:bottom w:val="single" w:sz="4" w:space="0" w:color="auto"/>
              <w:right w:val="single" w:sz="4" w:space="0" w:color="auto"/>
            </w:tcBorders>
            <w:shd w:val="clear" w:color="auto" w:fill="CCCCCC"/>
          </w:tcPr>
          <w:p w14:paraId="07243D74" w14:textId="77777777" w:rsidR="00F12F7B" w:rsidRPr="007B5AEE" w:rsidRDefault="00F12F7B"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Valor do Documento</w:t>
            </w:r>
          </w:p>
        </w:tc>
        <w:tc>
          <w:tcPr>
            <w:tcW w:w="2805" w:type="dxa"/>
            <w:gridSpan w:val="4"/>
            <w:tcBorders>
              <w:top w:val="single" w:sz="4" w:space="0" w:color="auto"/>
              <w:left w:val="single" w:sz="4" w:space="0" w:color="auto"/>
              <w:bottom w:val="single" w:sz="4" w:space="0" w:color="auto"/>
              <w:right w:val="single" w:sz="4" w:space="0" w:color="auto"/>
            </w:tcBorders>
          </w:tcPr>
          <w:p w14:paraId="145639E6" w14:textId="77777777" w:rsidR="00F12F7B" w:rsidRPr="007B5AEE" w:rsidRDefault="00F12F7B"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Valor Cobrado</w:t>
            </w:r>
          </w:p>
          <w:p w14:paraId="4AF7ED38" w14:textId="77777777" w:rsidR="00F12F7B" w:rsidRPr="007B5AEE" w:rsidRDefault="00F12F7B" w:rsidP="00381B93">
            <w:pPr>
              <w:tabs>
                <w:tab w:val="left" w:pos="-180"/>
                <w:tab w:val="left" w:pos="7740"/>
              </w:tabs>
              <w:ind w:left="567" w:hanging="567"/>
              <w:rPr>
                <w:rFonts w:ascii="Tahoma" w:hAnsi="Tahoma" w:cs="Tahoma"/>
                <w:color w:val="000000"/>
                <w:sz w:val="15"/>
                <w:szCs w:val="15"/>
              </w:rPr>
            </w:pPr>
          </w:p>
        </w:tc>
      </w:tr>
      <w:tr w:rsidR="00F12F7B" w:rsidRPr="001E7CE8" w14:paraId="652EE887" w14:textId="77777777" w:rsidTr="00DE3F1C">
        <w:trPr>
          <w:trHeight w:hRule="exact" w:val="767"/>
        </w:trPr>
        <w:tc>
          <w:tcPr>
            <w:tcW w:w="6202" w:type="dxa"/>
            <w:gridSpan w:val="8"/>
            <w:tcBorders>
              <w:top w:val="single" w:sz="4" w:space="0" w:color="auto"/>
              <w:left w:val="single" w:sz="4" w:space="0" w:color="auto"/>
              <w:bottom w:val="single" w:sz="4" w:space="0" w:color="auto"/>
              <w:right w:val="single" w:sz="4" w:space="0" w:color="auto"/>
            </w:tcBorders>
            <w:vAlign w:val="center"/>
          </w:tcPr>
          <w:p w14:paraId="513A27E9" w14:textId="77777777" w:rsidR="00F12F7B" w:rsidRPr="0028743E" w:rsidRDefault="00F12F7B" w:rsidP="00381B93">
            <w:pPr>
              <w:jc w:val="center"/>
              <w:rPr>
                <w:rFonts w:ascii="Arial" w:hAnsi="Arial" w:cs="Arial"/>
                <w:color w:val="000000"/>
                <w:sz w:val="12"/>
                <w:szCs w:val="16"/>
              </w:rPr>
            </w:pPr>
            <w:r w:rsidRPr="0028743E">
              <w:rPr>
                <w:rFonts w:ascii="Arial" w:hAnsi="Arial" w:cs="Arial"/>
                <w:b/>
                <w:bCs/>
                <w:color w:val="000000"/>
                <w:sz w:val="12"/>
                <w:szCs w:val="16"/>
              </w:rPr>
              <w:t>SAC CAIXA</w:t>
            </w:r>
            <w:r w:rsidRPr="0028743E">
              <w:rPr>
                <w:rFonts w:ascii="Arial" w:hAnsi="Arial" w:cs="Arial"/>
                <w:color w:val="000000"/>
                <w:sz w:val="12"/>
                <w:szCs w:val="16"/>
              </w:rPr>
              <w:t>: 0800 726 0101 (informações, reclamações, sugestões e elogios)</w:t>
            </w:r>
          </w:p>
          <w:p w14:paraId="3F19FF72" w14:textId="77777777" w:rsidR="00F12F7B" w:rsidRPr="0028743E" w:rsidRDefault="00F12F7B"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Para pessoas com deficiência auditiva ou de fala</w:t>
            </w:r>
            <w:r w:rsidRPr="0028743E">
              <w:rPr>
                <w:rFonts w:ascii="Arial" w:hAnsi="Arial" w:cs="Arial"/>
                <w:color w:val="000000"/>
                <w:sz w:val="12"/>
                <w:szCs w:val="16"/>
              </w:rPr>
              <w:t>: 0800 726 2492</w:t>
            </w:r>
          </w:p>
          <w:p w14:paraId="63697E2C" w14:textId="77777777" w:rsidR="00F12F7B" w:rsidRPr="0028743E" w:rsidRDefault="00F12F7B"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Ouvidoria</w:t>
            </w:r>
            <w:r w:rsidRPr="0028743E">
              <w:rPr>
                <w:rFonts w:ascii="Arial" w:hAnsi="Arial" w:cs="Arial"/>
                <w:color w:val="000000"/>
                <w:sz w:val="12"/>
                <w:szCs w:val="16"/>
              </w:rPr>
              <w:t>: 0800 725 7474</w:t>
            </w:r>
          </w:p>
          <w:p w14:paraId="611A3BF1" w14:textId="77777777" w:rsidR="00F12F7B" w:rsidRPr="001E7CE8" w:rsidRDefault="00F12F7B" w:rsidP="00381B93">
            <w:pPr>
              <w:ind w:left="567" w:hanging="567"/>
              <w:jc w:val="center"/>
              <w:rPr>
                <w:color w:val="000000"/>
                <w:sz w:val="16"/>
                <w:szCs w:val="16"/>
              </w:rPr>
            </w:pPr>
            <w:r w:rsidRPr="0028743E">
              <w:rPr>
                <w:rFonts w:ascii="Arial" w:hAnsi="Arial" w:cs="Arial"/>
                <w:b/>
                <w:bCs/>
                <w:color w:val="0000FF"/>
                <w:sz w:val="12"/>
                <w:szCs w:val="16"/>
              </w:rPr>
              <w:t>caixa.gov.br</w:t>
            </w:r>
          </w:p>
        </w:tc>
        <w:tc>
          <w:tcPr>
            <w:tcW w:w="4190" w:type="dxa"/>
            <w:gridSpan w:val="6"/>
            <w:tcBorders>
              <w:top w:val="single" w:sz="4" w:space="0" w:color="auto"/>
              <w:left w:val="single" w:sz="4" w:space="0" w:color="auto"/>
              <w:right w:val="single" w:sz="4" w:space="0" w:color="auto"/>
            </w:tcBorders>
            <w:shd w:val="clear" w:color="auto" w:fill="auto"/>
          </w:tcPr>
          <w:p w14:paraId="467A8436" w14:textId="77777777" w:rsidR="00F12F7B" w:rsidRPr="00332171" w:rsidRDefault="00F12F7B" w:rsidP="00381B93">
            <w:pPr>
              <w:jc w:val="center"/>
              <w:rPr>
                <w:rFonts w:ascii="Tahoma" w:hAnsi="Tahoma" w:cs="Tahoma"/>
                <w:color w:val="000000"/>
                <w:sz w:val="16"/>
                <w:szCs w:val="16"/>
              </w:rPr>
            </w:pPr>
            <w:r w:rsidRPr="001E7CE8">
              <w:rPr>
                <w:rFonts w:ascii="Tahoma" w:hAnsi="Tahoma" w:cs="Tahoma"/>
                <w:color w:val="000000"/>
                <w:sz w:val="16"/>
                <w:szCs w:val="16"/>
              </w:rPr>
              <w:t xml:space="preserve">Autenticação </w:t>
            </w:r>
            <w:r>
              <w:rPr>
                <w:rFonts w:ascii="Tahoma" w:hAnsi="Tahoma" w:cs="Tahoma"/>
                <w:color w:val="000000"/>
                <w:sz w:val="16"/>
                <w:szCs w:val="16"/>
              </w:rPr>
              <w:t xml:space="preserve">Mecânica </w:t>
            </w:r>
            <w:r w:rsidRPr="001E7CE8">
              <w:rPr>
                <w:rFonts w:ascii="Tahoma" w:hAnsi="Tahoma" w:cs="Tahoma"/>
                <w:color w:val="000000"/>
                <w:sz w:val="16"/>
                <w:szCs w:val="16"/>
              </w:rPr>
              <w:t>-</w:t>
            </w:r>
            <w:r>
              <w:rPr>
                <w:rFonts w:ascii="Tahoma" w:hAnsi="Tahoma" w:cs="Tahoma"/>
                <w:color w:val="000000"/>
                <w:sz w:val="16"/>
                <w:szCs w:val="16"/>
              </w:rPr>
              <w:t xml:space="preserve"> </w:t>
            </w:r>
            <w:r w:rsidRPr="00332171">
              <w:rPr>
                <w:rFonts w:ascii="Tahoma" w:hAnsi="Tahoma" w:cs="Tahoma"/>
                <w:b/>
                <w:color w:val="000000"/>
                <w:sz w:val="16"/>
                <w:szCs w:val="16"/>
              </w:rPr>
              <w:t>Recibo do Pagador</w:t>
            </w:r>
          </w:p>
        </w:tc>
      </w:tr>
      <w:tr w:rsidR="00F12F7B" w:rsidRPr="001E7CE8" w14:paraId="1602F734" w14:textId="77777777" w:rsidTr="00DE3F1C">
        <w:trPr>
          <w:trHeight w:hRule="exact" w:val="4247"/>
        </w:trPr>
        <w:tc>
          <w:tcPr>
            <w:tcW w:w="10392" w:type="dxa"/>
            <w:gridSpan w:val="14"/>
            <w:tcBorders>
              <w:top w:val="dotDash" w:sz="4" w:space="0" w:color="auto"/>
              <w:left w:val="single" w:sz="4" w:space="0" w:color="auto"/>
              <w:bottom w:val="single" w:sz="4" w:space="0" w:color="auto"/>
              <w:right w:val="single" w:sz="4" w:space="0" w:color="auto"/>
              <w:tl2br w:val="dashed" w:sz="4" w:space="0" w:color="auto"/>
              <w:tr2bl w:val="dashed" w:sz="4" w:space="0" w:color="auto"/>
            </w:tcBorders>
            <w:shd w:val="clear" w:color="auto" w:fill="auto"/>
            <w:vAlign w:val="center"/>
          </w:tcPr>
          <w:p w14:paraId="539B65DF" w14:textId="77777777" w:rsidR="00F12F7B" w:rsidRPr="00F51753" w:rsidRDefault="00F12F7B" w:rsidP="00381B93">
            <w:pPr>
              <w:jc w:val="center"/>
              <w:rPr>
                <w:rFonts w:ascii="Arial" w:hAnsi="Arial" w:cs="Arial"/>
                <w:color w:val="000000"/>
                <w:sz w:val="48"/>
                <w:szCs w:val="48"/>
              </w:rPr>
            </w:pPr>
            <w:r w:rsidRPr="00F51753">
              <w:rPr>
                <w:rFonts w:ascii="Arial" w:hAnsi="Arial" w:cs="Arial"/>
                <w:color w:val="000000"/>
                <w:sz w:val="48"/>
                <w:szCs w:val="48"/>
              </w:rPr>
              <w:t>FICHA DE COMPENSAÇÃO</w:t>
            </w:r>
          </w:p>
          <w:p w14:paraId="0BA00C42" w14:textId="77777777" w:rsidR="00F12F7B" w:rsidRPr="00F51753" w:rsidRDefault="00F12F7B" w:rsidP="00381B93">
            <w:pPr>
              <w:jc w:val="center"/>
              <w:rPr>
                <w:rFonts w:ascii="Tahoma" w:hAnsi="Tahoma" w:cs="Tahoma"/>
                <w:b/>
                <w:color w:val="000000"/>
                <w:sz w:val="56"/>
                <w:szCs w:val="56"/>
              </w:rPr>
            </w:pPr>
            <w:r w:rsidRPr="00F51753">
              <w:rPr>
                <w:rFonts w:ascii="Arial" w:hAnsi="Arial" w:cs="Arial"/>
                <w:color w:val="000000"/>
                <w:sz w:val="48"/>
                <w:szCs w:val="48"/>
              </w:rPr>
              <w:t>Conforme Item 4</w:t>
            </w:r>
          </w:p>
        </w:tc>
      </w:tr>
    </w:tbl>
    <w:p w14:paraId="0AD2345A" w14:textId="77777777" w:rsidR="00F150EE" w:rsidRPr="00F150EE" w:rsidRDefault="00B7338B" w:rsidP="00F150EE">
      <w:pPr>
        <w:pStyle w:val="Estilo2"/>
        <w:numPr>
          <w:ilvl w:val="2"/>
          <w:numId w:val="1"/>
        </w:numPr>
        <w:ind w:hanging="1080"/>
      </w:pPr>
      <w:r>
        <w:br w:type="page"/>
      </w:r>
      <w:bookmarkStart w:id="110" w:name="_Toc115716984"/>
      <w:bookmarkStart w:id="111" w:name="_Toc181879242"/>
      <w:bookmarkStart w:id="112" w:name="_Toc181879788"/>
      <w:r w:rsidR="0028743E">
        <w:lastRenderedPageBreak/>
        <w:t>Modelo IV</w:t>
      </w:r>
      <w:r w:rsidR="0028743E" w:rsidRPr="00B7338B">
        <w:t xml:space="preserve"> - </w:t>
      </w:r>
      <w:r w:rsidR="0028743E">
        <w:t>R</w:t>
      </w:r>
      <w:r w:rsidR="0028743E" w:rsidRPr="00B7338B">
        <w:t xml:space="preserve">ecibo </w:t>
      </w:r>
      <w:r w:rsidR="0028743E">
        <w:t>d</w:t>
      </w:r>
      <w:r w:rsidR="0028743E" w:rsidRPr="00B7338B">
        <w:t xml:space="preserve">o </w:t>
      </w:r>
      <w:r w:rsidR="0028743E">
        <w:t>p</w:t>
      </w:r>
      <w:r w:rsidR="0028743E" w:rsidRPr="00B7338B">
        <w:t xml:space="preserve">agador </w:t>
      </w:r>
      <w:r w:rsidR="0028743E">
        <w:t>c</w:t>
      </w:r>
      <w:r w:rsidR="0028743E" w:rsidRPr="00B7338B">
        <w:t>/ logomarca do beneficiário estilo marca d’água</w:t>
      </w:r>
      <w:bookmarkEnd w:id="110"/>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6"/>
        <w:gridCol w:w="426"/>
        <w:gridCol w:w="178"/>
        <w:gridCol w:w="592"/>
        <w:gridCol w:w="667"/>
        <w:gridCol w:w="721"/>
        <w:gridCol w:w="1005"/>
        <w:gridCol w:w="694"/>
        <w:gridCol w:w="389"/>
        <w:gridCol w:w="854"/>
        <w:gridCol w:w="456"/>
        <w:gridCol w:w="166"/>
        <w:gridCol w:w="712"/>
        <w:gridCol w:w="1761"/>
      </w:tblGrid>
      <w:tr w:rsidR="00F150EE" w:rsidRPr="0053426F" w14:paraId="79B198B7" w14:textId="77777777" w:rsidTr="00381B93">
        <w:trPr>
          <w:trHeight w:hRule="exact" w:val="471"/>
        </w:trPr>
        <w:tc>
          <w:tcPr>
            <w:tcW w:w="1800" w:type="dxa"/>
            <w:gridSpan w:val="3"/>
            <w:tcBorders>
              <w:top w:val="single" w:sz="4" w:space="0" w:color="auto"/>
              <w:left w:val="single" w:sz="4" w:space="0" w:color="auto"/>
              <w:bottom w:val="single" w:sz="4" w:space="0" w:color="auto"/>
            </w:tcBorders>
            <w:vAlign w:val="center"/>
          </w:tcPr>
          <w:p w14:paraId="3D2F057C" w14:textId="77777777" w:rsidR="00F150EE" w:rsidRPr="001E7CE8" w:rsidRDefault="00720885" w:rsidP="00381B93">
            <w:pPr>
              <w:spacing w:before="80"/>
              <w:ind w:left="567" w:hanging="567"/>
              <w:rPr>
                <w:rFonts w:ascii="Arial" w:hAnsi="Arial" w:cs="Arial"/>
                <w:color w:val="000000"/>
                <w:sz w:val="18"/>
                <w:szCs w:val="18"/>
              </w:rPr>
            </w:pPr>
            <w:r>
              <w:rPr>
                <w:noProof/>
              </w:rPr>
              <w:pict w14:anchorId="24063000">
                <v:line id="Line 235" o:spid="_x0000_s2062" style="position:absolute;left:0;text-align:left;z-index:251652096;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vEXNPIAC&#10;AACVBQAADgAAAAAAAAAAAAAAAAAuAgAAZHJzL2Uyb0RvYy54bWxQSwECLQAUAAYACAAAACEA8b/j&#10;4d4AAAAJAQAADwAAAAAAAAAAAAAAAADaBAAAZHJzL2Rvd25yZXYueG1sUEsFBgAAAAAEAAQA8wAA&#10;AOUFAAAAAA==&#10;" stroked="f"/>
              </w:pict>
            </w:r>
            <w:r>
              <w:rPr>
                <w:noProof/>
              </w:rPr>
              <w:pict w14:anchorId="1C6C25BA">
                <v:line id="Line 236" o:spid="_x0000_s2061" style="position:absolute;left:0;text-align:left;z-index:251653120;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8Z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DeaTxl/AgAA&#10;lQUAAA4AAAAAAAAAAAAAAAAALgIAAGRycy9lMm9Eb2MueG1sUEsBAi0AFAAGAAgAAAAhAMHFm17d&#10;AAAACQEAAA8AAAAAAAAAAAAAAAAA2QQAAGRycy9kb3ducmV2LnhtbFBLBQYAAAAABAAEAPMAAADj&#10;BQAAAAA=&#10;" stroked="f"/>
              </w:pict>
            </w:r>
            <w:r>
              <w:rPr>
                <w:noProof/>
                <w:lang w:eastAsia="pt-BR"/>
              </w:rPr>
              <w:pict w14:anchorId="3E16853F">
                <v:shape id="Imagem 6" o:spid="_x0000_i1029" type="#_x0000_t75" style="width:75.75pt;height:16.5pt;visibility:visible">
                  <v:imagedata r:id="rId15" o:title=""/>
                </v:shape>
              </w:pict>
            </w:r>
          </w:p>
        </w:tc>
        <w:tc>
          <w:tcPr>
            <w:tcW w:w="1259" w:type="dxa"/>
            <w:gridSpan w:val="2"/>
            <w:tcBorders>
              <w:top w:val="single" w:sz="4" w:space="0" w:color="auto"/>
              <w:bottom w:val="single" w:sz="4" w:space="0" w:color="auto"/>
            </w:tcBorders>
            <w:vAlign w:val="center"/>
          </w:tcPr>
          <w:p w14:paraId="4FF24701" w14:textId="77777777" w:rsidR="00F150EE" w:rsidRPr="00F150EE" w:rsidRDefault="00F150EE" w:rsidP="00F150EE">
            <w:pPr>
              <w:ind w:left="567" w:hanging="567"/>
              <w:jc w:val="center"/>
              <w:rPr>
                <w:rFonts w:ascii="Times New Roman" w:hAnsi="Times New Roman"/>
                <w:color w:val="000000"/>
                <w:sz w:val="38"/>
                <w:szCs w:val="38"/>
              </w:rPr>
            </w:pPr>
            <w:r w:rsidRPr="00F150EE">
              <w:rPr>
                <w:rFonts w:ascii="Times New Roman" w:hAnsi="Times New Roman"/>
                <w:color w:val="000000"/>
                <w:sz w:val="38"/>
                <w:szCs w:val="38"/>
              </w:rPr>
              <w:t>104-0</w:t>
            </w:r>
          </w:p>
        </w:tc>
        <w:tc>
          <w:tcPr>
            <w:tcW w:w="6758" w:type="dxa"/>
            <w:gridSpan w:val="9"/>
            <w:tcBorders>
              <w:top w:val="single" w:sz="4" w:space="0" w:color="auto"/>
              <w:bottom w:val="single" w:sz="4" w:space="0" w:color="auto"/>
              <w:right w:val="single" w:sz="4" w:space="0" w:color="auto"/>
            </w:tcBorders>
            <w:vAlign w:val="center"/>
          </w:tcPr>
          <w:p w14:paraId="1C9ACCDA" w14:textId="77777777" w:rsidR="00F150EE" w:rsidRPr="00F150EE" w:rsidRDefault="00F150EE" w:rsidP="00381B93">
            <w:pPr>
              <w:ind w:left="567" w:hanging="567"/>
              <w:rPr>
                <w:rFonts w:ascii="Times New Roman" w:hAnsi="Times New Roman"/>
                <w:color w:val="000000"/>
                <w:spacing w:val="-16"/>
                <w:sz w:val="28"/>
                <w:szCs w:val="28"/>
              </w:rPr>
            </w:pPr>
            <w:r w:rsidRPr="00F150EE">
              <w:rPr>
                <w:rFonts w:ascii="Times New Roman" w:hAnsi="Times New Roman"/>
                <w:color w:val="000000"/>
                <w:spacing w:val="-16"/>
                <w:sz w:val="28"/>
                <w:szCs w:val="28"/>
              </w:rPr>
              <w:t>00000.00000  00000.000000  00000.000000  0  00000000000000</w:t>
            </w:r>
          </w:p>
        </w:tc>
      </w:tr>
      <w:tr w:rsidR="00F150EE" w:rsidRPr="001E7CE8" w14:paraId="584E7296" w14:textId="77777777" w:rsidTr="00381B93">
        <w:trPr>
          <w:trHeight w:hRule="exact" w:val="437"/>
        </w:trPr>
        <w:tc>
          <w:tcPr>
            <w:tcW w:w="5479" w:type="dxa"/>
            <w:gridSpan w:val="8"/>
            <w:tcBorders>
              <w:top w:val="single" w:sz="4" w:space="0" w:color="auto"/>
              <w:left w:val="single" w:sz="4" w:space="0" w:color="auto"/>
              <w:bottom w:val="single" w:sz="4" w:space="0" w:color="auto"/>
              <w:right w:val="single" w:sz="4" w:space="0" w:color="auto"/>
            </w:tcBorders>
          </w:tcPr>
          <w:p w14:paraId="2D3C964C" w14:textId="77777777" w:rsidR="00F150EE" w:rsidRPr="001E7CE8" w:rsidRDefault="00F150EE" w:rsidP="00381B93">
            <w:pPr>
              <w:ind w:left="567" w:hanging="567"/>
              <w:rPr>
                <w:rFonts w:ascii="Tahoma" w:hAnsi="Tahoma" w:cs="Tahoma"/>
                <w:color w:val="000000"/>
                <w:sz w:val="15"/>
                <w:szCs w:val="15"/>
              </w:rPr>
            </w:pPr>
            <w:r>
              <w:rPr>
                <w:rFonts w:ascii="Tahoma" w:hAnsi="Tahoma" w:cs="Tahoma"/>
                <w:color w:val="000000"/>
                <w:sz w:val="15"/>
                <w:szCs w:val="15"/>
              </w:rPr>
              <w:t>Beneficiário</w:t>
            </w:r>
          </w:p>
          <w:p w14:paraId="085EB828" w14:textId="77777777" w:rsidR="00F150EE" w:rsidRPr="001E7CE8" w:rsidRDefault="00F150EE" w:rsidP="00381B93">
            <w:pPr>
              <w:ind w:left="567" w:hanging="567"/>
              <w:rPr>
                <w:rFonts w:ascii="Tahoma" w:hAnsi="Tahoma" w:cs="Tahoma"/>
                <w:color w:val="000000"/>
                <w:sz w:val="15"/>
                <w:szCs w:val="15"/>
              </w:rPr>
            </w:pPr>
          </w:p>
        </w:tc>
        <w:tc>
          <w:tcPr>
            <w:tcW w:w="1865" w:type="dxa"/>
            <w:gridSpan w:val="4"/>
            <w:tcBorders>
              <w:top w:val="single" w:sz="4" w:space="0" w:color="auto"/>
              <w:left w:val="single" w:sz="4" w:space="0" w:color="auto"/>
              <w:bottom w:val="single" w:sz="4" w:space="0" w:color="auto"/>
              <w:right w:val="single" w:sz="4" w:space="0" w:color="auto"/>
            </w:tcBorders>
          </w:tcPr>
          <w:p w14:paraId="34CB8224"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CPF/CNPJ</w:t>
            </w:r>
          </w:p>
          <w:p w14:paraId="7E4C6DF9" w14:textId="77777777" w:rsidR="00F150EE" w:rsidRPr="001E7CE8" w:rsidRDefault="00F150EE" w:rsidP="00381B93">
            <w:pPr>
              <w:ind w:left="567" w:hanging="567"/>
              <w:rPr>
                <w:rFonts w:ascii="Tahoma" w:hAnsi="Tahoma" w:cs="Tahoma"/>
                <w:color w:val="000000"/>
                <w:sz w:val="15"/>
                <w:szCs w:val="15"/>
              </w:rPr>
            </w:pPr>
          </w:p>
        </w:tc>
        <w:tc>
          <w:tcPr>
            <w:tcW w:w="2473" w:type="dxa"/>
            <w:gridSpan w:val="2"/>
            <w:tcBorders>
              <w:top w:val="single" w:sz="4" w:space="0" w:color="auto"/>
              <w:left w:val="single" w:sz="4" w:space="0" w:color="auto"/>
              <w:bottom w:val="single" w:sz="4" w:space="0" w:color="auto"/>
              <w:right w:val="single" w:sz="4" w:space="0" w:color="auto"/>
            </w:tcBorders>
          </w:tcPr>
          <w:p w14:paraId="5523F3EC"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 xml:space="preserve">Agência / Código do </w:t>
            </w:r>
            <w:r>
              <w:rPr>
                <w:rFonts w:ascii="Tahoma" w:hAnsi="Tahoma" w:cs="Tahoma"/>
                <w:color w:val="000000"/>
                <w:sz w:val="15"/>
                <w:szCs w:val="15"/>
              </w:rPr>
              <w:t>Beneficiário</w:t>
            </w:r>
          </w:p>
          <w:p w14:paraId="5F519859" w14:textId="77777777" w:rsidR="00F150EE" w:rsidRPr="001E7CE8" w:rsidRDefault="00F150EE" w:rsidP="00381B93">
            <w:pPr>
              <w:ind w:left="567" w:hanging="567"/>
              <w:rPr>
                <w:rFonts w:ascii="Tahoma" w:hAnsi="Tahoma" w:cs="Tahoma"/>
                <w:color w:val="000000"/>
                <w:sz w:val="15"/>
                <w:szCs w:val="15"/>
              </w:rPr>
            </w:pPr>
          </w:p>
        </w:tc>
      </w:tr>
      <w:tr w:rsidR="00F150EE" w:rsidRPr="001E7CE8" w14:paraId="1915FEEA" w14:textId="77777777" w:rsidTr="00381B93">
        <w:trPr>
          <w:trHeight w:hRule="exact" w:val="437"/>
        </w:trPr>
        <w:tc>
          <w:tcPr>
            <w:tcW w:w="6722" w:type="dxa"/>
            <w:gridSpan w:val="10"/>
            <w:tcBorders>
              <w:top w:val="single" w:sz="4" w:space="0" w:color="auto"/>
              <w:left w:val="single" w:sz="4" w:space="0" w:color="auto"/>
              <w:bottom w:val="single" w:sz="4" w:space="0" w:color="auto"/>
              <w:right w:val="single" w:sz="4" w:space="0" w:color="auto"/>
            </w:tcBorders>
          </w:tcPr>
          <w:p w14:paraId="548EBFAE" w14:textId="77777777" w:rsidR="00F150EE" w:rsidRPr="001E7CE8" w:rsidRDefault="00F150EE" w:rsidP="00381B93">
            <w:pPr>
              <w:ind w:left="567" w:hanging="567"/>
              <w:rPr>
                <w:rFonts w:ascii="Tahoma" w:hAnsi="Tahoma" w:cs="Tahoma"/>
                <w:color w:val="000000"/>
                <w:sz w:val="15"/>
                <w:szCs w:val="15"/>
              </w:rPr>
            </w:pPr>
            <w:r>
              <w:rPr>
                <w:rFonts w:ascii="Tahoma" w:hAnsi="Tahoma" w:cs="Tahoma"/>
                <w:color w:val="000000"/>
                <w:sz w:val="15"/>
                <w:szCs w:val="15"/>
              </w:rPr>
              <w:t>Endereço do Beneficiário</w:t>
            </w:r>
          </w:p>
        </w:tc>
        <w:tc>
          <w:tcPr>
            <w:tcW w:w="622" w:type="dxa"/>
            <w:gridSpan w:val="2"/>
            <w:tcBorders>
              <w:top w:val="single" w:sz="4" w:space="0" w:color="auto"/>
              <w:left w:val="single" w:sz="4" w:space="0" w:color="auto"/>
              <w:bottom w:val="single" w:sz="4" w:space="0" w:color="auto"/>
              <w:right w:val="single" w:sz="4" w:space="0" w:color="auto"/>
            </w:tcBorders>
          </w:tcPr>
          <w:p w14:paraId="035C523A" w14:textId="77777777" w:rsidR="00F150EE" w:rsidRPr="001E7CE8" w:rsidRDefault="00F150EE" w:rsidP="00381B93">
            <w:pPr>
              <w:ind w:left="567" w:hanging="567"/>
              <w:rPr>
                <w:rFonts w:ascii="Tahoma" w:hAnsi="Tahoma" w:cs="Tahoma"/>
                <w:color w:val="000000"/>
                <w:sz w:val="15"/>
                <w:szCs w:val="15"/>
              </w:rPr>
            </w:pPr>
            <w:r>
              <w:rPr>
                <w:rFonts w:ascii="Tahoma" w:hAnsi="Tahoma" w:cs="Tahoma"/>
                <w:color w:val="000000"/>
                <w:sz w:val="15"/>
                <w:szCs w:val="15"/>
              </w:rPr>
              <w:t>UF</w:t>
            </w:r>
          </w:p>
        </w:tc>
        <w:tc>
          <w:tcPr>
            <w:tcW w:w="2473" w:type="dxa"/>
            <w:gridSpan w:val="2"/>
            <w:tcBorders>
              <w:top w:val="single" w:sz="4" w:space="0" w:color="auto"/>
              <w:left w:val="single" w:sz="4" w:space="0" w:color="auto"/>
              <w:bottom w:val="single" w:sz="4" w:space="0" w:color="auto"/>
              <w:right w:val="single" w:sz="4" w:space="0" w:color="auto"/>
            </w:tcBorders>
          </w:tcPr>
          <w:p w14:paraId="07CB30A6" w14:textId="77777777" w:rsidR="00F150EE" w:rsidRPr="001E7CE8" w:rsidRDefault="00F150EE" w:rsidP="00381B93">
            <w:pPr>
              <w:ind w:left="567" w:hanging="567"/>
              <w:rPr>
                <w:rFonts w:ascii="Tahoma" w:hAnsi="Tahoma" w:cs="Tahoma"/>
                <w:color w:val="000000"/>
                <w:sz w:val="15"/>
                <w:szCs w:val="15"/>
              </w:rPr>
            </w:pPr>
            <w:r>
              <w:rPr>
                <w:rFonts w:ascii="Tahoma" w:hAnsi="Tahoma" w:cs="Tahoma"/>
                <w:color w:val="000000"/>
                <w:sz w:val="15"/>
                <w:szCs w:val="15"/>
              </w:rPr>
              <w:t>CEP</w:t>
            </w:r>
          </w:p>
        </w:tc>
      </w:tr>
      <w:tr w:rsidR="00F150EE" w:rsidRPr="001E7CE8" w14:paraId="219A52C0" w14:textId="77777777" w:rsidTr="00381B93">
        <w:trPr>
          <w:trHeight w:hRule="exact" w:val="437"/>
        </w:trPr>
        <w:tc>
          <w:tcPr>
            <w:tcW w:w="1622" w:type="dxa"/>
            <w:gridSpan w:val="2"/>
            <w:tcBorders>
              <w:top w:val="single" w:sz="4" w:space="0" w:color="auto"/>
              <w:left w:val="single" w:sz="4" w:space="0" w:color="auto"/>
              <w:bottom w:val="single" w:sz="4" w:space="0" w:color="auto"/>
              <w:right w:val="single" w:sz="4" w:space="0" w:color="auto"/>
            </w:tcBorders>
          </w:tcPr>
          <w:p w14:paraId="7BE109BB"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033F4A04" w14:textId="77777777" w:rsidR="00F150EE" w:rsidRPr="001E7CE8" w:rsidRDefault="00F150EE" w:rsidP="00381B93">
            <w:pPr>
              <w:ind w:left="567" w:hanging="567"/>
              <w:rPr>
                <w:rFonts w:ascii="Tahoma" w:hAnsi="Tahoma" w:cs="Tahoma"/>
                <w:color w:val="000000"/>
                <w:sz w:val="15"/>
                <w:szCs w:val="15"/>
              </w:rPr>
            </w:pPr>
          </w:p>
        </w:tc>
        <w:tc>
          <w:tcPr>
            <w:tcW w:w="2158" w:type="dxa"/>
            <w:gridSpan w:val="4"/>
            <w:tcBorders>
              <w:top w:val="single" w:sz="4" w:space="0" w:color="auto"/>
              <w:left w:val="single" w:sz="4" w:space="0" w:color="auto"/>
              <w:bottom w:val="single" w:sz="4" w:space="0" w:color="auto"/>
              <w:right w:val="single" w:sz="4" w:space="0" w:color="auto"/>
            </w:tcBorders>
          </w:tcPr>
          <w:p w14:paraId="2E073154"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documento</w:t>
            </w:r>
          </w:p>
          <w:p w14:paraId="64FC2DFF" w14:textId="77777777" w:rsidR="00F150EE" w:rsidRPr="001E7CE8" w:rsidRDefault="00F150EE" w:rsidP="00381B93">
            <w:pPr>
              <w:ind w:left="567" w:hanging="567"/>
              <w:rPr>
                <w:rFonts w:ascii="Tahoma" w:hAnsi="Tahoma" w:cs="Tahoma"/>
                <w:color w:val="000000"/>
                <w:sz w:val="15"/>
                <w:szCs w:val="15"/>
              </w:rPr>
            </w:pPr>
          </w:p>
        </w:tc>
        <w:tc>
          <w:tcPr>
            <w:tcW w:w="1699" w:type="dxa"/>
            <w:gridSpan w:val="2"/>
            <w:tcBorders>
              <w:top w:val="single" w:sz="4" w:space="0" w:color="auto"/>
              <w:left w:val="single" w:sz="4" w:space="0" w:color="auto"/>
              <w:bottom w:val="single" w:sz="4" w:space="0" w:color="auto"/>
              <w:right w:val="single" w:sz="4" w:space="0" w:color="auto"/>
            </w:tcBorders>
          </w:tcPr>
          <w:p w14:paraId="397D6F3F" w14:textId="77777777" w:rsidR="00F150EE" w:rsidRPr="001E7CE8" w:rsidRDefault="00F150EE" w:rsidP="00381B93">
            <w:pPr>
              <w:ind w:left="567" w:hanging="567"/>
              <w:rPr>
                <w:rFonts w:ascii="Tahoma" w:hAnsi="Tahoma" w:cs="Tahoma"/>
                <w:color w:val="000000"/>
                <w:sz w:val="15"/>
                <w:szCs w:val="15"/>
              </w:rPr>
            </w:pPr>
            <w:r>
              <w:rPr>
                <w:rFonts w:ascii="Tahoma" w:hAnsi="Tahoma" w:cs="Tahoma"/>
                <w:color w:val="000000"/>
                <w:sz w:val="15"/>
                <w:szCs w:val="15"/>
              </w:rPr>
              <w:t>Aceite</w:t>
            </w:r>
          </w:p>
        </w:tc>
        <w:tc>
          <w:tcPr>
            <w:tcW w:w="1865" w:type="dxa"/>
            <w:gridSpan w:val="4"/>
            <w:tcBorders>
              <w:top w:val="single" w:sz="4" w:space="0" w:color="auto"/>
              <w:left w:val="single" w:sz="4" w:space="0" w:color="auto"/>
              <w:bottom w:val="single" w:sz="4" w:space="0" w:color="auto"/>
              <w:right w:val="single" w:sz="4" w:space="0" w:color="auto"/>
            </w:tcBorders>
          </w:tcPr>
          <w:p w14:paraId="1C219509"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4F5F493E" w14:textId="77777777" w:rsidR="00F150EE" w:rsidRPr="001E7CE8" w:rsidRDefault="00F150EE" w:rsidP="00381B93">
            <w:pPr>
              <w:ind w:left="567" w:hanging="567"/>
              <w:rPr>
                <w:rFonts w:ascii="Tahoma" w:hAnsi="Tahoma" w:cs="Tahoma"/>
                <w:color w:val="000000"/>
                <w:sz w:val="15"/>
                <w:szCs w:val="15"/>
              </w:rPr>
            </w:pPr>
          </w:p>
        </w:tc>
        <w:tc>
          <w:tcPr>
            <w:tcW w:w="2473" w:type="dxa"/>
            <w:gridSpan w:val="2"/>
            <w:tcBorders>
              <w:top w:val="single" w:sz="4" w:space="0" w:color="auto"/>
              <w:left w:val="single" w:sz="4" w:space="0" w:color="auto"/>
              <w:bottom w:val="single" w:sz="4" w:space="0" w:color="auto"/>
              <w:right w:val="single" w:sz="4" w:space="0" w:color="auto"/>
            </w:tcBorders>
          </w:tcPr>
          <w:p w14:paraId="1589BA99" w14:textId="77777777" w:rsidR="00F150EE" w:rsidRPr="001E7CE8" w:rsidRDefault="00F150EE" w:rsidP="00381B93">
            <w:pPr>
              <w:ind w:left="567" w:hanging="567"/>
              <w:rPr>
                <w:rFonts w:ascii="Tahoma" w:hAnsi="Tahoma" w:cs="Tahoma"/>
                <w:color w:val="000000"/>
                <w:sz w:val="15"/>
                <w:szCs w:val="15"/>
              </w:rPr>
            </w:pPr>
            <w:r w:rsidRPr="001E7CE8">
              <w:rPr>
                <w:rFonts w:ascii="Tahoma" w:hAnsi="Tahoma" w:cs="Tahoma"/>
                <w:color w:val="000000"/>
                <w:sz w:val="15"/>
                <w:szCs w:val="15"/>
              </w:rPr>
              <w:t>Nosso Número</w:t>
            </w:r>
          </w:p>
          <w:p w14:paraId="5FC848B6" w14:textId="77777777" w:rsidR="00F150EE" w:rsidRPr="001E7CE8" w:rsidRDefault="00F150EE" w:rsidP="00381B93">
            <w:pPr>
              <w:ind w:left="567" w:hanging="567"/>
              <w:rPr>
                <w:rFonts w:ascii="Tahoma" w:hAnsi="Tahoma" w:cs="Tahoma"/>
                <w:color w:val="000000"/>
                <w:sz w:val="15"/>
                <w:szCs w:val="15"/>
              </w:rPr>
            </w:pPr>
          </w:p>
        </w:tc>
      </w:tr>
      <w:tr w:rsidR="00F150EE" w:rsidRPr="001E7CE8" w14:paraId="68E00A57" w14:textId="77777777" w:rsidTr="00005E94">
        <w:trPr>
          <w:trHeight w:val="3533"/>
        </w:trPr>
        <w:tc>
          <w:tcPr>
            <w:tcW w:w="9817" w:type="dxa"/>
            <w:gridSpan w:val="14"/>
            <w:tcBorders>
              <w:top w:val="single" w:sz="4" w:space="0" w:color="auto"/>
              <w:left w:val="single" w:sz="4" w:space="0" w:color="auto"/>
              <w:bottom w:val="single" w:sz="4" w:space="0" w:color="auto"/>
              <w:right w:val="single" w:sz="4" w:space="0" w:color="auto"/>
            </w:tcBorders>
          </w:tcPr>
          <w:p w14:paraId="3865410E" w14:textId="77777777" w:rsidR="00F150EE" w:rsidRPr="003C5A2B" w:rsidRDefault="00F150EE" w:rsidP="00381B93">
            <w:pPr>
              <w:ind w:left="567" w:hanging="567"/>
              <w:rPr>
                <w:rFonts w:ascii="Times New Roman" w:hAnsi="Times New Roman"/>
                <w:color w:val="000000"/>
                <w:sz w:val="17"/>
                <w:szCs w:val="17"/>
              </w:rPr>
            </w:pPr>
            <w:r w:rsidRPr="003C5A2B">
              <w:rPr>
                <w:rFonts w:ascii="Times New Roman" w:hAnsi="Times New Roman"/>
                <w:b/>
                <w:bCs/>
                <w:color w:val="000000"/>
                <w:sz w:val="17"/>
                <w:szCs w:val="17"/>
              </w:rPr>
              <w:t>Instruções (Texto de Responsabilidade do Beneficiário):</w:t>
            </w:r>
          </w:p>
          <w:p w14:paraId="1F7D7D7F" w14:textId="77777777" w:rsidR="00F150EE" w:rsidRPr="002C633F" w:rsidRDefault="00F150EE" w:rsidP="00381B93">
            <w:pPr>
              <w:ind w:left="567" w:hanging="567"/>
              <w:rPr>
                <w:color w:val="000000"/>
                <w:sz w:val="16"/>
                <w:szCs w:val="16"/>
              </w:rPr>
            </w:pPr>
          </w:p>
          <w:p w14:paraId="2C442896" w14:textId="77777777" w:rsidR="00F150EE" w:rsidRDefault="00F150EE" w:rsidP="00381B93">
            <w:pPr>
              <w:ind w:left="567" w:hanging="567"/>
              <w:rPr>
                <w:color w:val="000000"/>
                <w:sz w:val="16"/>
                <w:szCs w:val="16"/>
              </w:rPr>
            </w:pPr>
          </w:p>
          <w:p w14:paraId="4DD5C5DA" w14:textId="77777777" w:rsidR="00F150EE" w:rsidRDefault="00F150EE" w:rsidP="00381B93">
            <w:pPr>
              <w:ind w:left="567" w:hanging="567"/>
              <w:rPr>
                <w:color w:val="000000"/>
                <w:sz w:val="16"/>
                <w:szCs w:val="16"/>
              </w:rPr>
            </w:pPr>
          </w:p>
          <w:p w14:paraId="1D14215A" w14:textId="77777777" w:rsidR="00F150EE" w:rsidRDefault="00F150EE" w:rsidP="00381B93">
            <w:pPr>
              <w:ind w:left="567" w:hanging="567"/>
              <w:rPr>
                <w:color w:val="000000"/>
                <w:sz w:val="16"/>
                <w:szCs w:val="16"/>
              </w:rPr>
            </w:pPr>
          </w:p>
          <w:p w14:paraId="2850356A" w14:textId="77777777" w:rsidR="00F150EE" w:rsidRDefault="00F150EE" w:rsidP="00381B93">
            <w:pPr>
              <w:ind w:left="567" w:hanging="567"/>
              <w:rPr>
                <w:color w:val="000000"/>
                <w:sz w:val="16"/>
                <w:szCs w:val="16"/>
              </w:rPr>
            </w:pPr>
          </w:p>
          <w:p w14:paraId="281DF46F" w14:textId="77777777" w:rsidR="00F150EE" w:rsidRDefault="00F150EE" w:rsidP="00381B93">
            <w:pPr>
              <w:ind w:left="567" w:hanging="567"/>
              <w:rPr>
                <w:color w:val="000000"/>
                <w:sz w:val="16"/>
                <w:szCs w:val="16"/>
              </w:rPr>
            </w:pPr>
          </w:p>
          <w:p w14:paraId="20370065" w14:textId="77777777" w:rsidR="00F150EE" w:rsidRDefault="00F150EE" w:rsidP="00381B93">
            <w:pPr>
              <w:ind w:left="567" w:hanging="567"/>
              <w:rPr>
                <w:color w:val="000000"/>
                <w:sz w:val="16"/>
                <w:szCs w:val="16"/>
              </w:rPr>
            </w:pPr>
          </w:p>
          <w:p w14:paraId="7916F3C3" w14:textId="77777777" w:rsidR="00F150EE" w:rsidRDefault="00F150EE" w:rsidP="00381B93">
            <w:pPr>
              <w:ind w:left="567" w:hanging="567"/>
              <w:rPr>
                <w:color w:val="000000"/>
                <w:sz w:val="16"/>
                <w:szCs w:val="16"/>
              </w:rPr>
            </w:pPr>
          </w:p>
          <w:p w14:paraId="00926E37" w14:textId="77777777" w:rsidR="00F150EE" w:rsidRDefault="00F150EE" w:rsidP="00381B93">
            <w:pPr>
              <w:ind w:left="567" w:hanging="567"/>
              <w:rPr>
                <w:color w:val="000000"/>
                <w:sz w:val="16"/>
                <w:szCs w:val="16"/>
              </w:rPr>
            </w:pPr>
          </w:p>
          <w:p w14:paraId="0C9AD687" w14:textId="77777777" w:rsidR="00F150EE" w:rsidRDefault="00F150EE" w:rsidP="00381B93">
            <w:pPr>
              <w:ind w:left="567" w:hanging="567"/>
              <w:rPr>
                <w:color w:val="000000"/>
                <w:sz w:val="16"/>
                <w:szCs w:val="16"/>
              </w:rPr>
            </w:pPr>
          </w:p>
          <w:p w14:paraId="2B24A268" w14:textId="77777777" w:rsidR="00F150EE" w:rsidRDefault="00F150EE" w:rsidP="00381B93">
            <w:pPr>
              <w:ind w:left="567" w:hanging="567"/>
              <w:rPr>
                <w:color w:val="000000"/>
                <w:sz w:val="16"/>
                <w:szCs w:val="16"/>
              </w:rPr>
            </w:pPr>
          </w:p>
          <w:p w14:paraId="377738F3" w14:textId="77777777" w:rsidR="00F150EE" w:rsidRDefault="00F150EE" w:rsidP="00381B93">
            <w:pPr>
              <w:ind w:left="567" w:hanging="567"/>
              <w:rPr>
                <w:color w:val="000000"/>
                <w:sz w:val="16"/>
                <w:szCs w:val="16"/>
              </w:rPr>
            </w:pPr>
          </w:p>
          <w:p w14:paraId="73D09735" w14:textId="77777777" w:rsidR="00F150EE" w:rsidRDefault="00F150EE" w:rsidP="00381B93">
            <w:pPr>
              <w:ind w:left="567" w:hanging="567"/>
              <w:rPr>
                <w:color w:val="000000"/>
                <w:sz w:val="16"/>
                <w:szCs w:val="16"/>
              </w:rPr>
            </w:pPr>
          </w:p>
          <w:p w14:paraId="2445B501" w14:textId="77777777" w:rsidR="00F150EE" w:rsidRPr="002C633F" w:rsidRDefault="00F150EE" w:rsidP="00381B93">
            <w:pPr>
              <w:ind w:left="567" w:hanging="567"/>
              <w:rPr>
                <w:color w:val="000000"/>
                <w:sz w:val="16"/>
                <w:szCs w:val="16"/>
              </w:rPr>
            </w:pPr>
          </w:p>
          <w:p w14:paraId="213DBECF" w14:textId="77777777" w:rsidR="00F150EE" w:rsidRPr="002C633F" w:rsidRDefault="00F150EE" w:rsidP="00381B93">
            <w:pPr>
              <w:ind w:left="567" w:hanging="567"/>
              <w:rPr>
                <w:color w:val="000000"/>
                <w:sz w:val="16"/>
                <w:szCs w:val="16"/>
              </w:rPr>
            </w:pPr>
          </w:p>
          <w:p w14:paraId="58CDBDB3" w14:textId="77777777" w:rsidR="00F150EE" w:rsidRPr="002C633F" w:rsidRDefault="00F150EE" w:rsidP="00381B93">
            <w:pPr>
              <w:ind w:left="567" w:hanging="567"/>
              <w:rPr>
                <w:color w:val="000000"/>
                <w:sz w:val="16"/>
                <w:szCs w:val="16"/>
              </w:rPr>
            </w:pPr>
          </w:p>
          <w:p w14:paraId="67F36633" w14:textId="77777777" w:rsidR="00F150EE" w:rsidRPr="002C633F" w:rsidRDefault="00F150EE" w:rsidP="00381B93">
            <w:pPr>
              <w:ind w:left="567" w:hanging="567"/>
              <w:rPr>
                <w:color w:val="000000"/>
                <w:sz w:val="16"/>
                <w:szCs w:val="16"/>
              </w:rPr>
            </w:pPr>
          </w:p>
          <w:p w14:paraId="7FA49B20" w14:textId="77777777" w:rsidR="00F150EE" w:rsidRPr="001E7CE8" w:rsidRDefault="00F150EE" w:rsidP="00381B93">
            <w:pPr>
              <w:ind w:left="567" w:hanging="567"/>
              <w:rPr>
                <w:rFonts w:ascii="Tahoma" w:hAnsi="Tahoma" w:cs="Tahoma"/>
                <w:color w:val="000000"/>
                <w:sz w:val="15"/>
                <w:szCs w:val="15"/>
              </w:rPr>
            </w:pPr>
          </w:p>
        </w:tc>
      </w:tr>
      <w:tr w:rsidR="00F150EE" w:rsidRPr="004B7D9E" w14:paraId="1CF0DF2D" w14:textId="77777777" w:rsidTr="00381B93">
        <w:trPr>
          <w:trHeight w:hRule="exact" w:val="227"/>
        </w:trPr>
        <w:tc>
          <w:tcPr>
            <w:tcW w:w="7178" w:type="dxa"/>
            <w:gridSpan w:val="11"/>
            <w:tcBorders>
              <w:top w:val="single" w:sz="4" w:space="0" w:color="auto"/>
              <w:left w:val="single" w:sz="4" w:space="0" w:color="auto"/>
              <w:bottom w:val="nil"/>
              <w:right w:val="nil"/>
            </w:tcBorders>
            <w:vAlign w:val="center"/>
          </w:tcPr>
          <w:p w14:paraId="75F9A536" w14:textId="77777777" w:rsidR="00F150EE" w:rsidRPr="004B7D9E" w:rsidRDefault="00F150EE"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Pagador: </w:t>
            </w:r>
          </w:p>
        </w:tc>
        <w:tc>
          <w:tcPr>
            <w:tcW w:w="2639" w:type="dxa"/>
            <w:gridSpan w:val="3"/>
            <w:tcBorders>
              <w:top w:val="single" w:sz="4" w:space="0" w:color="auto"/>
              <w:left w:val="nil"/>
              <w:bottom w:val="nil"/>
              <w:right w:val="single" w:sz="4" w:space="0" w:color="auto"/>
            </w:tcBorders>
            <w:vAlign w:val="center"/>
          </w:tcPr>
          <w:p w14:paraId="05440141" w14:textId="77777777" w:rsidR="00F150EE" w:rsidRPr="004B7D9E" w:rsidRDefault="00F150EE"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CPF/CNPJ: </w:t>
            </w:r>
          </w:p>
        </w:tc>
      </w:tr>
      <w:tr w:rsidR="00F150EE" w:rsidRPr="004B7D9E" w14:paraId="0177A09C" w14:textId="77777777" w:rsidTr="00381B93">
        <w:trPr>
          <w:trHeight w:hRule="exact" w:val="227"/>
        </w:trPr>
        <w:tc>
          <w:tcPr>
            <w:tcW w:w="7178" w:type="dxa"/>
            <w:gridSpan w:val="11"/>
            <w:tcBorders>
              <w:top w:val="nil"/>
              <w:left w:val="single" w:sz="4" w:space="0" w:color="auto"/>
              <w:bottom w:val="single" w:sz="4" w:space="0" w:color="auto"/>
              <w:right w:val="nil"/>
            </w:tcBorders>
            <w:vAlign w:val="center"/>
          </w:tcPr>
          <w:p w14:paraId="5FAE7C8A" w14:textId="77777777" w:rsidR="00F150EE" w:rsidRPr="004B7D9E" w:rsidRDefault="00F150EE" w:rsidP="00381B93">
            <w:pPr>
              <w:tabs>
                <w:tab w:val="left" w:pos="-180"/>
                <w:tab w:val="left" w:pos="7740"/>
              </w:tabs>
              <w:ind w:left="567" w:hanging="567"/>
              <w:rPr>
                <w:rFonts w:ascii="Tahoma" w:hAnsi="Tahoma" w:cs="Tahoma"/>
                <w:color w:val="000000"/>
                <w:sz w:val="15"/>
                <w:szCs w:val="15"/>
              </w:rPr>
            </w:pPr>
          </w:p>
        </w:tc>
        <w:tc>
          <w:tcPr>
            <w:tcW w:w="878" w:type="dxa"/>
            <w:gridSpan w:val="2"/>
            <w:tcBorders>
              <w:top w:val="nil"/>
              <w:left w:val="nil"/>
              <w:bottom w:val="single" w:sz="4" w:space="0" w:color="auto"/>
              <w:right w:val="nil"/>
            </w:tcBorders>
            <w:vAlign w:val="center"/>
          </w:tcPr>
          <w:p w14:paraId="43ECA701" w14:textId="77777777" w:rsidR="00F150EE" w:rsidRPr="004B7D9E" w:rsidRDefault="00F150EE"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UF:</w:t>
            </w:r>
          </w:p>
        </w:tc>
        <w:tc>
          <w:tcPr>
            <w:tcW w:w="1761" w:type="dxa"/>
            <w:tcBorders>
              <w:top w:val="nil"/>
              <w:left w:val="nil"/>
              <w:bottom w:val="single" w:sz="4" w:space="0" w:color="auto"/>
              <w:right w:val="single" w:sz="4" w:space="0" w:color="auto"/>
            </w:tcBorders>
            <w:vAlign w:val="center"/>
          </w:tcPr>
          <w:p w14:paraId="68CFA847" w14:textId="77777777" w:rsidR="00F150EE" w:rsidRPr="004B7D9E" w:rsidRDefault="00F150EE" w:rsidP="00381B93">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CEP:</w:t>
            </w:r>
          </w:p>
        </w:tc>
      </w:tr>
      <w:tr w:rsidR="00F150EE" w:rsidRPr="007B5AEE" w14:paraId="2229E557" w14:textId="77777777" w:rsidTr="00381B93">
        <w:trPr>
          <w:trHeight w:hRule="exact" w:val="547"/>
        </w:trPr>
        <w:tc>
          <w:tcPr>
            <w:tcW w:w="1196" w:type="dxa"/>
            <w:tcBorders>
              <w:top w:val="single" w:sz="4" w:space="0" w:color="auto"/>
              <w:left w:val="single" w:sz="4" w:space="0" w:color="auto"/>
              <w:bottom w:val="single" w:sz="4" w:space="0" w:color="auto"/>
              <w:right w:val="nil"/>
            </w:tcBorders>
          </w:tcPr>
          <w:p w14:paraId="65593AF7" w14:textId="77777777" w:rsidR="00F150EE" w:rsidRPr="007B5AEE" w:rsidRDefault="00F150EE"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Carteira</w:t>
            </w:r>
          </w:p>
        </w:tc>
        <w:tc>
          <w:tcPr>
            <w:tcW w:w="1196" w:type="dxa"/>
            <w:gridSpan w:val="3"/>
            <w:tcBorders>
              <w:top w:val="single" w:sz="4" w:space="0" w:color="auto"/>
              <w:left w:val="single" w:sz="4" w:space="0" w:color="auto"/>
              <w:bottom w:val="single" w:sz="4" w:space="0" w:color="auto"/>
              <w:right w:val="nil"/>
            </w:tcBorders>
          </w:tcPr>
          <w:p w14:paraId="2B37FBB6" w14:textId="77777777" w:rsidR="00F150EE" w:rsidRPr="007B5AEE" w:rsidRDefault="00F150EE"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Espécie</w:t>
            </w:r>
          </w:p>
        </w:tc>
        <w:tc>
          <w:tcPr>
            <w:tcW w:w="2393" w:type="dxa"/>
            <w:gridSpan w:val="3"/>
            <w:tcBorders>
              <w:top w:val="single" w:sz="4" w:space="0" w:color="auto"/>
              <w:left w:val="single" w:sz="4" w:space="0" w:color="auto"/>
              <w:bottom w:val="single" w:sz="4" w:space="0" w:color="auto"/>
              <w:right w:val="nil"/>
            </w:tcBorders>
            <w:shd w:val="clear" w:color="auto" w:fill="CCCCCC"/>
          </w:tcPr>
          <w:p w14:paraId="1DC03C3A" w14:textId="77777777" w:rsidR="00F150EE" w:rsidRPr="007B5AEE" w:rsidRDefault="00F150EE"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Vencimento</w:t>
            </w:r>
          </w:p>
        </w:tc>
        <w:tc>
          <w:tcPr>
            <w:tcW w:w="2393" w:type="dxa"/>
            <w:gridSpan w:val="4"/>
            <w:tcBorders>
              <w:top w:val="single" w:sz="4" w:space="0" w:color="auto"/>
              <w:left w:val="single" w:sz="4" w:space="0" w:color="auto"/>
              <w:bottom w:val="single" w:sz="4" w:space="0" w:color="auto"/>
              <w:right w:val="single" w:sz="4" w:space="0" w:color="auto"/>
            </w:tcBorders>
            <w:shd w:val="clear" w:color="auto" w:fill="CCCCCC"/>
          </w:tcPr>
          <w:p w14:paraId="72D33F01" w14:textId="77777777" w:rsidR="00F150EE" w:rsidRPr="007B5AEE" w:rsidRDefault="00F150EE" w:rsidP="00381B93">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Valor do Documento</w:t>
            </w:r>
          </w:p>
        </w:tc>
        <w:tc>
          <w:tcPr>
            <w:tcW w:w="2639" w:type="dxa"/>
            <w:gridSpan w:val="3"/>
            <w:tcBorders>
              <w:top w:val="single" w:sz="4" w:space="0" w:color="auto"/>
              <w:left w:val="single" w:sz="4" w:space="0" w:color="auto"/>
              <w:bottom w:val="single" w:sz="4" w:space="0" w:color="auto"/>
              <w:right w:val="single" w:sz="4" w:space="0" w:color="auto"/>
            </w:tcBorders>
          </w:tcPr>
          <w:p w14:paraId="2D250393" w14:textId="77777777" w:rsidR="00F150EE" w:rsidRPr="007B5AEE" w:rsidRDefault="00F150EE" w:rsidP="00381B93">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Valor Cobrado</w:t>
            </w:r>
          </w:p>
          <w:p w14:paraId="0006DBC6" w14:textId="77777777" w:rsidR="00F150EE" w:rsidRPr="007B5AEE" w:rsidRDefault="00F150EE" w:rsidP="00381B93">
            <w:pPr>
              <w:tabs>
                <w:tab w:val="left" w:pos="-180"/>
                <w:tab w:val="left" w:pos="7740"/>
              </w:tabs>
              <w:ind w:left="567" w:hanging="567"/>
              <w:rPr>
                <w:rFonts w:ascii="Tahoma" w:hAnsi="Tahoma" w:cs="Tahoma"/>
                <w:color w:val="000000"/>
                <w:sz w:val="15"/>
                <w:szCs w:val="15"/>
              </w:rPr>
            </w:pPr>
          </w:p>
        </w:tc>
      </w:tr>
      <w:tr w:rsidR="00F150EE" w:rsidRPr="001E7CE8" w14:paraId="59321ADE" w14:textId="77777777" w:rsidTr="00381B93">
        <w:trPr>
          <w:trHeight w:hRule="exact" w:val="767"/>
        </w:trPr>
        <w:tc>
          <w:tcPr>
            <w:tcW w:w="5868" w:type="dxa"/>
            <w:gridSpan w:val="9"/>
            <w:tcBorders>
              <w:top w:val="single" w:sz="4" w:space="0" w:color="auto"/>
              <w:left w:val="single" w:sz="4" w:space="0" w:color="auto"/>
              <w:bottom w:val="dotDash" w:sz="4" w:space="0" w:color="auto"/>
              <w:right w:val="single" w:sz="4" w:space="0" w:color="auto"/>
            </w:tcBorders>
            <w:vAlign w:val="center"/>
          </w:tcPr>
          <w:p w14:paraId="3C500D1A" w14:textId="77777777" w:rsidR="00F150EE" w:rsidRPr="0028743E" w:rsidRDefault="00F150EE" w:rsidP="00381B93">
            <w:pPr>
              <w:jc w:val="center"/>
              <w:rPr>
                <w:rFonts w:ascii="Arial" w:hAnsi="Arial" w:cs="Arial"/>
                <w:color w:val="000000"/>
                <w:sz w:val="12"/>
                <w:szCs w:val="16"/>
              </w:rPr>
            </w:pPr>
            <w:r w:rsidRPr="0028743E">
              <w:rPr>
                <w:rFonts w:ascii="Arial" w:hAnsi="Arial" w:cs="Arial"/>
                <w:b/>
                <w:bCs/>
                <w:color w:val="000000"/>
                <w:sz w:val="12"/>
                <w:szCs w:val="16"/>
              </w:rPr>
              <w:t>SAC CAIXA</w:t>
            </w:r>
            <w:r w:rsidRPr="0028743E">
              <w:rPr>
                <w:rFonts w:ascii="Arial" w:hAnsi="Arial" w:cs="Arial"/>
                <w:color w:val="000000"/>
                <w:sz w:val="12"/>
                <w:szCs w:val="16"/>
              </w:rPr>
              <w:t>: 0800 726 0101 (informações, reclamações, sugestões e elogios)</w:t>
            </w:r>
          </w:p>
          <w:p w14:paraId="66138565" w14:textId="77777777" w:rsidR="00F150EE" w:rsidRPr="0028743E" w:rsidRDefault="00F150EE"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Para pessoas com deficiência auditiva ou de fala</w:t>
            </w:r>
            <w:r w:rsidRPr="0028743E">
              <w:rPr>
                <w:rFonts w:ascii="Arial" w:hAnsi="Arial" w:cs="Arial"/>
                <w:color w:val="000000"/>
                <w:sz w:val="12"/>
                <w:szCs w:val="16"/>
              </w:rPr>
              <w:t>: 0800 726 2492</w:t>
            </w:r>
          </w:p>
          <w:p w14:paraId="15F16390" w14:textId="77777777" w:rsidR="00F150EE" w:rsidRPr="0028743E" w:rsidRDefault="00F150EE" w:rsidP="00381B93">
            <w:pPr>
              <w:ind w:left="567" w:hanging="567"/>
              <w:jc w:val="center"/>
              <w:rPr>
                <w:rFonts w:ascii="Arial" w:hAnsi="Arial" w:cs="Arial"/>
                <w:color w:val="000000"/>
                <w:sz w:val="12"/>
                <w:szCs w:val="16"/>
              </w:rPr>
            </w:pPr>
            <w:r w:rsidRPr="0028743E">
              <w:rPr>
                <w:rFonts w:ascii="Arial" w:hAnsi="Arial" w:cs="Arial"/>
                <w:b/>
                <w:bCs/>
                <w:color w:val="000000"/>
                <w:sz w:val="12"/>
                <w:szCs w:val="16"/>
              </w:rPr>
              <w:t>Ouvidoria</w:t>
            </w:r>
            <w:r w:rsidRPr="0028743E">
              <w:rPr>
                <w:rFonts w:ascii="Arial" w:hAnsi="Arial" w:cs="Arial"/>
                <w:color w:val="000000"/>
                <w:sz w:val="12"/>
                <w:szCs w:val="16"/>
              </w:rPr>
              <w:t>: 0800 725 7474</w:t>
            </w:r>
          </w:p>
          <w:p w14:paraId="6885460E" w14:textId="77777777" w:rsidR="00F150EE" w:rsidRPr="001E7CE8" w:rsidRDefault="00F150EE" w:rsidP="00381B93">
            <w:pPr>
              <w:ind w:left="567" w:hanging="567"/>
              <w:jc w:val="center"/>
              <w:rPr>
                <w:color w:val="000000"/>
                <w:sz w:val="16"/>
                <w:szCs w:val="16"/>
              </w:rPr>
            </w:pPr>
            <w:r w:rsidRPr="0028743E">
              <w:rPr>
                <w:rFonts w:ascii="Arial" w:hAnsi="Arial" w:cs="Arial"/>
                <w:b/>
                <w:bCs/>
                <w:color w:val="0000FF"/>
                <w:sz w:val="12"/>
                <w:szCs w:val="16"/>
              </w:rPr>
              <w:t>caixa.gov.br</w:t>
            </w:r>
          </w:p>
        </w:tc>
        <w:tc>
          <w:tcPr>
            <w:tcW w:w="3949" w:type="dxa"/>
            <w:gridSpan w:val="5"/>
            <w:tcBorders>
              <w:top w:val="single" w:sz="4" w:space="0" w:color="auto"/>
              <w:left w:val="single" w:sz="4" w:space="0" w:color="auto"/>
              <w:bottom w:val="dotDash" w:sz="4" w:space="0" w:color="auto"/>
              <w:right w:val="single" w:sz="4" w:space="0" w:color="auto"/>
            </w:tcBorders>
            <w:shd w:val="clear" w:color="auto" w:fill="auto"/>
          </w:tcPr>
          <w:p w14:paraId="5BDD7082" w14:textId="77777777" w:rsidR="00F150EE" w:rsidRPr="00332171" w:rsidRDefault="00F150EE" w:rsidP="00381B93">
            <w:pPr>
              <w:jc w:val="center"/>
              <w:rPr>
                <w:rFonts w:ascii="Tahoma" w:hAnsi="Tahoma" w:cs="Tahoma"/>
                <w:color w:val="000000"/>
                <w:sz w:val="16"/>
                <w:szCs w:val="16"/>
              </w:rPr>
            </w:pPr>
            <w:r w:rsidRPr="001E7CE8">
              <w:rPr>
                <w:rFonts w:ascii="Tahoma" w:hAnsi="Tahoma" w:cs="Tahoma"/>
                <w:color w:val="000000"/>
                <w:sz w:val="16"/>
                <w:szCs w:val="16"/>
              </w:rPr>
              <w:t xml:space="preserve">Autenticação </w:t>
            </w:r>
            <w:r>
              <w:rPr>
                <w:rFonts w:ascii="Tahoma" w:hAnsi="Tahoma" w:cs="Tahoma"/>
                <w:color w:val="000000"/>
                <w:sz w:val="16"/>
                <w:szCs w:val="16"/>
              </w:rPr>
              <w:t xml:space="preserve">Mecânica </w:t>
            </w:r>
            <w:r w:rsidRPr="001E7CE8">
              <w:rPr>
                <w:rFonts w:ascii="Tahoma" w:hAnsi="Tahoma" w:cs="Tahoma"/>
                <w:color w:val="000000"/>
                <w:sz w:val="16"/>
                <w:szCs w:val="16"/>
              </w:rPr>
              <w:t>-</w:t>
            </w:r>
            <w:r>
              <w:rPr>
                <w:rFonts w:ascii="Tahoma" w:hAnsi="Tahoma" w:cs="Tahoma"/>
                <w:color w:val="000000"/>
                <w:sz w:val="16"/>
                <w:szCs w:val="16"/>
              </w:rPr>
              <w:t xml:space="preserve"> </w:t>
            </w:r>
            <w:r w:rsidRPr="00332171">
              <w:rPr>
                <w:rFonts w:ascii="Tahoma" w:hAnsi="Tahoma" w:cs="Tahoma"/>
                <w:b/>
                <w:color w:val="000000"/>
                <w:sz w:val="16"/>
                <w:szCs w:val="16"/>
              </w:rPr>
              <w:t>Recibo do Pagador</w:t>
            </w:r>
          </w:p>
        </w:tc>
      </w:tr>
      <w:tr w:rsidR="00F150EE" w:rsidRPr="001E7CE8" w14:paraId="60DEC7EF" w14:textId="77777777" w:rsidTr="00381B93">
        <w:trPr>
          <w:trHeight w:hRule="exact" w:val="4247"/>
        </w:trPr>
        <w:tc>
          <w:tcPr>
            <w:tcW w:w="9817" w:type="dxa"/>
            <w:gridSpan w:val="14"/>
            <w:tcBorders>
              <w:top w:val="dotDash" w:sz="4" w:space="0" w:color="auto"/>
              <w:left w:val="single" w:sz="4" w:space="0" w:color="auto"/>
              <w:bottom w:val="single" w:sz="4" w:space="0" w:color="auto"/>
              <w:right w:val="single" w:sz="4" w:space="0" w:color="auto"/>
              <w:tl2br w:val="dashed" w:sz="4" w:space="0" w:color="auto"/>
              <w:tr2bl w:val="dashed" w:sz="4" w:space="0" w:color="auto"/>
            </w:tcBorders>
            <w:shd w:val="clear" w:color="auto" w:fill="auto"/>
            <w:vAlign w:val="center"/>
          </w:tcPr>
          <w:p w14:paraId="723DA936" w14:textId="77777777" w:rsidR="00F150EE" w:rsidRPr="00F51753" w:rsidRDefault="00F150EE" w:rsidP="00381B93">
            <w:pPr>
              <w:jc w:val="center"/>
              <w:rPr>
                <w:rFonts w:ascii="Arial" w:hAnsi="Arial" w:cs="Arial"/>
                <w:color w:val="000000"/>
                <w:sz w:val="48"/>
                <w:szCs w:val="48"/>
              </w:rPr>
            </w:pPr>
            <w:r w:rsidRPr="00F51753">
              <w:rPr>
                <w:rFonts w:ascii="Arial" w:hAnsi="Arial" w:cs="Arial"/>
                <w:color w:val="000000"/>
                <w:sz w:val="48"/>
                <w:szCs w:val="48"/>
              </w:rPr>
              <w:t>FICHA DE COMPENSAÇÃO</w:t>
            </w:r>
          </w:p>
          <w:p w14:paraId="42917268" w14:textId="77777777" w:rsidR="00F150EE" w:rsidRPr="00F51753" w:rsidRDefault="00F150EE" w:rsidP="00381B93">
            <w:pPr>
              <w:jc w:val="center"/>
              <w:rPr>
                <w:rFonts w:ascii="Tahoma" w:hAnsi="Tahoma" w:cs="Tahoma"/>
                <w:b/>
                <w:color w:val="000000"/>
                <w:sz w:val="56"/>
                <w:szCs w:val="56"/>
              </w:rPr>
            </w:pPr>
            <w:r w:rsidRPr="00F51753">
              <w:rPr>
                <w:rFonts w:ascii="Arial" w:hAnsi="Arial" w:cs="Arial"/>
                <w:color w:val="000000"/>
                <w:sz w:val="48"/>
                <w:szCs w:val="48"/>
              </w:rPr>
              <w:t>Conforme Item 4</w:t>
            </w:r>
          </w:p>
        </w:tc>
      </w:tr>
    </w:tbl>
    <w:p w14:paraId="5DA918F4" w14:textId="77777777" w:rsidR="00982716" w:rsidRPr="00F150EE" w:rsidRDefault="00F75222" w:rsidP="00982716">
      <w:pPr>
        <w:pStyle w:val="Estilo2"/>
        <w:numPr>
          <w:ilvl w:val="2"/>
          <w:numId w:val="1"/>
        </w:numPr>
        <w:ind w:hanging="1080"/>
      </w:pPr>
      <w:bookmarkStart w:id="113" w:name="_Toc379977299"/>
      <w:r>
        <w:br w:type="page"/>
      </w:r>
      <w:bookmarkStart w:id="114" w:name="_Toc115716985"/>
      <w:bookmarkStart w:id="115" w:name="_Toc181879243"/>
      <w:bookmarkStart w:id="116" w:name="_Toc181879789"/>
      <w:r w:rsidR="00982716">
        <w:lastRenderedPageBreak/>
        <w:t>Modelo V</w:t>
      </w:r>
      <w:r w:rsidR="00982716" w:rsidRPr="00B7338B">
        <w:t xml:space="preserve"> - </w:t>
      </w:r>
      <w:r w:rsidR="00982716">
        <w:t>R</w:t>
      </w:r>
      <w:r w:rsidR="00982716" w:rsidRPr="00B7338B">
        <w:t xml:space="preserve">ecibo </w:t>
      </w:r>
      <w:r w:rsidR="00982716">
        <w:t>d</w:t>
      </w:r>
      <w:r w:rsidR="00982716" w:rsidRPr="00B7338B">
        <w:t xml:space="preserve">o </w:t>
      </w:r>
      <w:r w:rsidR="00982716">
        <w:t>p</w:t>
      </w:r>
      <w:r w:rsidR="00982716" w:rsidRPr="00B7338B">
        <w:t xml:space="preserve">agador </w:t>
      </w:r>
      <w:r w:rsidR="00A46209">
        <w:t>com QR Code</w:t>
      </w:r>
      <w:bookmarkEnd w:id="114"/>
      <w:bookmarkEnd w:id="115"/>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6"/>
        <w:gridCol w:w="330"/>
        <w:gridCol w:w="274"/>
        <w:gridCol w:w="592"/>
        <w:gridCol w:w="551"/>
        <w:gridCol w:w="116"/>
        <w:gridCol w:w="593"/>
        <w:gridCol w:w="1134"/>
        <w:gridCol w:w="1134"/>
        <w:gridCol w:w="1134"/>
        <w:gridCol w:w="284"/>
        <w:gridCol w:w="719"/>
        <w:gridCol w:w="1762"/>
      </w:tblGrid>
      <w:tr w:rsidR="00982716" w:rsidRPr="0053426F" w14:paraId="3E488349" w14:textId="77777777" w:rsidTr="00AB670B">
        <w:trPr>
          <w:trHeight w:hRule="exact" w:val="471"/>
        </w:trPr>
        <w:tc>
          <w:tcPr>
            <w:tcW w:w="1800" w:type="dxa"/>
            <w:gridSpan w:val="3"/>
            <w:tcBorders>
              <w:top w:val="single" w:sz="4" w:space="0" w:color="auto"/>
              <w:left w:val="single" w:sz="4" w:space="0" w:color="auto"/>
              <w:bottom w:val="single" w:sz="4" w:space="0" w:color="auto"/>
            </w:tcBorders>
            <w:vAlign w:val="center"/>
          </w:tcPr>
          <w:p w14:paraId="3B2F2F85" w14:textId="77777777" w:rsidR="00982716" w:rsidRPr="001E7CE8" w:rsidRDefault="00720885" w:rsidP="00C00634">
            <w:pPr>
              <w:spacing w:before="80"/>
              <w:ind w:left="567" w:hanging="567"/>
              <w:rPr>
                <w:rFonts w:ascii="Arial" w:hAnsi="Arial" w:cs="Arial"/>
                <w:color w:val="000000"/>
                <w:sz w:val="18"/>
                <w:szCs w:val="18"/>
              </w:rPr>
            </w:pPr>
            <w:r>
              <w:rPr>
                <w:noProof/>
              </w:rPr>
              <w:pict w14:anchorId="7BF00D1C">
                <v:line id="_x0000_s2089" style="position:absolute;left:0;text-align:left;z-index:251664384;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vEXNPIAC&#10;AACVBQAADgAAAAAAAAAAAAAAAAAuAgAAZHJzL2Uyb0RvYy54bWxQSwECLQAUAAYACAAAACEA8b/j&#10;4d4AAAAJAQAADwAAAAAAAAAAAAAAAADaBAAAZHJzL2Rvd25yZXYueG1sUEsFBgAAAAAEAAQA8wAA&#10;AOUFAAAAAA==&#10;" stroked="f"/>
              </w:pict>
            </w:r>
            <w:r>
              <w:rPr>
                <w:noProof/>
              </w:rPr>
              <w:pict w14:anchorId="4333E262">
                <v:line id="_x0000_s2090" style="position:absolute;left:0;text-align:left;z-index:251665408;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8Z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DeaTxl/AgAA&#10;lQUAAA4AAAAAAAAAAAAAAAAALgIAAGRycy9lMm9Eb2MueG1sUEsBAi0AFAAGAAgAAAAhAMHFm17d&#10;AAAACQEAAA8AAAAAAAAAAAAAAAAA2QQAAGRycy9kb3ducmV2LnhtbFBLBQYAAAAABAAEAPMAAADj&#10;BQAAAAA=&#10;" stroked="f"/>
              </w:pict>
            </w:r>
            <w:r>
              <w:rPr>
                <w:noProof/>
                <w:lang w:eastAsia="pt-BR"/>
              </w:rPr>
              <w:pict w14:anchorId="01029B35">
                <v:shape id="_x0000_i1030" type="#_x0000_t75" style="width:75.75pt;height:16.5pt;visibility:visible">
                  <v:imagedata r:id="rId15" o:title=""/>
                </v:shape>
              </w:pict>
            </w:r>
          </w:p>
        </w:tc>
        <w:tc>
          <w:tcPr>
            <w:tcW w:w="1259" w:type="dxa"/>
            <w:gridSpan w:val="3"/>
            <w:tcBorders>
              <w:top w:val="single" w:sz="4" w:space="0" w:color="auto"/>
              <w:bottom w:val="single" w:sz="4" w:space="0" w:color="auto"/>
            </w:tcBorders>
            <w:vAlign w:val="center"/>
          </w:tcPr>
          <w:p w14:paraId="1C3EC3DB" w14:textId="77777777" w:rsidR="00982716" w:rsidRPr="00F150EE" w:rsidRDefault="00982716" w:rsidP="00C00634">
            <w:pPr>
              <w:ind w:left="567" w:hanging="567"/>
              <w:jc w:val="center"/>
              <w:rPr>
                <w:rFonts w:ascii="Times New Roman" w:hAnsi="Times New Roman"/>
                <w:color w:val="000000"/>
                <w:sz w:val="38"/>
                <w:szCs w:val="38"/>
              </w:rPr>
            </w:pPr>
            <w:r w:rsidRPr="00F150EE">
              <w:rPr>
                <w:rFonts w:ascii="Times New Roman" w:hAnsi="Times New Roman"/>
                <w:color w:val="000000"/>
                <w:sz w:val="38"/>
                <w:szCs w:val="38"/>
              </w:rPr>
              <w:t>104-0</w:t>
            </w:r>
          </w:p>
        </w:tc>
        <w:tc>
          <w:tcPr>
            <w:tcW w:w="6760" w:type="dxa"/>
            <w:gridSpan w:val="7"/>
            <w:tcBorders>
              <w:top w:val="single" w:sz="4" w:space="0" w:color="auto"/>
              <w:bottom w:val="single" w:sz="4" w:space="0" w:color="auto"/>
              <w:right w:val="single" w:sz="4" w:space="0" w:color="auto"/>
            </w:tcBorders>
            <w:vAlign w:val="center"/>
          </w:tcPr>
          <w:p w14:paraId="2EEC676D" w14:textId="77777777" w:rsidR="00982716" w:rsidRPr="00F150EE" w:rsidRDefault="00982716" w:rsidP="00C00634">
            <w:pPr>
              <w:ind w:left="567" w:hanging="567"/>
              <w:rPr>
                <w:rFonts w:ascii="Times New Roman" w:hAnsi="Times New Roman"/>
                <w:color w:val="000000"/>
                <w:spacing w:val="-16"/>
                <w:sz w:val="28"/>
                <w:szCs w:val="28"/>
              </w:rPr>
            </w:pPr>
            <w:r w:rsidRPr="00F150EE">
              <w:rPr>
                <w:rFonts w:ascii="Times New Roman" w:hAnsi="Times New Roman"/>
                <w:color w:val="000000"/>
                <w:spacing w:val="-16"/>
                <w:sz w:val="28"/>
                <w:szCs w:val="28"/>
              </w:rPr>
              <w:t>00000.00000  00000.000000  00000.000000  0  00000000000000</w:t>
            </w:r>
          </w:p>
        </w:tc>
      </w:tr>
      <w:tr w:rsidR="00AB670B" w:rsidRPr="001E7CE8" w14:paraId="34D10555" w14:textId="77777777" w:rsidTr="00F26FA8">
        <w:trPr>
          <w:trHeight w:hRule="exact" w:val="437"/>
        </w:trPr>
        <w:tc>
          <w:tcPr>
            <w:tcW w:w="3652" w:type="dxa"/>
            <w:gridSpan w:val="7"/>
            <w:tcBorders>
              <w:top w:val="single" w:sz="4" w:space="0" w:color="auto"/>
              <w:left w:val="single" w:sz="4" w:space="0" w:color="auto"/>
              <w:bottom w:val="single" w:sz="4" w:space="0" w:color="auto"/>
              <w:right w:val="single" w:sz="4" w:space="0" w:color="auto"/>
            </w:tcBorders>
          </w:tcPr>
          <w:p w14:paraId="7EE15451" w14:textId="77777777" w:rsidR="00AB670B" w:rsidRPr="001E7CE8" w:rsidRDefault="00AB670B" w:rsidP="00C00634">
            <w:pPr>
              <w:ind w:left="567" w:hanging="567"/>
              <w:rPr>
                <w:rFonts w:ascii="Tahoma" w:hAnsi="Tahoma" w:cs="Tahoma"/>
                <w:color w:val="000000"/>
                <w:sz w:val="15"/>
                <w:szCs w:val="15"/>
              </w:rPr>
            </w:pPr>
            <w:r>
              <w:rPr>
                <w:rFonts w:ascii="Tahoma" w:hAnsi="Tahoma" w:cs="Tahoma"/>
                <w:color w:val="000000"/>
                <w:sz w:val="15"/>
                <w:szCs w:val="15"/>
              </w:rPr>
              <w:t>Beneficiário</w:t>
            </w:r>
          </w:p>
          <w:p w14:paraId="256CAE99" w14:textId="77777777" w:rsidR="00AB670B" w:rsidRPr="001E7CE8" w:rsidRDefault="00AB670B" w:rsidP="00C00634">
            <w:pPr>
              <w:ind w:left="567" w:hanging="567"/>
              <w:rPr>
                <w:rFonts w:ascii="Tahoma" w:hAnsi="Tahoma" w:cs="Tahoma"/>
                <w:color w:val="000000"/>
                <w:sz w:val="15"/>
                <w:szCs w:val="15"/>
              </w:rPr>
            </w:pPr>
          </w:p>
        </w:tc>
        <w:tc>
          <w:tcPr>
            <w:tcW w:w="2268" w:type="dxa"/>
            <w:gridSpan w:val="2"/>
            <w:tcBorders>
              <w:top w:val="single" w:sz="4" w:space="0" w:color="auto"/>
              <w:left w:val="single" w:sz="4" w:space="0" w:color="auto"/>
              <w:bottom w:val="single" w:sz="4" w:space="0" w:color="auto"/>
              <w:right w:val="single" w:sz="4" w:space="0" w:color="auto"/>
            </w:tcBorders>
          </w:tcPr>
          <w:p w14:paraId="5572F122" w14:textId="77777777" w:rsidR="00AB670B" w:rsidRPr="001E7CE8" w:rsidRDefault="00AB670B" w:rsidP="00C00634">
            <w:pPr>
              <w:ind w:left="567" w:hanging="567"/>
              <w:rPr>
                <w:rFonts w:ascii="Tahoma" w:hAnsi="Tahoma" w:cs="Tahoma"/>
                <w:color w:val="000000"/>
                <w:sz w:val="15"/>
                <w:szCs w:val="15"/>
              </w:rPr>
            </w:pPr>
            <w:r w:rsidRPr="001E7CE8">
              <w:rPr>
                <w:rFonts w:ascii="Tahoma" w:hAnsi="Tahoma" w:cs="Tahoma"/>
                <w:color w:val="000000"/>
                <w:sz w:val="15"/>
                <w:szCs w:val="15"/>
              </w:rPr>
              <w:t>CPF/CNPJ</w:t>
            </w:r>
          </w:p>
          <w:p w14:paraId="35997F1E" w14:textId="77777777" w:rsidR="00AB670B" w:rsidRPr="001E7CE8" w:rsidRDefault="00AB670B" w:rsidP="00C00634">
            <w:pPr>
              <w:ind w:left="567" w:hanging="567"/>
              <w:rPr>
                <w:rFonts w:ascii="Tahoma" w:hAnsi="Tahoma" w:cs="Tahoma"/>
                <w:color w:val="000000"/>
                <w:sz w:val="15"/>
                <w:szCs w:val="15"/>
              </w:rPr>
            </w:pPr>
          </w:p>
        </w:tc>
        <w:tc>
          <w:tcPr>
            <w:tcW w:w="1418" w:type="dxa"/>
            <w:gridSpan w:val="2"/>
            <w:tcBorders>
              <w:top w:val="single" w:sz="4" w:space="0" w:color="auto"/>
              <w:left w:val="single" w:sz="4" w:space="0" w:color="auto"/>
              <w:bottom w:val="single" w:sz="4" w:space="0" w:color="auto"/>
              <w:right w:val="single" w:sz="4" w:space="0" w:color="auto"/>
            </w:tcBorders>
          </w:tcPr>
          <w:p w14:paraId="5CAE6C9A" w14:textId="77777777" w:rsidR="00AB670B" w:rsidRPr="001E7CE8" w:rsidRDefault="00AB670B" w:rsidP="00AB670B">
            <w:pPr>
              <w:jc w:val="right"/>
              <w:rPr>
                <w:rFonts w:ascii="Tahoma" w:hAnsi="Tahoma" w:cs="Tahoma"/>
                <w:color w:val="000000"/>
                <w:sz w:val="15"/>
                <w:szCs w:val="15"/>
              </w:rPr>
            </w:pPr>
            <w:r w:rsidRPr="001E7CE8">
              <w:rPr>
                <w:rFonts w:ascii="Tahoma" w:hAnsi="Tahoma" w:cs="Tahoma"/>
                <w:color w:val="000000"/>
                <w:sz w:val="15"/>
                <w:szCs w:val="15"/>
              </w:rPr>
              <w:t>Ag</w:t>
            </w:r>
            <w:r>
              <w:rPr>
                <w:rFonts w:ascii="Tahoma" w:hAnsi="Tahoma" w:cs="Tahoma"/>
                <w:color w:val="000000"/>
                <w:sz w:val="15"/>
                <w:szCs w:val="15"/>
              </w:rPr>
              <w:t>.</w:t>
            </w:r>
            <w:r w:rsidRPr="001E7CE8">
              <w:rPr>
                <w:rFonts w:ascii="Tahoma" w:hAnsi="Tahoma" w:cs="Tahoma"/>
                <w:color w:val="000000"/>
                <w:sz w:val="15"/>
                <w:szCs w:val="15"/>
              </w:rPr>
              <w:t xml:space="preserve"> / Cód</w:t>
            </w:r>
            <w:r>
              <w:rPr>
                <w:rFonts w:ascii="Tahoma" w:hAnsi="Tahoma" w:cs="Tahoma"/>
                <w:color w:val="000000"/>
                <w:sz w:val="15"/>
                <w:szCs w:val="15"/>
              </w:rPr>
              <w:t>.</w:t>
            </w:r>
            <w:r w:rsidRPr="001E7CE8">
              <w:rPr>
                <w:rFonts w:ascii="Tahoma" w:hAnsi="Tahoma" w:cs="Tahoma"/>
                <w:color w:val="000000"/>
                <w:sz w:val="15"/>
                <w:szCs w:val="15"/>
              </w:rPr>
              <w:t xml:space="preserve"> Do</w:t>
            </w:r>
            <w:r>
              <w:rPr>
                <w:rFonts w:ascii="Tahoma" w:hAnsi="Tahoma" w:cs="Tahoma"/>
                <w:color w:val="000000"/>
                <w:sz w:val="15"/>
                <w:szCs w:val="15"/>
              </w:rPr>
              <w:br/>
              <w:t>Beneficiário</w:t>
            </w:r>
          </w:p>
        </w:tc>
        <w:tc>
          <w:tcPr>
            <w:tcW w:w="2481" w:type="dxa"/>
            <w:gridSpan w:val="2"/>
            <w:vMerge w:val="restart"/>
            <w:tcBorders>
              <w:top w:val="single" w:sz="4" w:space="0" w:color="auto"/>
              <w:left w:val="single" w:sz="4" w:space="0" w:color="auto"/>
              <w:right w:val="single" w:sz="4" w:space="0" w:color="auto"/>
            </w:tcBorders>
            <w:vAlign w:val="center"/>
          </w:tcPr>
          <w:p w14:paraId="2A892D75" w14:textId="77777777" w:rsidR="00F26FA8" w:rsidRDefault="00720885" w:rsidP="00F26FA8">
            <w:pPr>
              <w:ind w:right="106"/>
              <w:jc w:val="center"/>
              <w:rPr>
                <w:noProof/>
                <w:sz w:val="12"/>
                <w:szCs w:val="10"/>
              </w:rPr>
            </w:pPr>
            <w:r>
              <w:rPr>
                <w:noProof/>
                <w:sz w:val="12"/>
                <w:szCs w:val="10"/>
              </w:rPr>
              <w:pict w14:anchorId="5C08E125">
                <v:shape id="Imagem 1" o:spid="_x0000_i1031" type="#_x0000_t75" style="width:93pt;height:93pt;visibility:visible">
                  <v:imagedata r:id="rId16" o:title=""/>
                </v:shape>
              </w:pict>
            </w:r>
          </w:p>
          <w:p w14:paraId="6BA1AF5A" w14:textId="77777777" w:rsidR="00AB670B" w:rsidRPr="00AB670B" w:rsidRDefault="00AB670B" w:rsidP="00F26FA8">
            <w:pPr>
              <w:ind w:right="106"/>
              <w:jc w:val="center"/>
              <w:rPr>
                <w:rFonts w:ascii="Tahoma" w:hAnsi="Tahoma" w:cs="Tahoma"/>
                <w:color w:val="000000"/>
                <w:sz w:val="12"/>
                <w:szCs w:val="10"/>
              </w:rPr>
            </w:pPr>
            <w:r w:rsidRPr="00AB670B">
              <w:rPr>
                <w:rFonts w:ascii="Arial" w:hAnsi="Arial" w:cs="Arial"/>
                <w:b/>
                <w:bCs/>
                <w:color w:val="000000"/>
                <w:sz w:val="12"/>
                <w:szCs w:val="10"/>
              </w:rPr>
              <w:t>00020126330014br.gov.bcb.pix01110000000019152040000530398654041.005802BR5925PAGADOR COM CHAVE PIX6008BRASILIA62090505Teste6304B9BF</w:t>
            </w:r>
          </w:p>
        </w:tc>
      </w:tr>
      <w:tr w:rsidR="00AB670B" w:rsidRPr="001E7CE8" w14:paraId="2BD769DE" w14:textId="77777777" w:rsidTr="00AB670B">
        <w:trPr>
          <w:trHeight w:hRule="exact" w:val="437"/>
        </w:trPr>
        <w:tc>
          <w:tcPr>
            <w:tcW w:w="4786" w:type="dxa"/>
            <w:gridSpan w:val="8"/>
            <w:tcBorders>
              <w:top w:val="single" w:sz="4" w:space="0" w:color="auto"/>
              <w:left w:val="single" w:sz="4" w:space="0" w:color="auto"/>
              <w:bottom w:val="single" w:sz="4" w:space="0" w:color="auto"/>
              <w:right w:val="single" w:sz="4" w:space="0" w:color="auto"/>
            </w:tcBorders>
          </w:tcPr>
          <w:p w14:paraId="51C66E9C" w14:textId="77777777" w:rsidR="00AB670B" w:rsidRPr="001E7CE8" w:rsidRDefault="00AB670B" w:rsidP="00C00634">
            <w:pPr>
              <w:ind w:left="567" w:hanging="567"/>
              <w:rPr>
                <w:rFonts w:ascii="Tahoma" w:hAnsi="Tahoma" w:cs="Tahoma"/>
                <w:color w:val="000000"/>
                <w:sz w:val="15"/>
                <w:szCs w:val="15"/>
              </w:rPr>
            </w:pPr>
            <w:r>
              <w:rPr>
                <w:rFonts w:ascii="Tahoma" w:hAnsi="Tahoma" w:cs="Tahoma"/>
                <w:color w:val="000000"/>
                <w:sz w:val="15"/>
                <w:szCs w:val="15"/>
              </w:rPr>
              <w:t>Endereço do Beneficiário</w:t>
            </w:r>
          </w:p>
        </w:tc>
        <w:tc>
          <w:tcPr>
            <w:tcW w:w="1134" w:type="dxa"/>
            <w:tcBorders>
              <w:top w:val="single" w:sz="4" w:space="0" w:color="auto"/>
              <w:left w:val="single" w:sz="4" w:space="0" w:color="auto"/>
              <w:bottom w:val="single" w:sz="4" w:space="0" w:color="auto"/>
              <w:right w:val="single" w:sz="4" w:space="0" w:color="auto"/>
            </w:tcBorders>
          </w:tcPr>
          <w:p w14:paraId="448E439E" w14:textId="77777777" w:rsidR="00AB670B" w:rsidRPr="001E7CE8" w:rsidRDefault="00AB670B" w:rsidP="00C00634">
            <w:pPr>
              <w:ind w:left="567" w:hanging="567"/>
              <w:rPr>
                <w:rFonts w:ascii="Tahoma" w:hAnsi="Tahoma" w:cs="Tahoma"/>
                <w:color w:val="000000"/>
                <w:sz w:val="15"/>
                <w:szCs w:val="15"/>
              </w:rPr>
            </w:pPr>
            <w:r>
              <w:rPr>
                <w:rFonts w:ascii="Tahoma" w:hAnsi="Tahoma" w:cs="Tahoma"/>
                <w:color w:val="000000"/>
                <w:sz w:val="15"/>
                <w:szCs w:val="15"/>
              </w:rPr>
              <w:t>UF</w:t>
            </w:r>
          </w:p>
        </w:tc>
        <w:tc>
          <w:tcPr>
            <w:tcW w:w="1418" w:type="dxa"/>
            <w:gridSpan w:val="2"/>
            <w:tcBorders>
              <w:top w:val="single" w:sz="4" w:space="0" w:color="auto"/>
              <w:left w:val="single" w:sz="4" w:space="0" w:color="auto"/>
              <w:bottom w:val="single" w:sz="4" w:space="0" w:color="auto"/>
              <w:right w:val="single" w:sz="4" w:space="0" w:color="auto"/>
            </w:tcBorders>
          </w:tcPr>
          <w:p w14:paraId="20C4E249" w14:textId="77777777" w:rsidR="00AB670B" w:rsidRPr="001E7CE8" w:rsidRDefault="00AB670B" w:rsidP="00C00634">
            <w:pPr>
              <w:ind w:left="567" w:hanging="567"/>
              <w:rPr>
                <w:rFonts w:ascii="Tahoma" w:hAnsi="Tahoma" w:cs="Tahoma"/>
                <w:color w:val="000000"/>
                <w:sz w:val="15"/>
                <w:szCs w:val="15"/>
              </w:rPr>
            </w:pPr>
            <w:r>
              <w:rPr>
                <w:rFonts w:ascii="Tahoma" w:hAnsi="Tahoma" w:cs="Tahoma"/>
                <w:color w:val="000000"/>
                <w:sz w:val="15"/>
                <w:szCs w:val="15"/>
              </w:rPr>
              <w:t>CEP</w:t>
            </w:r>
          </w:p>
        </w:tc>
        <w:tc>
          <w:tcPr>
            <w:tcW w:w="2481" w:type="dxa"/>
            <w:gridSpan w:val="2"/>
            <w:vMerge/>
            <w:tcBorders>
              <w:left w:val="single" w:sz="4" w:space="0" w:color="auto"/>
              <w:right w:val="single" w:sz="4" w:space="0" w:color="auto"/>
            </w:tcBorders>
          </w:tcPr>
          <w:p w14:paraId="3C29D4D9" w14:textId="77777777" w:rsidR="00AB670B" w:rsidRPr="001E7CE8" w:rsidRDefault="00AB670B" w:rsidP="00C00634">
            <w:pPr>
              <w:ind w:left="567" w:hanging="567"/>
              <w:rPr>
                <w:rFonts w:ascii="Tahoma" w:hAnsi="Tahoma" w:cs="Tahoma"/>
                <w:color w:val="000000"/>
                <w:sz w:val="15"/>
                <w:szCs w:val="15"/>
              </w:rPr>
            </w:pPr>
          </w:p>
        </w:tc>
      </w:tr>
      <w:tr w:rsidR="00AB670B" w:rsidRPr="001E7CE8" w14:paraId="21E7D778" w14:textId="77777777" w:rsidTr="00C00634">
        <w:trPr>
          <w:trHeight w:hRule="exact" w:val="437"/>
        </w:trPr>
        <w:tc>
          <w:tcPr>
            <w:tcW w:w="1526" w:type="dxa"/>
            <w:gridSpan w:val="2"/>
            <w:tcBorders>
              <w:top w:val="single" w:sz="4" w:space="0" w:color="auto"/>
              <w:left w:val="single" w:sz="4" w:space="0" w:color="auto"/>
              <w:bottom w:val="single" w:sz="4" w:space="0" w:color="auto"/>
              <w:right w:val="single" w:sz="4" w:space="0" w:color="auto"/>
            </w:tcBorders>
          </w:tcPr>
          <w:p w14:paraId="020525BF" w14:textId="77777777" w:rsidR="00AB670B" w:rsidRPr="001E7CE8" w:rsidRDefault="00AB670B" w:rsidP="00C00634">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1A85B76D" w14:textId="77777777" w:rsidR="00AB670B" w:rsidRPr="001E7CE8" w:rsidRDefault="00AB670B" w:rsidP="00C00634">
            <w:pPr>
              <w:ind w:left="567" w:hanging="567"/>
              <w:rPr>
                <w:rFonts w:ascii="Tahoma" w:hAnsi="Tahoma" w:cs="Tahoma"/>
                <w:color w:val="000000"/>
                <w:sz w:val="15"/>
                <w:szCs w:val="15"/>
              </w:rPr>
            </w:pPr>
          </w:p>
        </w:tc>
        <w:tc>
          <w:tcPr>
            <w:tcW w:w="1417" w:type="dxa"/>
            <w:gridSpan w:val="3"/>
            <w:tcBorders>
              <w:top w:val="single" w:sz="4" w:space="0" w:color="auto"/>
              <w:left w:val="single" w:sz="4" w:space="0" w:color="auto"/>
              <w:bottom w:val="single" w:sz="4" w:space="0" w:color="auto"/>
              <w:right w:val="single" w:sz="4" w:space="0" w:color="auto"/>
            </w:tcBorders>
          </w:tcPr>
          <w:p w14:paraId="16DA9C6E" w14:textId="77777777" w:rsidR="00AB670B" w:rsidRPr="001E7CE8" w:rsidRDefault="00AB670B" w:rsidP="00C00634">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documento</w:t>
            </w:r>
          </w:p>
          <w:p w14:paraId="5BAFEB8B" w14:textId="77777777" w:rsidR="00AB670B" w:rsidRPr="001E7CE8" w:rsidRDefault="00AB670B" w:rsidP="00C00634">
            <w:pPr>
              <w:ind w:left="567" w:hanging="567"/>
              <w:rPr>
                <w:rFonts w:ascii="Tahoma" w:hAnsi="Tahoma" w:cs="Tahoma"/>
                <w:color w:val="000000"/>
                <w:sz w:val="15"/>
                <w:szCs w:val="15"/>
              </w:rPr>
            </w:pPr>
          </w:p>
        </w:tc>
        <w:tc>
          <w:tcPr>
            <w:tcW w:w="709" w:type="dxa"/>
            <w:gridSpan w:val="2"/>
            <w:tcBorders>
              <w:top w:val="single" w:sz="4" w:space="0" w:color="auto"/>
              <w:left w:val="single" w:sz="4" w:space="0" w:color="auto"/>
              <w:bottom w:val="single" w:sz="4" w:space="0" w:color="auto"/>
              <w:right w:val="single" w:sz="4" w:space="0" w:color="auto"/>
            </w:tcBorders>
          </w:tcPr>
          <w:p w14:paraId="06EC2D8F" w14:textId="77777777" w:rsidR="00AB670B" w:rsidRPr="001E7CE8" w:rsidRDefault="00AB670B" w:rsidP="00C00634">
            <w:pPr>
              <w:ind w:left="567" w:hanging="567"/>
              <w:rPr>
                <w:rFonts w:ascii="Tahoma" w:hAnsi="Tahoma" w:cs="Tahoma"/>
                <w:color w:val="000000"/>
                <w:sz w:val="15"/>
                <w:szCs w:val="15"/>
              </w:rPr>
            </w:pPr>
            <w:r>
              <w:rPr>
                <w:rFonts w:ascii="Tahoma" w:hAnsi="Tahoma" w:cs="Tahoma"/>
                <w:color w:val="000000"/>
                <w:sz w:val="15"/>
                <w:szCs w:val="15"/>
              </w:rPr>
              <w:t>Aceite</w:t>
            </w:r>
          </w:p>
        </w:tc>
        <w:tc>
          <w:tcPr>
            <w:tcW w:w="2268" w:type="dxa"/>
            <w:gridSpan w:val="2"/>
            <w:tcBorders>
              <w:top w:val="single" w:sz="4" w:space="0" w:color="auto"/>
              <w:left w:val="single" w:sz="4" w:space="0" w:color="auto"/>
              <w:bottom w:val="single" w:sz="4" w:space="0" w:color="auto"/>
              <w:right w:val="single" w:sz="4" w:space="0" w:color="auto"/>
            </w:tcBorders>
          </w:tcPr>
          <w:p w14:paraId="2D9C764E" w14:textId="77777777" w:rsidR="00AB670B" w:rsidRPr="001E7CE8" w:rsidRDefault="00AB670B" w:rsidP="00C00634">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66736061" w14:textId="77777777" w:rsidR="00AB670B" w:rsidRPr="001E7CE8" w:rsidRDefault="00AB670B" w:rsidP="00C00634">
            <w:pPr>
              <w:ind w:left="567" w:hanging="567"/>
              <w:rPr>
                <w:rFonts w:ascii="Tahoma" w:hAnsi="Tahoma" w:cs="Tahoma"/>
                <w:color w:val="000000"/>
                <w:sz w:val="15"/>
                <w:szCs w:val="15"/>
              </w:rPr>
            </w:pPr>
          </w:p>
        </w:tc>
        <w:tc>
          <w:tcPr>
            <w:tcW w:w="1418" w:type="dxa"/>
            <w:gridSpan w:val="2"/>
            <w:tcBorders>
              <w:top w:val="single" w:sz="4" w:space="0" w:color="auto"/>
              <w:left w:val="single" w:sz="4" w:space="0" w:color="auto"/>
              <w:bottom w:val="single" w:sz="4" w:space="0" w:color="auto"/>
              <w:right w:val="single" w:sz="4" w:space="0" w:color="auto"/>
            </w:tcBorders>
          </w:tcPr>
          <w:p w14:paraId="73456577" w14:textId="77777777" w:rsidR="00AB670B" w:rsidRPr="001E7CE8" w:rsidRDefault="00AB670B" w:rsidP="00C00634">
            <w:pPr>
              <w:ind w:left="567" w:hanging="567"/>
              <w:rPr>
                <w:rFonts w:ascii="Tahoma" w:hAnsi="Tahoma" w:cs="Tahoma"/>
                <w:color w:val="000000"/>
                <w:sz w:val="15"/>
                <w:szCs w:val="15"/>
              </w:rPr>
            </w:pPr>
            <w:r w:rsidRPr="001E7CE8">
              <w:rPr>
                <w:rFonts w:ascii="Tahoma" w:hAnsi="Tahoma" w:cs="Tahoma"/>
                <w:color w:val="000000"/>
                <w:sz w:val="15"/>
                <w:szCs w:val="15"/>
              </w:rPr>
              <w:t>Nosso Número</w:t>
            </w:r>
          </w:p>
        </w:tc>
        <w:tc>
          <w:tcPr>
            <w:tcW w:w="2481" w:type="dxa"/>
            <w:gridSpan w:val="2"/>
            <w:vMerge/>
            <w:tcBorders>
              <w:left w:val="single" w:sz="4" w:space="0" w:color="auto"/>
              <w:right w:val="single" w:sz="4" w:space="0" w:color="auto"/>
            </w:tcBorders>
          </w:tcPr>
          <w:p w14:paraId="48528C94" w14:textId="77777777" w:rsidR="00AB670B" w:rsidRPr="001E7CE8" w:rsidRDefault="00AB670B" w:rsidP="00C00634">
            <w:pPr>
              <w:ind w:left="567" w:hanging="567"/>
              <w:rPr>
                <w:rFonts w:ascii="Tahoma" w:hAnsi="Tahoma" w:cs="Tahoma"/>
                <w:color w:val="000000"/>
                <w:sz w:val="15"/>
                <w:szCs w:val="15"/>
              </w:rPr>
            </w:pPr>
          </w:p>
        </w:tc>
      </w:tr>
      <w:tr w:rsidR="00AB670B" w:rsidRPr="001E7CE8" w14:paraId="32503377" w14:textId="77777777" w:rsidTr="00F26FA8">
        <w:trPr>
          <w:trHeight w:val="1501"/>
        </w:trPr>
        <w:tc>
          <w:tcPr>
            <w:tcW w:w="7338" w:type="dxa"/>
            <w:gridSpan w:val="11"/>
            <w:tcBorders>
              <w:top w:val="single" w:sz="4" w:space="0" w:color="auto"/>
              <w:left w:val="single" w:sz="4" w:space="0" w:color="auto"/>
              <w:bottom w:val="nil"/>
              <w:right w:val="nil"/>
            </w:tcBorders>
          </w:tcPr>
          <w:p w14:paraId="5641D7EE" w14:textId="77777777" w:rsidR="00AB670B" w:rsidRPr="003C5A2B" w:rsidRDefault="00AB670B" w:rsidP="00AB670B">
            <w:pPr>
              <w:ind w:left="567" w:hanging="567"/>
              <w:rPr>
                <w:rFonts w:ascii="Times New Roman" w:hAnsi="Times New Roman"/>
                <w:color w:val="000000"/>
                <w:sz w:val="17"/>
                <w:szCs w:val="17"/>
              </w:rPr>
            </w:pPr>
            <w:r w:rsidRPr="003C5A2B">
              <w:rPr>
                <w:rFonts w:ascii="Times New Roman" w:hAnsi="Times New Roman"/>
                <w:b/>
                <w:bCs/>
                <w:color w:val="000000"/>
                <w:sz w:val="17"/>
                <w:szCs w:val="17"/>
              </w:rPr>
              <w:t>Instruções (Texto de Responsabilidade do Beneficiário):</w:t>
            </w:r>
          </w:p>
          <w:p w14:paraId="3705AE49" w14:textId="77777777" w:rsidR="00AB670B" w:rsidRPr="001E7CE8" w:rsidRDefault="00AB670B" w:rsidP="00C00634">
            <w:pPr>
              <w:ind w:left="567" w:hanging="567"/>
              <w:rPr>
                <w:rFonts w:ascii="Tahoma" w:hAnsi="Tahoma" w:cs="Tahoma"/>
                <w:color w:val="000000"/>
                <w:sz w:val="15"/>
                <w:szCs w:val="15"/>
              </w:rPr>
            </w:pPr>
          </w:p>
        </w:tc>
        <w:tc>
          <w:tcPr>
            <w:tcW w:w="2481" w:type="dxa"/>
            <w:gridSpan w:val="2"/>
            <w:vMerge/>
            <w:tcBorders>
              <w:left w:val="nil"/>
              <w:bottom w:val="nil"/>
              <w:right w:val="single" w:sz="4" w:space="0" w:color="auto"/>
            </w:tcBorders>
          </w:tcPr>
          <w:p w14:paraId="6FFC04C7" w14:textId="77777777" w:rsidR="00AB670B" w:rsidRPr="001E7CE8" w:rsidRDefault="00AB670B" w:rsidP="00C00634">
            <w:pPr>
              <w:ind w:left="567" w:hanging="567"/>
              <w:rPr>
                <w:rFonts w:ascii="Tahoma" w:hAnsi="Tahoma" w:cs="Tahoma"/>
                <w:color w:val="000000"/>
                <w:sz w:val="15"/>
                <w:szCs w:val="15"/>
              </w:rPr>
            </w:pPr>
          </w:p>
        </w:tc>
      </w:tr>
      <w:tr w:rsidR="00F26FA8" w:rsidRPr="001E7CE8" w14:paraId="4A0D17BB" w14:textId="77777777" w:rsidTr="00C00634">
        <w:trPr>
          <w:trHeight w:val="1381"/>
        </w:trPr>
        <w:tc>
          <w:tcPr>
            <w:tcW w:w="9819" w:type="dxa"/>
            <w:gridSpan w:val="13"/>
            <w:tcBorders>
              <w:top w:val="nil"/>
              <w:left w:val="single" w:sz="4" w:space="0" w:color="auto"/>
              <w:bottom w:val="single" w:sz="4" w:space="0" w:color="auto"/>
              <w:right w:val="single" w:sz="4" w:space="0" w:color="auto"/>
            </w:tcBorders>
          </w:tcPr>
          <w:p w14:paraId="49D328BB" w14:textId="77777777" w:rsidR="00F26FA8" w:rsidRPr="002C633F" w:rsidRDefault="00F26FA8" w:rsidP="00C00634">
            <w:pPr>
              <w:ind w:left="567" w:hanging="567"/>
              <w:rPr>
                <w:color w:val="000000"/>
                <w:sz w:val="16"/>
                <w:szCs w:val="16"/>
              </w:rPr>
            </w:pPr>
          </w:p>
          <w:p w14:paraId="44CE793B" w14:textId="77777777" w:rsidR="00F26FA8" w:rsidRDefault="00F26FA8" w:rsidP="00C00634">
            <w:pPr>
              <w:ind w:left="567" w:hanging="567"/>
              <w:rPr>
                <w:color w:val="000000"/>
                <w:sz w:val="16"/>
                <w:szCs w:val="16"/>
              </w:rPr>
            </w:pPr>
          </w:p>
          <w:p w14:paraId="400DAA78" w14:textId="77777777" w:rsidR="00F26FA8" w:rsidRDefault="00F26FA8" w:rsidP="00C00634">
            <w:pPr>
              <w:ind w:left="567" w:hanging="567"/>
              <w:rPr>
                <w:color w:val="000000"/>
                <w:sz w:val="16"/>
                <w:szCs w:val="16"/>
              </w:rPr>
            </w:pPr>
          </w:p>
          <w:p w14:paraId="675195DB" w14:textId="77777777" w:rsidR="00F26FA8" w:rsidRDefault="00F26FA8" w:rsidP="00C00634">
            <w:pPr>
              <w:ind w:left="567" w:hanging="567"/>
              <w:rPr>
                <w:color w:val="000000"/>
                <w:sz w:val="16"/>
                <w:szCs w:val="16"/>
              </w:rPr>
            </w:pPr>
          </w:p>
          <w:p w14:paraId="3FEEF1B6" w14:textId="77777777" w:rsidR="00F26FA8" w:rsidRDefault="00F26FA8" w:rsidP="00C00634">
            <w:pPr>
              <w:ind w:left="567" w:hanging="567"/>
              <w:rPr>
                <w:color w:val="000000"/>
                <w:sz w:val="16"/>
                <w:szCs w:val="16"/>
              </w:rPr>
            </w:pPr>
          </w:p>
          <w:p w14:paraId="4CBBB652" w14:textId="77777777" w:rsidR="00F26FA8" w:rsidRDefault="00F26FA8" w:rsidP="00C00634">
            <w:pPr>
              <w:ind w:left="567" w:hanging="567"/>
              <w:rPr>
                <w:color w:val="000000"/>
                <w:sz w:val="16"/>
                <w:szCs w:val="16"/>
              </w:rPr>
            </w:pPr>
          </w:p>
          <w:p w14:paraId="584E5482" w14:textId="77777777" w:rsidR="00F26FA8" w:rsidRDefault="00F26FA8" w:rsidP="00C00634">
            <w:pPr>
              <w:ind w:left="567" w:hanging="567"/>
              <w:rPr>
                <w:color w:val="000000"/>
                <w:sz w:val="16"/>
                <w:szCs w:val="16"/>
              </w:rPr>
            </w:pPr>
          </w:p>
          <w:p w14:paraId="500CEE92" w14:textId="77777777" w:rsidR="00F26FA8" w:rsidRDefault="00F26FA8" w:rsidP="00C00634">
            <w:pPr>
              <w:ind w:left="567" w:hanging="567"/>
              <w:rPr>
                <w:color w:val="000000"/>
                <w:sz w:val="16"/>
                <w:szCs w:val="16"/>
              </w:rPr>
            </w:pPr>
          </w:p>
          <w:p w14:paraId="1B292DBC" w14:textId="77777777" w:rsidR="00F26FA8" w:rsidRDefault="00F26FA8" w:rsidP="00C00634">
            <w:pPr>
              <w:ind w:left="567" w:hanging="567"/>
              <w:rPr>
                <w:color w:val="000000"/>
                <w:sz w:val="16"/>
                <w:szCs w:val="16"/>
              </w:rPr>
            </w:pPr>
          </w:p>
          <w:p w14:paraId="15CC3ED8" w14:textId="77777777" w:rsidR="00F26FA8" w:rsidRDefault="00F26FA8" w:rsidP="00B869F2">
            <w:pPr>
              <w:ind w:left="567" w:hanging="567"/>
              <w:jc w:val="center"/>
              <w:rPr>
                <w:color w:val="000000"/>
                <w:sz w:val="16"/>
                <w:szCs w:val="16"/>
              </w:rPr>
            </w:pPr>
          </w:p>
          <w:p w14:paraId="5793AB20" w14:textId="77777777" w:rsidR="00F26FA8" w:rsidRPr="002C633F" w:rsidRDefault="00F26FA8" w:rsidP="00B869F2">
            <w:pPr>
              <w:ind w:left="567" w:hanging="567"/>
              <w:jc w:val="center"/>
              <w:rPr>
                <w:color w:val="000000"/>
                <w:sz w:val="16"/>
                <w:szCs w:val="16"/>
              </w:rPr>
            </w:pPr>
          </w:p>
          <w:p w14:paraId="5718CF7A" w14:textId="77777777" w:rsidR="00F26FA8" w:rsidRPr="002C633F" w:rsidRDefault="00F26FA8" w:rsidP="00B869F2">
            <w:pPr>
              <w:ind w:left="567" w:hanging="567"/>
              <w:jc w:val="center"/>
              <w:rPr>
                <w:color w:val="000000"/>
                <w:sz w:val="16"/>
                <w:szCs w:val="16"/>
              </w:rPr>
            </w:pPr>
          </w:p>
          <w:p w14:paraId="6DDC67E4" w14:textId="77777777" w:rsidR="00F26FA8" w:rsidRPr="002C633F" w:rsidRDefault="00F26FA8" w:rsidP="00B869F2">
            <w:pPr>
              <w:ind w:left="567" w:hanging="567"/>
              <w:jc w:val="center"/>
              <w:rPr>
                <w:color w:val="000000"/>
                <w:sz w:val="16"/>
                <w:szCs w:val="16"/>
              </w:rPr>
            </w:pPr>
          </w:p>
          <w:p w14:paraId="3B8A773C" w14:textId="77777777" w:rsidR="00F26FA8" w:rsidRPr="001E7CE8" w:rsidRDefault="00F26FA8" w:rsidP="00B869F2">
            <w:pPr>
              <w:ind w:left="567" w:hanging="567"/>
              <w:jc w:val="center"/>
              <w:rPr>
                <w:rFonts w:ascii="Tahoma" w:hAnsi="Tahoma" w:cs="Tahoma"/>
                <w:color w:val="000000"/>
                <w:sz w:val="15"/>
                <w:szCs w:val="15"/>
              </w:rPr>
            </w:pPr>
          </w:p>
        </w:tc>
      </w:tr>
      <w:tr w:rsidR="00982716" w:rsidRPr="004B7D9E" w14:paraId="5F9C3EA5" w14:textId="77777777" w:rsidTr="00AB670B">
        <w:trPr>
          <w:trHeight w:hRule="exact" w:val="227"/>
        </w:trPr>
        <w:tc>
          <w:tcPr>
            <w:tcW w:w="7054" w:type="dxa"/>
            <w:gridSpan w:val="10"/>
            <w:tcBorders>
              <w:top w:val="single" w:sz="4" w:space="0" w:color="auto"/>
              <w:left w:val="single" w:sz="4" w:space="0" w:color="auto"/>
              <w:bottom w:val="nil"/>
              <w:right w:val="nil"/>
            </w:tcBorders>
            <w:vAlign w:val="center"/>
          </w:tcPr>
          <w:p w14:paraId="73544017" w14:textId="77777777" w:rsidR="00982716" w:rsidRPr="004B7D9E" w:rsidRDefault="00982716" w:rsidP="00C00634">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Pagador: </w:t>
            </w:r>
          </w:p>
        </w:tc>
        <w:tc>
          <w:tcPr>
            <w:tcW w:w="2765" w:type="dxa"/>
            <w:gridSpan w:val="3"/>
            <w:tcBorders>
              <w:top w:val="single" w:sz="4" w:space="0" w:color="auto"/>
              <w:left w:val="nil"/>
              <w:bottom w:val="nil"/>
              <w:right w:val="single" w:sz="4" w:space="0" w:color="auto"/>
            </w:tcBorders>
            <w:vAlign w:val="center"/>
          </w:tcPr>
          <w:p w14:paraId="022BA66C" w14:textId="77777777" w:rsidR="00982716" w:rsidRPr="004B7D9E" w:rsidRDefault="00982716" w:rsidP="00C00634">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 xml:space="preserve">CPF/CNPJ: </w:t>
            </w:r>
          </w:p>
        </w:tc>
      </w:tr>
      <w:tr w:rsidR="00982716" w:rsidRPr="004B7D9E" w14:paraId="177EC45A" w14:textId="77777777" w:rsidTr="00AB670B">
        <w:trPr>
          <w:trHeight w:hRule="exact" w:val="227"/>
        </w:trPr>
        <w:tc>
          <w:tcPr>
            <w:tcW w:w="7054" w:type="dxa"/>
            <w:gridSpan w:val="10"/>
            <w:tcBorders>
              <w:top w:val="nil"/>
              <w:left w:val="single" w:sz="4" w:space="0" w:color="auto"/>
              <w:bottom w:val="single" w:sz="4" w:space="0" w:color="auto"/>
              <w:right w:val="nil"/>
            </w:tcBorders>
            <w:vAlign w:val="center"/>
          </w:tcPr>
          <w:p w14:paraId="081C2FBE" w14:textId="77777777" w:rsidR="00982716" w:rsidRPr="004B7D9E" w:rsidRDefault="00982716" w:rsidP="00C00634">
            <w:pPr>
              <w:tabs>
                <w:tab w:val="left" w:pos="-180"/>
                <w:tab w:val="left" w:pos="7740"/>
              </w:tabs>
              <w:ind w:left="567" w:hanging="567"/>
              <w:rPr>
                <w:rFonts w:ascii="Tahoma" w:hAnsi="Tahoma" w:cs="Tahoma"/>
                <w:color w:val="000000"/>
                <w:sz w:val="15"/>
                <w:szCs w:val="15"/>
              </w:rPr>
            </w:pPr>
          </w:p>
        </w:tc>
        <w:tc>
          <w:tcPr>
            <w:tcW w:w="1003" w:type="dxa"/>
            <w:gridSpan w:val="2"/>
            <w:tcBorders>
              <w:top w:val="nil"/>
              <w:left w:val="nil"/>
              <w:bottom w:val="single" w:sz="4" w:space="0" w:color="auto"/>
              <w:right w:val="nil"/>
            </w:tcBorders>
            <w:vAlign w:val="center"/>
          </w:tcPr>
          <w:p w14:paraId="3C603070" w14:textId="77777777" w:rsidR="00982716" w:rsidRPr="004B7D9E" w:rsidRDefault="00982716" w:rsidP="00C00634">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UF:</w:t>
            </w:r>
          </w:p>
        </w:tc>
        <w:tc>
          <w:tcPr>
            <w:tcW w:w="1762" w:type="dxa"/>
            <w:tcBorders>
              <w:top w:val="nil"/>
              <w:left w:val="nil"/>
              <w:bottom w:val="single" w:sz="4" w:space="0" w:color="auto"/>
              <w:right w:val="single" w:sz="4" w:space="0" w:color="auto"/>
            </w:tcBorders>
            <w:vAlign w:val="center"/>
          </w:tcPr>
          <w:p w14:paraId="512F1D2A" w14:textId="77777777" w:rsidR="00982716" w:rsidRPr="004B7D9E" w:rsidRDefault="00982716" w:rsidP="00C00634">
            <w:pPr>
              <w:tabs>
                <w:tab w:val="left" w:pos="-180"/>
                <w:tab w:val="left" w:pos="7740"/>
              </w:tabs>
              <w:ind w:left="567" w:hanging="567"/>
              <w:rPr>
                <w:rFonts w:ascii="Tahoma" w:hAnsi="Tahoma" w:cs="Tahoma"/>
                <w:color w:val="000000"/>
                <w:sz w:val="15"/>
                <w:szCs w:val="15"/>
              </w:rPr>
            </w:pPr>
            <w:r w:rsidRPr="004B7D9E">
              <w:rPr>
                <w:rFonts w:ascii="Tahoma" w:hAnsi="Tahoma" w:cs="Tahoma"/>
                <w:color w:val="000000"/>
                <w:sz w:val="15"/>
                <w:szCs w:val="15"/>
              </w:rPr>
              <w:t>CEP:</w:t>
            </w:r>
          </w:p>
        </w:tc>
      </w:tr>
      <w:tr w:rsidR="00982716" w:rsidRPr="007B5AEE" w14:paraId="0EFF795C" w14:textId="77777777" w:rsidTr="00AB670B">
        <w:trPr>
          <w:trHeight w:hRule="exact" w:val="547"/>
        </w:trPr>
        <w:tc>
          <w:tcPr>
            <w:tcW w:w="1196" w:type="dxa"/>
            <w:tcBorders>
              <w:top w:val="single" w:sz="4" w:space="0" w:color="auto"/>
              <w:left w:val="single" w:sz="4" w:space="0" w:color="auto"/>
              <w:bottom w:val="single" w:sz="4" w:space="0" w:color="auto"/>
              <w:right w:val="nil"/>
            </w:tcBorders>
          </w:tcPr>
          <w:p w14:paraId="753F8057" w14:textId="77777777" w:rsidR="00982716" w:rsidRPr="007B5AEE" w:rsidRDefault="00982716" w:rsidP="00C00634">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Carteira</w:t>
            </w:r>
          </w:p>
        </w:tc>
        <w:tc>
          <w:tcPr>
            <w:tcW w:w="1196" w:type="dxa"/>
            <w:gridSpan w:val="3"/>
            <w:tcBorders>
              <w:top w:val="single" w:sz="4" w:space="0" w:color="auto"/>
              <w:left w:val="single" w:sz="4" w:space="0" w:color="auto"/>
              <w:bottom w:val="single" w:sz="4" w:space="0" w:color="auto"/>
              <w:right w:val="nil"/>
            </w:tcBorders>
          </w:tcPr>
          <w:p w14:paraId="202B8D08" w14:textId="77777777" w:rsidR="00982716" w:rsidRPr="007B5AEE" w:rsidRDefault="00982716" w:rsidP="00C00634">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Espécie</w:t>
            </w:r>
          </w:p>
        </w:tc>
        <w:tc>
          <w:tcPr>
            <w:tcW w:w="2394" w:type="dxa"/>
            <w:gridSpan w:val="4"/>
            <w:tcBorders>
              <w:top w:val="single" w:sz="4" w:space="0" w:color="auto"/>
              <w:left w:val="single" w:sz="4" w:space="0" w:color="auto"/>
              <w:bottom w:val="single" w:sz="4" w:space="0" w:color="auto"/>
              <w:right w:val="nil"/>
            </w:tcBorders>
            <w:shd w:val="clear" w:color="auto" w:fill="CCCCCC"/>
          </w:tcPr>
          <w:p w14:paraId="41CE3676" w14:textId="77777777" w:rsidR="00982716" w:rsidRPr="007B5AEE" w:rsidRDefault="00982716" w:rsidP="00C00634">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Vencimento</w:t>
            </w:r>
          </w:p>
        </w:tc>
        <w:tc>
          <w:tcPr>
            <w:tcW w:w="2268" w:type="dxa"/>
            <w:gridSpan w:val="2"/>
            <w:tcBorders>
              <w:top w:val="single" w:sz="4" w:space="0" w:color="auto"/>
              <w:left w:val="single" w:sz="4" w:space="0" w:color="auto"/>
              <w:bottom w:val="single" w:sz="4" w:space="0" w:color="auto"/>
              <w:right w:val="single" w:sz="4" w:space="0" w:color="auto"/>
            </w:tcBorders>
            <w:shd w:val="clear" w:color="auto" w:fill="CCCCCC"/>
          </w:tcPr>
          <w:p w14:paraId="1F0C1C72" w14:textId="77777777" w:rsidR="00982716" w:rsidRPr="007B5AEE" w:rsidRDefault="00982716" w:rsidP="00C00634">
            <w:pPr>
              <w:tabs>
                <w:tab w:val="left" w:pos="-180"/>
                <w:tab w:val="left" w:pos="7740"/>
              </w:tabs>
              <w:ind w:left="567" w:hanging="567"/>
              <w:rPr>
                <w:rFonts w:ascii="Tahoma" w:hAnsi="Tahoma" w:cs="Tahoma"/>
                <w:b/>
                <w:color w:val="000000"/>
                <w:sz w:val="15"/>
                <w:szCs w:val="15"/>
              </w:rPr>
            </w:pPr>
            <w:r w:rsidRPr="007B5AEE">
              <w:rPr>
                <w:rFonts w:ascii="Tahoma" w:hAnsi="Tahoma" w:cs="Tahoma"/>
                <w:b/>
                <w:color w:val="000000"/>
                <w:sz w:val="15"/>
                <w:szCs w:val="15"/>
              </w:rPr>
              <w:t>Valor do Documento</w:t>
            </w:r>
          </w:p>
        </w:tc>
        <w:tc>
          <w:tcPr>
            <w:tcW w:w="2765" w:type="dxa"/>
            <w:gridSpan w:val="3"/>
            <w:tcBorders>
              <w:top w:val="single" w:sz="4" w:space="0" w:color="auto"/>
              <w:left w:val="single" w:sz="4" w:space="0" w:color="auto"/>
              <w:bottom w:val="single" w:sz="4" w:space="0" w:color="auto"/>
              <w:right w:val="single" w:sz="4" w:space="0" w:color="auto"/>
            </w:tcBorders>
          </w:tcPr>
          <w:p w14:paraId="2EABF125" w14:textId="77777777" w:rsidR="00982716" w:rsidRPr="007B5AEE" w:rsidRDefault="00982716" w:rsidP="00C00634">
            <w:pPr>
              <w:tabs>
                <w:tab w:val="left" w:pos="-180"/>
                <w:tab w:val="left" w:pos="7740"/>
              </w:tabs>
              <w:ind w:left="567" w:hanging="567"/>
              <w:rPr>
                <w:rFonts w:ascii="Tahoma" w:hAnsi="Tahoma" w:cs="Tahoma"/>
                <w:color w:val="000000"/>
                <w:sz w:val="15"/>
                <w:szCs w:val="15"/>
              </w:rPr>
            </w:pPr>
            <w:r w:rsidRPr="007B5AEE">
              <w:rPr>
                <w:rFonts w:ascii="Tahoma" w:hAnsi="Tahoma" w:cs="Tahoma"/>
                <w:color w:val="000000"/>
                <w:sz w:val="15"/>
                <w:szCs w:val="15"/>
              </w:rPr>
              <w:t>Valor Cobrado</w:t>
            </w:r>
          </w:p>
          <w:p w14:paraId="154EE6F8" w14:textId="77777777" w:rsidR="00982716" w:rsidRPr="007B5AEE" w:rsidRDefault="00982716" w:rsidP="00C00634">
            <w:pPr>
              <w:tabs>
                <w:tab w:val="left" w:pos="-180"/>
                <w:tab w:val="left" w:pos="7740"/>
              </w:tabs>
              <w:ind w:left="567" w:hanging="567"/>
              <w:rPr>
                <w:rFonts w:ascii="Tahoma" w:hAnsi="Tahoma" w:cs="Tahoma"/>
                <w:color w:val="000000"/>
                <w:sz w:val="15"/>
                <w:szCs w:val="15"/>
              </w:rPr>
            </w:pPr>
          </w:p>
        </w:tc>
      </w:tr>
      <w:tr w:rsidR="00982716" w:rsidRPr="001E7CE8" w14:paraId="5F3B9620" w14:textId="77777777" w:rsidTr="00AB670B">
        <w:trPr>
          <w:trHeight w:hRule="exact" w:val="767"/>
        </w:trPr>
        <w:tc>
          <w:tcPr>
            <w:tcW w:w="5920" w:type="dxa"/>
            <w:gridSpan w:val="9"/>
            <w:tcBorders>
              <w:top w:val="single" w:sz="4" w:space="0" w:color="auto"/>
              <w:left w:val="single" w:sz="4" w:space="0" w:color="auto"/>
              <w:bottom w:val="dotDash" w:sz="4" w:space="0" w:color="auto"/>
              <w:right w:val="single" w:sz="4" w:space="0" w:color="auto"/>
            </w:tcBorders>
            <w:vAlign w:val="center"/>
          </w:tcPr>
          <w:p w14:paraId="79DF79E9" w14:textId="77777777" w:rsidR="00982716" w:rsidRPr="0028743E" w:rsidRDefault="00982716" w:rsidP="00C00634">
            <w:pPr>
              <w:jc w:val="center"/>
              <w:rPr>
                <w:rFonts w:ascii="Arial" w:hAnsi="Arial" w:cs="Arial"/>
                <w:color w:val="000000"/>
                <w:sz w:val="12"/>
                <w:szCs w:val="16"/>
              </w:rPr>
            </w:pPr>
            <w:r w:rsidRPr="0028743E">
              <w:rPr>
                <w:rFonts w:ascii="Arial" w:hAnsi="Arial" w:cs="Arial"/>
                <w:b/>
                <w:bCs/>
                <w:color w:val="000000"/>
                <w:sz w:val="12"/>
                <w:szCs w:val="16"/>
              </w:rPr>
              <w:t>SAC CAIXA</w:t>
            </w:r>
            <w:r w:rsidRPr="0028743E">
              <w:rPr>
                <w:rFonts w:ascii="Arial" w:hAnsi="Arial" w:cs="Arial"/>
                <w:color w:val="000000"/>
                <w:sz w:val="12"/>
                <w:szCs w:val="16"/>
              </w:rPr>
              <w:t>: 0800 726 0101 (informações, reclamações, sugestões e elogios)</w:t>
            </w:r>
          </w:p>
          <w:p w14:paraId="0D54E864" w14:textId="77777777" w:rsidR="00982716" w:rsidRPr="0028743E" w:rsidRDefault="00982716" w:rsidP="00C00634">
            <w:pPr>
              <w:ind w:left="567" w:hanging="567"/>
              <w:jc w:val="center"/>
              <w:rPr>
                <w:rFonts w:ascii="Arial" w:hAnsi="Arial" w:cs="Arial"/>
                <w:color w:val="000000"/>
                <w:sz w:val="12"/>
                <w:szCs w:val="16"/>
              </w:rPr>
            </w:pPr>
            <w:r w:rsidRPr="0028743E">
              <w:rPr>
                <w:rFonts w:ascii="Arial" w:hAnsi="Arial" w:cs="Arial"/>
                <w:b/>
                <w:bCs/>
                <w:color w:val="000000"/>
                <w:sz w:val="12"/>
                <w:szCs w:val="16"/>
              </w:rPr>
              <w:t>Para pessoas com deficiência auditiva ou de fala</w:t>
            </w:r>
            <w:r w:rsidRPr="0028743E">
              <w:rPr>
                <w:rFonts w:ascii="Arial" w:hAnsi="Arial" w:cs="Arial"/>
                <w:color w:val="000000"/>
                <w:sz w:val="12"/>
                <w:szCs w:val="16"/>
              </w:rPr>
              <w:t>: 0800 726 2492</w:t>
            </w:r>
          </w:p>
          <w:p w14:paraId="0D640AD7" w14:textId="77777777" w:rsidR="00982716" w:rsidRPr="0028743E" w:rsidRDefault="00982716" w:rsidP="00C00634">
            <w:pPr>
              <w:ind w:left="567" w:hanging="567"/>
              <w:jc w:val="center"/>
              <w:rPr>
                <w:rFonts w:ascii="Arial" w:hAnsi="Arial" w:cs="Arial"/>
                <w:color w:val="000000"/>
                <w:sz w:val="12"/>
                <w:szCs w:val="16"/>
              </w:rPr>
            </w:pPr>
            <w:r w:rsidRPr="0028743E">
              <w:rPr>
                <w:rFonts w:ascii="Arial" w:hAnsi="Arial" w:cs="Arial"/>
                <w:b/>
                <w:bCs/>
                <w:color w:val="000000"/>
                <w:sz w:val="12"/>
                <w:szCs w:val="16"/>
              </w:rPr>
              <w:t>Ouvidoria</w:t>
            </w:r>
            <w:r w:rsidRPr="0028743E">
              <w:rPr>
                <w:rFonts w:ascii="Arial" w:hAnsi="Arial" w:cs="Arial"/>
                <w:color w:val="000000"/>
                <w:sz w:val="12"/>
                <w:szCs w:val="16"/>
              </w:rPr>
              <w:t>: 0800 725 7474</w:t>
            </w:r>
          </w:p>
          <w:p w14:paraId="52008AA9" w14:textId="77777777" w:rsidR="00982716" w:rsidRPr="001E7CE8" w:rsidRDefault="00982716" w:rsidP="00C00634">
            <w:pPr>
              <w:ind w:left="567" w:hanging="567"/>
              <w:jc w:val="center"/>
              <w:rPr>
                <w:color w:val="000000"/>
                <w:sz w:val="16"/>
                <w:szCs w:val="16"/>
              </w:rPr>
            </w:pPr>
            <w:r w:rsidRPr="0028743E">
              <w:rPr>
                <w:rFonts w:ascii="Arial" w:hAnsi="Arial" w:cs="Arial"/>
                <w:b/>
                <w:bCs/>
                <w:color w:val="0000FF"/>
                <w:sz w:val="12"/>
                <w:szCs w:val="16"/>
              </w:rPr>
              <w:t>caixa.gov.br</w:t>
            </w:r>
          </w:p>
        </w:tc>
        <w:tc>
          <w:tcPr>
            <w:tcW w:w="3899" w:type="dxa"/>
            <w:gridSpan w:val="4"/>
            <w:tcBorders>
              <w:top w:val="single" w:sz="4" w:space="0" w:color="auto"/>
              <w:left w:val="single" w:sz="4" w:space="0" w:color="auto"/>
              <w:bottom w:val="dotDash" w:sz="4" w:space="0" w:color="auto"/>
              <w:right w:val="single" w:sz="4" w:space="0" w:color="auto"/>
            </w:tcBorders>
            <w:shd w:val="clear" w:color="auto" w:fill="auto"/>
          </w:tcPr>
          <w:p w14:paraId="79D443D7" w14:textId="77777777" w:rsidR="00982716" w:rsidRPr="00332171" w:rsidRDefault="00982716" w:rsidP="00C00634">
            <w:pPr>
              <w:jc w:val="center"/>
              <w:rPr>
                <w:rFonts w:ascii="Tahoma" w:hAnsi="Tahoma" w:cs="Tahoma"/>
                <w:color w:val="000000"/>
                <w:sz w:val="16"/>
                <w:szCs w:val="16"/>
              </w:rPr>
            </w:pPr>
            <w:r w:rsidRPr="001E7CE8">
              <w:rPr>
                <w:rFonts w:ascii="Tahoma" w:hAnsi="Tahoma" w:cs="Tahoma"/>
                <w:color w:val="000000"/>
                <w:sz w:val="16"/>
                <w:szCs w:val="16"/>
              </w:rPr>
              <w:t xml:space="preserve">Autenticação </w:t>
            </w:r>
            <w:r>
              <w:rPr>
                <w:rFonts w:ascii="Tahoma" w:hAnsi="Tahoma" w:cs="Tahoma"/>
                <w:color w:val="000000"/>
                <w:sz w:val="16"/>
                <w:szCs w:val="16"/>
              </w:rPr>
              <w:t xml:space="preserve">Mecânica </w:t>
            </w:r>
            <w:r w:rsidRPr="001E7CE8">
              <w:rPr>
                <w:rFonts w:ascii="Tahoma" w:hAnsi="Tahoma" w:cs="Tahoma"/>
                <w:color w:val="000000"/>
                <w:sz w:val="16"/>
                <w:szCs w:val="16"/>
              </w:rPr>
              <w:t>-</w:t>
            </w:r>
            <w:r>
              <w:rPr>
                <w:rFonts w:ascii="Tahoma" w:hAnsi="Tahoma" w:cs="Tahoma"/>
                <w:color w:val="000000"/>
                <w:sz w:val="16"/>
                <w:szCs w:val="16"/>
              </w:rPr>
              <w:t xml:space="preserve"> </w:t>
            </w:r>
            <w:r w:rsidRPr="00332171">
              <w:rPr>
                <w:rFonts w:ascii="Tahoma" w:hAnsi="Tahoma" w:cs="Tahoma"/>
                <w:b/>
                <w:color w:val="000000"/>
                <w:sz w:val="16"/>
                <w:szCs w:val="16"/>
              </w:rPr>
              <w:t>Recibo do Pagador</w:t>
            </w:r>
          </w:p>
        </w:tc>
      </w:tr>
      <w:tr w:rsidR="00982716" w:rsidRPr="001E7CE8" w14:paraId="15171661" w14:textId="77777777" w:rsidTr="00AB670B">
        <w:trPr>
          <w:trHeight w:hRule="exact" w:val="4247"/>
        </w:trPr>
        <w:tc>
          <w:tcPr>
            <w:tcW w:w="9819" w:type="dxa"/>
            <w:gridSpan w:val="13"/>
            <w:tcBorders>
              <w:top w:val="dotDash" w:sz="4" w:space="0" w:color="auto"/>
              <w:left w:val="single" w:sz="4" w:space="0" w:color="auto"/>
              <w:bottom w:val="single" w:sz="4" w:space="0" w:color="auto"/>
              <w:right w:val="single" w:sz="4" w:space="0" w:color="auto"/>
              <w:tl2br w:val="dashed" w:sz="4" w:space="0" w:color="auto"/>
              <w:tr2bl w:val="dashed" w:sz="4" w:space="0" w:color="auto"/>
            </w:tcBorders>
            <w:shd w:val="clear" w:color="auto" w:fill="auto"/>
            <w:vAlign w:val="center"/>
          </w:tcPr>
          <w:p w14:paraId="0BFB2FC1" w14:textId="77777777" w:rsidR="00982716" w:rsidRPr="00F51753" w:rsidRDefault="00982716" w:rsidP="00C00634">
            <w:pPr>
              <w:jc w:val="center"/>
              <w:rPr>
                <w:rFonts w:ascii="Arial" w:hAnsi="Arial" w:cs="Arial"/>
                <w:color w:val="000000"/>
                <w:sz w:val="48"/>
                <w:szCs w:val="48"/>
              </w:rPr>
            </w:pPr>
            <w:r w:rsidRPr="00F51753">
              <w:rPr>
                <w:rFonts w:ascii="Arial" w:hAnsi="Arial" w:cs="Arial"/>
                <w:color w:val="000000"/>
                <w:sz w:val="48"/>
                <w:szCs w:val="48"/>
              </w:rPr>
              <w:t>FICHA DE COMPENSAÇÃO</w:t>
            </w:r>
          </w:p>
          <w:p w14:paraId="3E63C8B1" w14:textId="77777777" w:rsidR="00982716" w:rsidRPr="00F51753" w:rsidRDefault="00982716" w:rsidP="00C00634">
            <w:pPr>
              <w:jc w:val="center"/>
              <w:rPr>
                <w:rFonts w:ascii="Tahoma" w:hAnsi="Tahoma" w:cs="Tahoma"/>
                <w:b/>
                <w:color w:val="000000"/>
                <w:sz w:val="56"/>
                <w:szCs w:val="56"/>
              </w:rPr>
            </w:pPr>
            <w:r w:rsidRPr="00F51753">
              <w:rPr>
                <w:rFonts w:ascii="Arial" w:hAnsi="Arial" w:cs="Arial"/>
                <w:color w:val="000000"/>
                <w:sz w:val="48"/>
                <w:szCs w:val="48"/>
              </w:rPr>
              <w:t>Conforme Item 4</w:t>
            </w:r>
          </w:p>
        </w:tc>
      </w:tr>
    </w:tbl>
    <w:p w14:paraId="31C2462E" w14:textId="77777777" w:rsidR="00F75222" w:rsidRPr="004B0626" w:rsidRDefault="00F75222" w:rsidP="00F75222">
      <w:pPr>
        <w:pStyle w:val="Estilo2"/>
        <w:numPr>
          <w:ilvl w:val="0"/>
          <w:numId w:val="1"/>
        </w:numPr>
        <w:ind w:left="567" w:hanging="567"/>
        <w:rPr>
          <w:rFonts w:ascii="Futura Std Book Bold TTF" w:hAnsi="Futura Std Book Bold TTF"/>
          <w:caps/>
        </w:rPr>
      </w:pPr>
      <w:bookmarkStart w:id="117" w:name="_Toc181879790"/>
      <w:r w:rsidRPr="004B0626">
        <w:rPr>
          <w:rFonts w:ascii="Futura Std Book Bold TTF" w:hAnsi="Futura Std Book Bold TTF"/>
        </w:rPr>
        <w:lastRenderedPageBreak/>
        <w:t>ESPECIFICAÇÃO DA FICHA DE COMPENSAÇÃO</w:t>
      </w:r>
      <w:bookmarkEnd w:id="113"/>
      <w:bookmarkEnd w:id="117"/>
    </w:p>
    <w:p w14:paraId="050B1C5F" w14:textId="77777777" w:rsidR="00F75222" w:rsidRPr="00F75222" w:rsidRDefault="0028743E" w:rsidP="00F75222">
      <w:pPr>
        <w:pStyle w:val="Estilo2"/>
        <w:ind w:left="567" w:hanging="567"/>
      </w:pPr>
      <w:bookmarkStart w:id="118" w:name="_Toc379977300"/>
      <w:bookmarkStart w:id="119" w:name="_Toc115713416"/>
      <w:bookmarkStart w:id="120" w:name="_Toc181879791"/>
      <w:r>
        <w:t>M</w:t>
      </w:r>
      <w:r w:rsidRPr="00F75222">
        <w:t>odelos de ficha de compensação</w:t>
      </w:r>
      <w:bookmarkEnd w:id="118"/>
      <w:bookmarkEnd w:id="119"/>
      <w:bookmarkEnd w:id="120"/>
    </w:p>
    <w:p w14:paraId="164C0AD5" w14:textId="77777777" w:rsidR="00F75222" w:rsidRPr="00A44804" w:rsidRDefault="0028743E" w:rsidP="00A00258">
      <w:pPr>
        <w:pStyle w:val="Estilo2"/>
        <w:numPr>
          <w:ilvl w:val="2"/>
          <w:numId w:val="1"/>
        </w:numPr>
        <w:ind w:left="567" w:hanging="567"/>
        <w:rPr>
          <w:rFonts w:ascii="Arial" w:hAnsi="Arial" w:cs="Arial"/>
          <w:b w:val="0"/>
          <w:bCs/>
          <w:sz w:val="8"/>
          <w:szCs w:val="8"/>
        </w:rPr>
      </w:pPr>
      <w:bookmarkStart w:id="121" w:name="_Toc379977301"/>
      <w:bookmarkStart w:id="122" w:name="_Toc115713417"/>
      <w:bookmarkStart w:id="123" w:name="_Toc115716988"/>
      <w:bookmarkStart w:id="124" w:name="_Toc181879246"/>
      <w:bookmarkStart w:id="125" w:name="_Toc181879792"/>
      <w:r w:rsidRPr="00A44804">
        <w:rPr>
          <w:b w:val="0"/>
          <w:bCs/>
        </w:rPr>
        <w:t>Modelo I - Ficha de compensação</w:t>
      </w:r>
      <w:r w:rsidR="003061D9">
        <w:rPr>
          <w:b w:val="0"/>
          <w:bCs/>
        </w:rPr>
        <w:t xml:space="preserve">: </w:t>
      </w:r>
      <w:r w:rsidRPr="00A44804">
        <w:rPr>
          <w:b w:val="0"/>
          <w:bCs/>
        </w:rPr>
        <w:t>boleto de cobrança</w:t>
      </w:r>
      <w:r w:rsidR="003061D9">
        <w:rPr>
          <w:b w:val="0"/>
          <w:bCs/>
        </w:rPr>
        <w:t xml:space="preserve"> padrão</w:t>
      </w:r>
      <w:r w:rsidRPr="00A44804">
        <w:rPr>
          <w:b w:val="0"/>
          <w:bCs/>
        </w:rPr>
        <w:t xml:space="preserve"> - </w:t>
      </w:r>
      <w:r w:rsidRPr="00A44804">
        <w:rPr>
          <w:b w:val="0"/>
          <w:bCs/>
          <w:sz w:val="16"/>
        </w:rPr>
        <w:t>itens (F) (G) resumidos</w:t>
      </w:r>
      <w:bookmarkEnd w:id="121"/>
      <w:bookmarkEnd w:id="122"/>
      <w:bookmarkEnd w:id="123"/>
      <w:bookmarkEnd w:id="124"/>
      <w:bookmarkEnd w:id="125"/>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260"/>
        <w:gridCol w:w="180"/>
        <w:gridCol w:w="1260"/>
        <w:gridCol w:w="900"/>
        <w:gridCol w:w="180"/>
        <w:gridCol w:w="720"/>
        <w:gridCol w:w="1080"/>
        <w:gridCol w:w="867"/>
        <w:gridCol w:w="1653"/>
        <w:gridCol w:w="681"/>
      </w:tblGrid>
      <w:tr w:rsidR="00F75222" w:rsidRPr="0053426F" w14:paraId="65DBD0A6" w14:textId="77777777" w:rsidTr="00A00258">
        <w:trPr>
          <w:trHeight w:hRule="exact" w:val="397"/>
        </w:trPr>
        <w:tc>
          <w:tcPr>
            <w:tcW w:w="1728" w:type="dxa"/>
            <w:tcBorders>
              <w:top w:val="nil"/>
              <w:left w:val="nil"/>
              <w:bottom w:val="single" w:sz="4" w:space="0" w:color="auto"/>
            </w:tcBorders>
            <w:vAlign w:val="center"/>
          </w:tcPr>
          <w:p w14:paraId="7E484832" w14:textId="77777777" w:rsidR="00F75222" w:rsidRPr="001E7CE8" w:rsidRDefault="00720885" w:rsidP="00A00258">
            <w:pPr>
              <w:spacing w:before="40"/>
              <w:ind w:left="567" w:hanging="567"/>
              <w:rPr>
                <w:rFonts w:ascii="Arial" w:hAnsi="Arial" w:cs="Arial"/>
                <w:color w:val="000000"/>
                <w:sz w:val="18"/>
                <w:szCs w:val="18"/>
              </w:rPr>
            </w:pPr>
            <w:r>
              <w:rPr>
                <w:noProof/>
              </w:rPr>
              <w:pict w14:anchorId="3880A324">
                <v:line id="Line 221" o:spid="_x0000_s2066" style="position:absolute;left:0;text-align:left;z-index:251654144;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UmLxToAC&#10;AACVBQAADgAAAAAAAAAAAAAAAAAuAgAAZHJzL2Uyb0RvYy54bWxQSwECLQAUAAYACAAAACEA8b/j&#10;4d4AAAAJAQAADwAAAAAAAAAAAAAAAADaBAAAZHJzL2Rvd25yZXYueG1sUEsFBgAAAAAEAAQA8wAA&#10;AOUFAAAAAA==&#10;" stroked="f"/>
              </w:pict>
            </w:r>
            <w:r>
              <w:rPr>
                <w:noProof/>
              </w:rPr>
              <w:pict w14:anchorId="39FF783E">
                <v:line id="Line 222" o:spid="_x0000_s2065" style="position:absolute;left:0;text-align:left;z-index:251655168;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8+3fg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" stroked="f"/>
              </w:pict>
            </w:r>
            <w:r>
              <w:rPr>
                <w:noProof/>
                <w:lang w:eastAsia="pt-BR"/>
              </w:rPr>
              <w:pict w14:anchorId="5BB23EAE">
                <v:shape id="Imagem 7" o:spid="_x0000_i1032" type="#_x0000_t75" style="width:75.75pt;height:16.5pt;visibility:visible">
                  <v:imagedata r:id="rId15" o:title=""/>
                </v:shape>
              </w:pict>
            </w:r>
          </w:p>
        </w:tc>
        <w:tc>
          <w:tcPr>
            <w:tcW w:w="1260" w:type="dxa"/>
            <w:tcBorders>
              <w:top w:val="nil"/>
              <w:bottom w:val="single" w:sz="4" w:space="0" w:color="auto"/>
            </w:tcBorders>
            <w:vAlign w:val="center"/>
          </w:tcPr>
          <w:p w14:paraId="3606968F" w14:textId="77777777" w:rsidR="00F75222" w:rsidRPr="0042602F" w:rsidRDefault="00F75222" w:rsidP="00A00258">
            <w:pPr>
              <w:ind w:left="567" w:hanging="567"/>
              <w:rPr>
                <w:rFonts w:ascii="Times New Roman" w:hAnsi="Times New Roman"/>
                <w:color w:val="000000"/>
                <w:sz w:val="38"/>
                <w:szCs w:val="38"/>
              </w:rPr>
            </w:pPr>
            <w:r w:rsidRPr="0042602F">
              <w:rPr>
                <w:rFonts w:ascii="Times New Roman" w:hAnsi="Times New Roman"/>
                <w:color w:val="000000"/>
                <w:sz w:val="38"/>
                <w:szCs w:val="38"/>
              </w:rPr>
              <w:t>104-0</w:t>
            </w:r>
          </w:p>
        </w:tc>
        <w:tc>
          <w:tcPr>
            <w:tcW w:w="6840" w:type="dxa"/>
            <w:gridSpan w:val="8"/>
            <w:tcBorders>
              <w:top w:val="nil"/>
              <w:bottom w:val="single" w:sz="4" w:space="0" w:color="auto"/>
              <w:right w:val="single" w:sz="4" w:space="0" w:color="auto"/>
            </w:tcBorders>
            <w:vAlign w:val="center"/>
          </w:tcPr>
          <w:p w14:paraId="35CAB11C" w14:textId="77777777" w:rsidR="00F75222" w:rsidRPr="0042602F" w:rsidRDefault="00F75222" w:rsidP="00A00258">
            <w:pPr>
              <w:ind w:left="567" w:hanging="567"/>
              <w:rPr>
                <w:rFonts w:ascii="Times New Roman" w:hAnsi="Times New Roman"/>
                <w:color w:val="000000"/>
                <w:spacing w:val="-16"/>
                <w:sz w:val="28"/>
                <w:szCs w:val="28"/>
              </w:rPr>
            </w:pPr>
            <w:r w:rsidRPr="0042602F">
              <w:rPr>
                <w:rFonts w:ascii="Times New Roman" w:hAnsi="Times New Roman"/>
                <w:color w:val="000000"/>
                <w:spacing w:val="-16"/>
                <w:sz w:val="28"/>
                <w:szCs w:val="28"/>
              </w:rPr>
              <w:t>00000.00000  00000.000000  00000.000000  0  00000000000000</w:t>
            </w:r>
          </w:p>
        </w:tc>
        <w:tc>
          <w:tcPr>
            <w:tcW w:w="681" w:type="dxa"/>
            <w:tcBorders>
              <w:top w:val="nil"/>
              <w:left w:val="single" w:sz="4" w:space="0" w:color="auto"/>
              <w:bottom w:val="single" w:sz="4" w:space="0" w:color="auto"/>
              <w:right w:val="nil"/>
            </w:tcBorders>
            <w:shd w:val="clear" w:color="auto" w:fill="auto"/>
            <w:vAlign w:val="center"/>
          </w:tcPr>
          <w:p w14:paraId="3BF94BC0" w14:textId="77777777" w:rsidR="00F75222" w:rsidRPr="00A362C0" w:rsidRDefault="00F75222" w:rsidP="00A00258">
            <w:pPr>
              <w:ind w:left="567" w:hanging="567"/>
              <w:rPr>
                <w:rFonts w:ascii="Courier New" w:hAnsi="Courier New" w:cs="Courier New"/>
                <w:b/>
                <w:color w:val="000000"/>
                <w:spacing w:val="-16"/>
                <w:sz w:val="20"/>
                <w:szCs w:val="20"/>
              </w:rPr>
            </w:pPr>
            <w:r w:rsidRPr="00A362C0">
              <w:rPr>
                <w:rFonts w:ascii="Courier New" w:hAnsi="Courier New" w:cs="Courier New"/>
                <w:b/>
                <w:color w:val="000000"/>
                <w:spacing w:val="-16"/>
                <w:sz w:val="20"/>
                <w:szCs w:val="20"/>
              </w:rPr>
              <w:t>(A)</w:t>
            </w:r>
          </w:p>
        </w:tc>
      </w:tr>
      <w:tr w:rsidR="00F75222" w:rsidRPr="00950F59" w14:paraId="4E85D843" w14:textId="77777777" w:rsidTr="00A00258">
        <w:trPr>
          <w:trHeight w:hRule="exact" w:val="397"/>
        </w:trPr>
        <w:tc>
          <w:tcPr>
            <w:tcW w:w="7308" w:type="dxa"/>
            <w:gridSpan w:val="8"/>
            <w:tcBorders>
              <w:top w:val="single" w:sz="4" w:space="0" w:color="auto"/>
              <w:left w:val="nil"/>
              <w:bottom w:val="single" w:sz="4" w:space="0" w:color="auto"/>
              <w:right w:val="single" w:sz="4" w:space="0" w:color="auto"/>
            </w:tcBorders>
          </w:tcPr>
          <w:p w14:paraId="3CE07095" w14:textId="77777777" w:rsidR="00F75222" w:rsidRPr="00950F59" w:rsidRDefault="00F75222" w:rsidP="00A00258">
            <w:pPr>
              <w:ind w:left="567" w:hanging="567"/>
              <w:rPr>
                <w:rFonts w:ascii="Tahoma" w:hAnsi="Tahoma" w:cs="Tahoma"/>
                <w:color w:val="000000"/>
                <w:sz w:val="16"/>
                <w:szCs w:val="16"/>
              </w:rPr>
            </w:pPr>
            <w:r w:rsidRPr="00950F59">
              <w:rPr>
                <w:rFonts w:ascii="Tahoma" w:hAnsi="Tahoma" w:cs="Tahoma"/>
                <w:color w:val="000000"/>
                <w:sz w:val="16"/>
                <w:szCs w:val="16"/>
              </w:rPr>
              <w:t>Local de pagamento</w:t>
            </w:r>
          </w:p>
          <w:p w14:paraId="094BDCC6" w14:textId="77777777" w:rsidR="00F75222" w:rsidRPr="00950F59" w:rsidRDefault="00950F59" w:rsidP="00A00258">
            <w:pPr>
              <w:ind w:left="567" w:hanging="567"/>
              <w:rPr>
                <w:rFonts w:ascii="Tahoma" w:hAnsi="Tahoma" w:cs="Tahoma"/>
                <w:color w:val="000000"/>
                <w:sz w:val="16"/>
                <w:szCs w:val="16"/>
              </w:rPr>
            </w:pPr>
            <w:r w:rsidRPr="00950F59">
              <w:rPr>
                <w:rFonts w:ascii="Tahoma" w:hAnsi="Tahoma" w:cs="Tahoma"/>
                <w:b/>
                <w:bCs/>
                <w:color w:val="000000"/>
                <w:sz w:val="16"/>
                <w:szCs w:val="16"/>
              </w:rPr>
              <w:t>EM TODA A REDE BANCÁRIA E SEUS CORRESPONDENTES ATÉ O VALOR LIMITE</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3E6146D6" w14:textId="77777777" w:rsidR="00F75222" w:rsidRPr="00950F59" w:rsidRDefault="00F75222" w:rsidP="00A00258">
            <w:pPr>
              <w:ind w:left="567" w:hanging="567"/>
              <w:rPr>
                <w:rFonts w:ascii="Tahoma" w:hAnsi="Tahoma" w:cs="Tahoma"/>
                <w:b/>
                <w:color w:val="000000"/>
                <w:sz w:val="16"/>
                <w:szCs w:val="16"/>
              </w:rPr>
            </w:pPr>
            <w:r w:rsidRPr="00950F59">
              <w:rPr>
                <w:rFonts w:ascii="Tahoma" w:hAnsi="Tahoma" w:cs="Tahoma"/>
                <w:b/>
                <w:color w:val="000000"/>
                <w:sz w:val="16"/>
                <w:szCs w:val="16"/>
              </w:rPr>
              <w:t>Vencimento</w:t>
            </w:r>
          </w:p>
          <w:p w14:paraId="34E74E58" w14:textId="77777777" w:rsidR="00F75222" w:rsidRPr="00950F59" w:rsidRDefault="00F75222" w:rsidP="00A00258">
            <w:pPr>
              <w:ind w:left="567" w:hanging="567"/>
              <w:jc w:val="right"/>
              <w:rPr>
                <w:rFonts w:ascii="Tahoma" w:hAnsi="Tahoma" w:cs="Tahoma"/>
                <w:b/>
                <w:color w:val="000000"/>
                <w:sz w:val="16"/>
                <w:szCs w:val="16"/>
              </w:rPr>
            </w:pPr>
            <w:r w:rsidRPr="00950F59">
              <w:rPr>
                <w:rFonts w:ascii="Tahoma" w:hAnsi="Tahoma" w:cs="Tahoma"/>
                <w:b/>
                <w:color w:val="000000"/>
                <w:sz w:val="16"/>
                <w:szCs w:val="16"/>
              </w:rPr>
              <w:t>DD/MM/AAAA</w:t>
            </w:r>
          </w:p>
        </w:tc>
        <w:tc>
          <w:tcPr>
            <w:tcW w:w="681" w:type="dxa"/>
            <w:tcBorders>
              <w:top w:val="single" w:sz="4" w:space="0" w:color="auto"/>
              <w:left w:val="single" w:sz="4" w:space="0" w:color="auto"/>
              <w:bottom w:val="single" w:sz="4" w:space="0" w:color="auto"/>
              <w:right w:val="nil"/>
            </w:tcBorders>
            <w:shd w:val="clear" w:color="auto" w:fill="auto"/>
            <w:vAlign w:val="center"/>
          </w:tcPr>
          <w:p w14:paraId="28B54E34" w14:textId="77777777" w:rsidR="00F75222" w:rsidRPr="00950F59" w:rsidRDefault="00F75222" w:rsidP="00A00258">
            <w:pPr>
              <w:ind w:left="567" w:hanging="567"/>
              <w:rPr>
                <w:rFonts w:ascii="Courier New" w:hAnsi="Courier New" w:cs="Courier New"/>
                <w:b/>
                <w:color w:val="000000"/>
                <w:sz w:val="16"/>
                <w:szCs w:val="16"/>
              </w:rPr>
            </w:pPr>
            <w:r w:rsidRPr="00950F59">
              <w:rPr>
                <w:rFonts w:ascii="Courier New" w:hAnsi="Courier New" w:cs="Courier New"/>
                <w:b/>
                <w:color w:val="000000"/>
                <w:sz w:val="16"/>
                <w:szCs w:val="16"/>
              </w:rPr>
              <w:t>(B)</w:t>
            </w:r>
          </w:p>
        </w:tc>
      </w:tr>
      <w:tr w:rsidR="00F75222" w:rsidRPr="001E7CE8" w14:paraId="302978ED" w14:textId="77777777" w:rsidTr="00A00258">
        <w:trPr>
          <w:trHeight w:hRule="exact" w:val="198"/>
        </w:trPr>
        <w:tc>
          <w:tcPr>
            <w:tcW w:w="5328" w:type="dxa"/>
            <w:gridSpan w:val="5"/>
            <w:tcBorders>
              <w:top w:val="single" w:sz="4" w:space="0" w:color="auto"/>
              <w:left w:val="nil"/>
              <w:bottom w:val="dotted" w:sz="4" w:space="0" w:color="auto"/>
              <w:right w:val="dotted" w:sz="4" w:space="0" w:color="auto"/>
            </w:tcBorders>
            <w:vAlign w:val="center"/>
          </w:tcPr>
          <w:p w14:paraId="7FC66517"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 xml:space="preserve">Beneficiário: </w:t>
            </w:r>
            <w:r w:rsidRPr="00F12F64">
              <w:rPr>
                <w:rFonts w:ascii="Tahoma" w:hAnsi="Tahoma" w:cs="Tahoma"/>
                <w:b/>
                <w:color w:val="808080"/>
                <w:sz w:val="18"/>
                <w:szCs w:val="18"/>
              </w:rPr>
              <w:t>NOME DA EMPRESA BENEFICIÁRIA</w:t>
            </w:r>
          </w:p>
        </w:tc>
        <w:tc>
          <w:tcPr>
            <w:tcW w:w="1980" w:type="dxa"/>
            <w:gridSpan w:val="3"/>
            <w:tcBorders>
              <w:top w:val="single" w:sz="4" w:space="0" w:color="auto"/>
              <w:left w:val="dotted" w:sz="4" w:space="0" w:color="auto"/>
              <w:bottom w:val="dotted" w:sz="4" w:space="0" w:color="auto"/>
              <w:right w:val="single" w:sz="4" w:space="0" w:color="auto"/>
            </w:tcBorders>
          </w:tcPr>
          <w:p w14:paraId="792132FD" w14:textId="77777777" w:rsidR="00F75222" w:rsidRPr="00F12F64" w:rsidRDefault="00F75222" w:rsidP="00A00258">
            <w:pPr>
              <w:rPr>
                <w:rFonts w:ascii="Tahoma" w:hAnsi="Tahoma" w:cs="Tahoma"/>
                <w:color w:val="808080"/>
                <w:sz w:val="15"/>
                <w:szCs w:val="15"/>
              </w:rPr>
            </w:pPr>
            <w:r w:rsidRPr="00F12F64">
              <w:rPr>
                <w:rFonts w:ascii="Tahoma" w:hAnsi="Tahoma" w:cs="Tahoma"/>
                <w:b/>
                <w:color w:val="808080"/>
                <w:sz w:val="18"/>
                <w:szCs w:val="18"/>
              </w:rPr>
              <w:t>CPF/CNPJ</w:t>
            </w:r>
          </w:p>
        </w:tc>
        <w:tc>
          <w:tcPr>
            <w:tcW w:w="2520" w:type="dxa"/>
            <w:gridSpan w:val="2"/>
            <w:vMerge w:val="restart"/>
            <w:tcBorders>
              <w:top w:val="single" w:sz="4" w:space="0" w:color="auto"/>
              <w:left w:val="single" w:sz="4" w:space="0" w:color="auto"/>
              <w:right w:val="single" w:sz="4" w:space="0" w:color="auto"/>
            </w:tcBorders>
          </w:tcPr>
          <w:p w14:paraId="09AE1C0F"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Agência / Código do Beneficiário</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77772092"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(C)</w:t>
            </w:r>
          </w:p>
        </w:tc>
      </w:tr>
      <w:tr w:rsidR="00F75222" w:rsidRPr="001E7CE8" w14:paraId="5C39625B" w14:textId="77777777" w:rsidTr="00A00258">
        <w:trPr>
          <w:trHeight w:hRule="exact" w:val="198"/>
        </w:trPr>
        <w:tc>
          <w:tcPr>
            <w:tcW w:w="7308" w:type="dxa"/>
            <w:gridSpan w:val="8"/>
            <w:tcBorders>
              <w:top w:val="dotted" w:sz="4" w:space="0" w:color="auto"/>
              <w:left w:val="nil"/>
              <w:bottom w:val="single" w:sz="4" w:space="0" w:color="auto"/>
              <w:right w:val="single" w:sz="4" w:space="0" w:color="auto"/>
            </w:tcBorders>
          </w:tcPr>
          <w:p w14:paraId="4210E78D" w14:textId="77777777" w:rsidR="00F75222" w:rsidRPr="00F12F64" w:rsidRDefault="00F75222" w:rsidP="00A00258">
            <w:pPr>
              <w:ind w:left="567" w:hanging="567"/>
              <w:rPr>
                <w:rFonts w:ascii="Tahoma" w:hAnsi="Tahoma" w:cs="Tahoma"/>
                <w:b/>
                <w:color w:val="808080"/>
                <w:sz w:val="18"/>
                <w:szCs w:val="18"/>
              </w:rPr>
            </w:pPr>
            <w:r w:rsidRPr="00F12F64">
              <w:rPr>
                <w:rFonts w:ascii="Tahoma" w:hAnsi="Tahoma" w:cs="Tahoma"/>
                <w:b/>
                <w:color w:val="808080"/>
                <w:sz w:val="18"/>
                <w:szCs w:val="18"/>
              </w:rPr>
              <w:t>ENDEREÇO DA EMPRESA BENEFICIÁRIA</w:t>
            </w:r>
          </w:p>
        </w:tc>
        <w:tc>
          <w:tcPr>
            <w:tcW w:w="2520" w:type="dxa"/>
            <w:gridSpan w:val="2"/>
            <w:vMerge/>
            <w:tcBorders>
              <w:left w:val="single" w:sz="4" w:space="0" w:color="auto"/>
              <w:bottom w:val="single" w:sz="4" w:space="0" w:color="auto"/>
              <w:right w:val="single" w:sz="4" w:space="0" w:color="auto"/>
            </w:tcBorders>
          </w:tcPr>
          <w:p w14:paraId="1D8FE2B1" w14:textId="77777777" w:rsidR="00F75222" w:rsidRPr="000D692F" w:rsidRDefault="00F75222" w:rsidP="00A00258">
            <w:pPr>
              <w:ind w:left="567" w:hanging="567"/>
              <w:rPr>
                <w:rFonts w:ascii="Tahoma" w:hAnsi="Tahoma" w:cs="Tahoma"/>
                <w:color w:val="000000"/>
                <w:sz w:val="15"/>
                <w:szCs w:val="15"/>
              </w:rPr>
            </w:pP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33F86B4E" w14:textId="77777777" w:rsidR="00F75222" w:rsidRPr="00A362C0" w:rsidRDefault="00F75222" w:rsidP="00A00258">
            <w:pPr>
              <w:ind w:left="567" w:hanging="567"/>
              <w:rPr>
                <w:rFonts w:ascii="Courier New" w:hAnsi="Courier New" w:cs="Courier New"/>
                <w:b/>
                <w:color w:val="000000"/>
                <w:sz w:val="20"/>
                <w:szCs w:val="20"/>
              </w:rPr>
            </w:pPr>
          </w:p>
        </w:tc>
      </w:tr>
      <w:tr w:rsidR="00F75222" w:rsidRPr="001E7CE8" w14:paraId="2C178B65" w14:textId="77777777" w:rsidTr="00A00258">
        <w:trPr>
          <w:trHeight w:hRule="exact" w:val="397"/>
        </w:trPr>
        <w:tc>
          <w:tcPr>
            <w:tcW w:w="1728" w:type="dxa"/>
            <w:tcBorders>
              <w:top w:val="single" w:sz="4" w:space="0" w:color="auto"/>
              <w:left w:val="nil"/>
              <w:bottom w:val="single" w:sz="4" w:space="0" w:color="auto"/>
              <w:right w:val="single" w:sz="4" w:space="0" w:color="auto"/>
            </w:tcBorders>
          </w:tcPr>
          <w:p w14:paraId="207F20CA"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4819B628" w14:textId="77777777" w:rsidR="00F75222" w:rsidRPr="00F12F64" w:rsidRDefault="00F75222" w:rsidP="00A00258">
            <w:pPr>
              <w:ind w:left="567" w:hanging="567"/>
              <w:rPr>
                <w:rFonts w:ascii="Tahoma" w:hAnsi="Tahoma" w:cs="Tahoma"/>
                <w:b/>
                <w:color w:val="808080"/>
                <w:sz w:val="15"/>
                <w:szCs w:val="15"/>
              </w:rPr>
            </w:pPr>
            <w:r w:rsidRPr="00F12F64">
              <w:rPr>
                <w:rFonts w:ascii="Tahoma" w:hAnsi="Tahoma" w:cs="Tahoma"/>
                <w:b/>
                <w:color w:val="808080"/>
                <w:sz w:val="15"/>
                <w:szCs w:val="15"/>
              </w:rPr>
              <w:t>DD/MM/AAAA</w:t>
            </w:r>
          </w:p>
        </w:tc>
        <w:tc>
          <w:tcPr>
            <w:tcW w:w="1440" w:type="dxa"/>
            <w:gridSpan w:val="2"/>
            <w:tcBorders>
              <w:top w:val="single" w:sz="4" w:space="0" w:color="auto"/>
              <w:left w:val="single" w:sz="4" w:space="0" w:color="auto"/>
              <w:bottom w:val="single" w:sz="4" w:space="0" w:color="auto"/>
              <w:right w:val="single" w:sz="4" w:space="0" w:color="auto"/>
            </w:tcBorders>
          </w:tcPr>
          <w:p w14:paraId="1D6DEF08" w14:textId="77777777" w:rsidR="00F75222"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w:t>
            </w:r>
            <w:r>
              <w:rPr>
                <w:rFonts w:ascii="Tahoma" w:hAnsi="Tahoma" w:cs="Tahoma"/>
                <w:color w:val="000000"/>
                <w:sz w:val="15"/>
                <w:szCs w:val="15"/>
              </w:rPr>
              <w:t>D</w:t>
            </w:r>
            <w:r w:rsidRPr="001E7CE8">
              <w:rPr>
                <w:rFonts w:ascii="Tahoma" w:hAnsi="Tahoma" w:cs="Tahoma"/>
                <w:color w:val="000000"/>
                <w:sz w:val="15"/>
                <w:szCs w:val="15"/>
              </w:rPr>
              <w:t>ocumento</w:t>
            </w:r>
          </w:p>
          <w:p w14:paraId="1D77B8DC" w14:textId="77777777" w:rsidR="00F75222" w:rsidRPr="001E7CE8" w:rsidRDefault="00F75222" w:rsidP="00A00258">
            <w:pPr>
              <w:ind w:left="567" w:hanging="567"/>
              <w:rPr>
                <w:rFonts w:ascii="Tahoma" w:hAnsi="Tahoma" w:cs="Tahoma"/>
                <w:color w:val="000000"/>
                <w:sz w:val="15"/>
                <w:szCs w:val="15"/>
              </w:rPr>
            </w:pPr>
            <w:r w:rsidRPr="00F12F64">
              <w:rPr>
                <w:rFonts w:ascii="Tahoma" w:hAnsi="Tahoma" w:cs="Tahoma"/>
                <w:b/>
                <w:color w:val="808080"/>
                <w:sz w:val="15"/>
                <w:szCs w:val="15"/>
              </w:rPr>
              <w:t>N</w:t>
            </w:r>
            <w:r>
              <w:rPr>
                <w:rFonts w:ascii="Tahoma" w:hAnsi="Tahoma" w:cs="Tahoma"/>
                <w:b/>
                <w:color w:val="808080"/>
                <w:sz w:val="15"/>
                <w:szCs w:val="15"/>
              </w:rPr>
              <w:t>º</w:t>
            </w:r>
            <w:r w:rsidRPr="00F12F64">
              <w:rPr>
                <w:rFonts w:ascii="Tahoma" w:hAnsi="Tahoma" w:cs="Tahoma"/>
                <w:b/>
                <w:color w:val="808080"/>
                <w:sz w:val="15"/>
                <w:szCs w:val="15"/>
              </w:rPr>
              <w:t xml:space="preserve"> do Título</w:t>
            </w:r>
          </w:p>
        </w:tc>
        <w:tc>
          <w:tcPr>
            <w:tcW w:w="1260" w:type="dxa"/>
            <w:tcBorders>
              <w:top w:val="single" w:sz="4" w:space="0" w:color="auto"/>
              <w:left w:val="single" w:sz="4" w:space="0" w:color="auto"/>
              <w:bottom w:val="single" w:sz="4" w:space="0" w:color="auto"/>
              <w:right w:val="single" w:sz="4" w:space="0" w:color="auto"/>
            </w:tcBorders>
          </w:tcPr>
          <w:p w14:paraId="14FB972E" w14:textId="77777777" w:rsidR="00F75222" w:rsidRDefault="00F75222" w:rsidP="00A00258">
            <w:pPr>
              <w:ind w:left="567" w:hanging="567"/>
              <w:rPr>
                <w:rFonts w:ascii="Tahoma" w:hAnsi="Tahoma" w:cs="Tahoma"/>
                <w:color w:val="000000"/>
                <w:sz w:val="15"/>
                <w:szCs w:val="15"/>
              </w:rPr>
            </w:pPr>
            <w:r w:rsidRPr="004F6CF2">
              <w:rPr>
                <w:rFonts w:ascii="Tahoma" w:hAnsi="Tahoma" w:cs="Tahoma"/>
                <w:color w:val="000000"/>
                <w:sz w:val="15"/>
                <w:szCs w:val="15"/>
              </w:rPr>
              <w:t>Espécie DOC</w:t>
            </w:r>
          </w:p>
          <w:p w14:paraId="12E38F96" w14:textId="77777777" w:rsidR="00F75222" w:rsidRPr="004F6CF2" w:rsidRDefault="00F75222" w:rsidP="00A00258">
            <w:pPr>
              <w:ind w:left="567" w:hanging="567"/>
              <w:rPr>
                <w:rFonts w:ascii="Tahoma" w:hAnsi="Tahoma" w:cs="Tahoma"/>
                <w:color w:val="000000"/>
                <w:sz w:val="15"/>
                <w:szCs w:val="15"/>
              </w:rPr>
            </w:pPr>
          </w:p>
        </w:tc>
        <w:tc>
          <w:tcPr>
            <w:tcW w:w="1080" w:type="dxa"/>
            <w:gridSpan w:val="2"/>
            <w:tcBorders>
              <w:top w:val="single" w:sz="4" w:space="0" w:color="auto"/>
              <w:left w:val="single" w:sz="4" w:space="0" w:color="auto"/>
              <w:bottom w:val="single" w:sz="4" w:space="0" w:color="auto"/>
              <w:right w:val="single" w:sz="4" w:space="0" w:color="auto"/>
            </w:tcBorders>
          </w:tcPr>
          <w:p w14:paraId="3F083918" w14:textId="77777777" w:rsidR="00F75222" w:rsidRDefault="00F75222" w:rsidP="00A00258">
            <w:pPr>
              <w:ind w:left="567" w:hanging="567"/>
              <w:rPr>
                <w:rFonts w:ascii="Tahoma" w:hAnsi="Tahoma" w:cs="Tahoma"/>
                <w:color w:val="000000"/>
                <w:sz w:val="15"/>
                <w:szCs w:val="15"/>
              </w:rPr>
            </w:pPr>
            <w:r>
              <w:rPr>
                <w:rFonts w:ascii="Tahoma" w:hAnsi="Tahoma" w:cs="Tahoma"/>
                <w:color w:val="000000"/>
                <w:sz w:val="15"/>
                <w:szCs w:val="15"/>
              </w:rPr>
              <w:t>Aceite</w:t>
            </w:r>
          </w:p>
          <w:p w14:paraId="39833220" w14:textId="77777777" w:rsidR="00F75222" w:rsidRPr="00F7287D" w:rsidRDefault="00F75222" w:rsidP="00A00258">
            <w:pPr>
              <w:ind w:left="567" w:hanging="567"/>
              <w:rPr>
                <w:rFonts w:ascii="Tahoma" w:hAnsi="Tahoma" w:cs="Tahoma"/>
                <w:b/>
                <w:color w:val="808080"/>
                <w:sz w:val="15"/>
                <w:szCs w:val="15"/>
              </w:rPr>
            </w:pPr>
            <w:r w:rsidRPr="00F7287D">
              <w:rPr>
                <w:rFonts w:ascii="Tahoma" w:hAnsi="Tahoma" w:cs="Tahoma"/>
                <w:b/>
                <w:color w:val="808080"/>
                <w:sz w:val="15"/>
                <w:szCs w:val="15"/>
              </w:rPr>
              <w:t>N</w:t>
            </w:r>
          </w:p>
        </w:tc>
        <w:tc>
          <w:tcPr>
            <w:tcW w:w="1800" w:type="dxa"/>
            <w:gridSpan w:val="2"/>
            <w:tcBorders>
              <w:top w:val="single" w:sz="4" w:space="0" w:color="auto"/>
              <w:left w:val="single" w:sz="4" w:space="0" w:color="auto"/>
              <w:bottom w:val="single" w:sz="4" w:space="0" w:color="auto"/>
              <w:right w:val="single" w:sz="4" w:space="0" w:color="auto"/>
            </w:tcBorders>
          </w:tcPr>
          <w:p w14:paraId="7926B862" w14:textId="77777777" w:rsidR="00F75222"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5D7C81BC" w14:textId="77777777" w:rsidR="00F75222" w:rsidRPr="00F7287D" w:rsidRDefault="00F75222" w:rsidP="00A00258">
            <w:pPr>
              <w:ind w:left="567" w:hanging="567"/>
              <w:rPr>
                <w:rFonts w:ascii="Tahoma" w:hAnsi="Tahoma" w:cs="Tahoma"/>
                <w:b/>
                <w:color w:val="808080"/>
                <w:sz w:val="15"/>
                <w:szCs w:val="15"/>
              </w:rPr>
            </w:pPr>
            <w:r w:rsidRPr="00F7287D">
              <w:rPr>
                <w:rFonts w:ascii="Tahoma" w:hAnsi="Tahoma" w:cs="Tahoma"/>
                <w:b/>
                <w:color w:val="808080"/>
                <w:sz w:val="15"/>
                <w:szCs w:val="15"/>
              </w:rPr>
              <w:t>DD/MM/AAAA</w:t>
            </w:r>
          </w:p>
          <w:p w14:paraId="0C89E623"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214E8237"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Nosso Número</w:t>
            </w:r>
          </w:p>
        </w:tc>
        <w:tc>
          <w:tcPr>
            <w:tcW w:w="681" w:type="dxa"/>
            <w:tcBorders>
              <w:top w:val="single" w:sz="4" w:space="0" w:color="auto"/>
              <w:left w:val="single" w:sz="4" w:space="0" w:color="auto"/>
              <w:bottom w:val="single" w:sz="4" w:space="0" w:color="auto"/>
              <w:right w:val="nil"/>
            </w:tcBorders>
            <w:shd w:val="clear" w:color="auto" w:fill="auto"/>
            <w:vAlign w:val="center"/>
          </w:tcPr>
          <w:p w14:paraId="5BE645FB"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(D)</w:t>
            </w:r>
          </w:p>
        </w:tc>
      </w:tr>
      <w:tr w:rsidR="00F75222" w:rsidRPr="00FA58C2" w14:paraId="1616EBAA" w14:textId="77777777" w:rsidTr="00A00258">
        <w:trPr>
          <w:trHeight w:hRule="exact" w:val="397"/>
        </w:trPr>
        <w:tc>
          <w:tcPr>
            <w:tcW w:w="1728" w:type="dxa"/>
            <w:tcBorders>
              <w:top w:val="single" w:sz="4" w:space="0" w:color="auto"/>
              <w:left w:val="nil"/>
              <w:bottom w:val="single" w:sz="4" w:space="0" w:color="auto"/>
              <w:right w:val="single" w:sz="4" w:space="0" w:color="auto"/>
            </w:tcBorders>
          </w:tcPr>
          <w:p w14:paraId="1E4B7A09"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Uso do Banco</w:t>
            </w:r>
          </w:p>
          <w:p w14:paraId="509564AA" w14:textId="77777777" w:rsidR="00F75222" w:rsidRPr="001E7CE8" w:rsidRDefault="00F75222" w:rsidP="00A00258">
            <w:pPr>
              <w:ind w:left="567" w:hanging="567"/>
              <w:rPr>
                <w:rFonts w:ascii="Tahoma" w:hAnsi="Tahoma" w:cs="Tahoma"/>
                <w:color w:val="000000"/>
                <w:sz w:val="15"/>
                <w:szCs w:val="15"/>
              </w:rPr>
            </w:pPr>
          </w:p>
        </w:tc>
        <w:tc>
          <w:tcPr>
            <w:tcW w:w="1440" w:type="dxa"/>
            <w:gridSpan w:val="2"/>
            <w:tcBorders>
              <w:top w:val="single" w:sz="4" w:space="0" w:color="auto"/>
              <w:left w:val="single" w:sz="4" w:space="0" w:color="auto"/>
              <w:bottom w:val="single" w:sz="4" w:space="0" w:color="auto"/>
              <w:right w:val="single" w:sz="4" w:space="0" w:color="auto"/>
            </w:tcBorders>
          </w:tcPr>
          <w:p w14:paraId="0E43ACD8"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Carteira</w:t>
            </w:r>
          </w:p>
          <w:p w14:paraId="554AA133" w14:textId="77777777" w:rsidR="00F75222" w:rsidRPr="001E7CE8" w:rsidRDefault="00F75222" w:rsidP="00A00258">
            <w:pPr>
              <w:ind w:left="567" w:hanging="567"/>
              <w:rPr>
                <w:rFonts w:ascii="Tahoma" w:hAnsi="Tahoma" w:cs="Tahoma"/>
                <w:color w:val="000000"/>
                <w:sz w:val="15"/>
                <w:szCs w:val="15"/>
              </w:rPr>
            </w:pPr>
            <w:r w:rsidRPr="00F7287D">
              <w:rPr>
                <w:rFonts w:ascii="Tahoma" w:hAnsi="Tahoma" w:cs="Tahoma"/>
                <w:b/>
                <w:color w:val="808080"/>
                <w:sz w:val="15"/>
                <w:szCs w:val="15"/>
              </w:rPr>
              <w:t xml:space="preserve">RG </w:t>
            </w:r>
            <w:r w:rsidR="0021357C">
              <w:rPr>
                <w:rFonts w:ascii="Tahoma" w:hAnsi="Tahoma" w:cs="Tahoma"/>
                <w:b/>
                <w:color w:val="808080"/>
                <w:sz w:val="15"/>
                <w:szCs w:val="15"/>
              </w:rPr>
              <w:t xml:space="preserve"> </w:t>
            </w:r>
            <w:r w:rsidR="0021357C" w:rsidRPr="00F7287D">
              <w:rPr>
                <w:rFonts w:ascii="Tahoma" w:hAnsi="Tahoma" w:cs="Tahoma"/>
                <w:b/>
                <w:color w:val="808080"/>
                <w:sz w:val="15"/>
                <w:szCs w:val="15"/>
              </w:rPr>
              <w:t xml:space="preserve"> </w:t>
            </w:r>
            <w:r w:rsidR="0021357C">
              <w:rPr>
                <w:rFonts w:ascii="Tahoma" w:hAnsi="Tahoma" w:cs="Tahoma"/>
                <w:b/>
                <w:color w:val="808080"/>
                <w:sz w:val="15"/>
                <w:szCs w:val="15"/>
              </w:rPr>
              <w:t xml:space="preserve"> </w:t>
            </w:r>
          </w:p>
        </w:tc>
        <w:tc>
          <w:tcPr>
            <w:tcW w:w="1260" w:type="dxa"/>
            <w:tcBorders>
              <w:top w:val="single" w:sz="4" w:space="0" w:color="auto"/>
              <w:left w:val="single" w:sz="4" w:space="0" w:color="auto"/>
              <w:bottom w:val="single" w:sz="4" w:space="0" w:color="auto"/>
              <w:right w:val="single" w:sz="4" w:space="0" w:color="auto"/>
            </w:tcBorders>
          </w:tcPr>
          <w:p w14:paraId="2B170D5A"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Espécie Moeda</w:t>
            </w:r>
          </w:p>
          <w:p w14:paraId="2E67F7C9" w14:textId="77777777" w:rsidR="00F75222" w:rsidRPr="00F7287D" w:rsidRDefault="00F75222" w:rsidP="00A00258">
            <w:pPr>
              <w:ind w:left="567" w:hanging="567"/>
              <w:rPr>
                <w:rFonts w:ascii="Tahoma" w:hAnsi="Tahoma" w:cs="Tahoma"/>
                <w:b/>
                <w:color w:val="808080"/>
                <w:sz w:val="15"/>
                <w:szCs w:val="15"/>
              </w:rPr>
            </w:pPr>
            <w:r>
              <w:rPr>
                <w:rFonts w:ascii="Tahoma" w:hAnsi="Tahoma" w:cs="Tahoma"/>
                <w:b/>
                <w:color w:val="808080"/>
                <w:sz w:val="15"/>
                <w:szCs w:val="15"/>
              </w:rPr>
              <w:t>R$</w:t>
            </w:r>
          </w:p>
        </w:tc>
        <w:tc>
          <w:tcPr>
            <w:tcW w:w="1080" w:type="dxa"/>
            <w:gridSpan w:val="2"/>
            <w:tcBorders>
              <w:top w:val="single" w:sz="4" w:space="0" w:color="auto"/>
              <w:left w:val="single" w:sz="4" w:space="0" w:color="auto"/>
              <w:bottom w:val="single" w:sz="4" w:space="0" w:color="auto"/>
              <w:right w:val="single" w:sz="4" w:space="0" w:color="auto"/>
            </w:tcBorders>
          </w:tcPr>
          <w:p w14:paraId="65999570"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Qtde</w:t>
            </w:r>
            <w:r>
              <w:rPr>
                <w:rFonts w:ascii="Tahoma" w:hAnsi="Tahoma" w:cs="Tahoma"/>
                <w:color w:val="000000"/>
                <w:sz w:val="15"/>
                <w:szCs w:val="15"/>
              </w:rPr>
              <w:t xml:space="preserve"> moeda</w:t>
            </w:r>
          </w:p>
          <w:p w14:paraId="5006C519" w14:textId="77777777" w:rsidR="00F75222" w:rsidRPr="001E7CE8" w:rsidRDefault="00F75222" w:rsidP="00A00258">
            <w:pPr>
              <w:ind w:left="567" w:hanging="567"/>
              <w:rPr>
                <w:rFonts w:ascii="Tahoma" w:hAnsi="Tahoma" w:cs="Tahoma"/>
                <w:color w:val="000000"/>
                <w:sz w:val="15"/>
                <w:szCs w:val="15"/>
              </w:rPr>
            </w:pPr>
          </w:p>
        </w:tc>
        <w:tc>
          <w:tcPr>
            <w:tcW w:w="1800" w:type="dxa"/>
            <w:gridSpan w:val="2"/>
            <w:tcBorders>
              <w:top w:val="single" w:sz="4" w:space="0" w:color="auto"/>
              <w:left w:val="single" w:sz="4" w:space="0" w:color="auto"/>
              <w:bottom w:val="single" w:sz="4" w:space="0" w:color="auto"/>
              <w:right w:val="single" w:sz="4" w:space="0" w:color="auto"/>
            </w:tcBorders>
          </w:tcPr>
          <w:p w14:paraId="2EC44100"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x</w:t>
            </w:r>
            <w:r w:rsidRPr="001E7CE8">
              <w:rPr>
                <w:rFonts w:ascii="Tahoma" w:hAnsi="Tahoma" w:cs="Tahoma"/>
                <w:color w:val="000000"/>
                <w:sz w:val="15"/>
                <w:szCs w:val="15"/>
              </w:rPr>
              <w:t>Valor</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39FE6C93" w14:textId="77777777" w:rsidR="00F75222" w:rsidRPr="000D692F" w:rsidRDefault="00F75222" w:rsidP="00A00258">
            <w:pPr>
              <w:ind w:left="567" w:hanging="567"/>
              <w:rPr>
                <w:rFonts w:ascii="Tahoma" w:hAnsi="Tahoma" w:cs="Tahoma"/>
                <w:b/>
                <w:color w:val="000000"/>
                <w:sz w:val="15"/>
                <w:szCs w:val="15"/>
              </w:rPr>
            </w:pPr>
            <w:r w:rsidRPr="000D692F">
              <w:rPr>
                <w:rFonts w:ascii="Tahoma" w:hAnsi="Tahoma" w:cs="Tahoma"/>
                <w:b/>
                <w:color w:val="000000"/>
                <w:sz w:val="15"/>
                <w:szCs w:val="15"/>
              </w:rPr>
              <w:t>(=) Valor do Documento</w:t>
            </w:r>
          </w:p>
        </w:tc>
        <w:tc>
          <w:tcPr>
            <w:tcW w:w="681" w:type="dxa"/>
            <w:tcBorders>
              <w:top w:val="single" w:sz="4" w:space="0" w:color="auto"/>
              <w:left w:val="single" w:sz="4" w:space="0" w:color="auto"/>
              <w:bottom w:val="single" w:sz="4" w:space="0" w:color="auto"/>
              <w:right w:val="nil"/>
            </w:tcBorders>
            <w:shd w:val="clear" w:color="auto" w:fill="auto"/>
            <w:vAlign w:val="center"/>
          </w:tcPr>
          <w:p w14:paraId="7098197E"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(E)</w:t>
            </w:r>
          </w:p>
        </w:tc>
      </w:tr>
      <w:tr w:rsidR="00F75222" w:rsidRPr="001E7CE8" w14:paraId="6B60EF56" w14:textId="77777777" w:rsidTr="00361B8C">
        <w:trPr>
          <w:trHeight w:hRule="exact" w:val="307"/>
        </w:trPr>
        <w:tc>
          <w:tcPr>
            <w:tcW w:w="7308" w:type="dxa"/>
            <w:gridSpan w:val="8"/>
            <w:vMerge w:val="restart"/>
            <w:tcBorders>
              <w:top w:val="single" w:sz="4" w:space="0" w:color="auto"/>
              <w:left w:val="nil"/>
              <w:bottom w:val="single" w:sz="4" w:space="0" w:color="auto"/>
              <w:right w:val="single" w:sz="4" w:space="0" w:color="auto"/>
            </w:tcBorders>
          </w:tcPr>
          <w:p w14:paraId="085B9A06" w14:textId="77777777" w:rsidR="00F75222" w:rsidRPr="00361B8C" w:rsidRDefault="00F75222" w:rsidP="00A00258">
            <w:pPr>
              <w:ind w:left="567" w:hanging="567"/>
              <w:rPr>
                <w:rFonts w:ascii="Times New Roman" w:hAnsi="Times New Roman"/>
                <w:color w:val="000000"/>
                <w:sz w:val="16"/>
                <w:szCs w:val="17"/>
              </w:rPr>
            </w:pPr>
            <w:r w:rsidRPr="00361B8C">
              <w:rPr>
                <w:rFonts w:ascii="Times New Roman" w:hAnsi="Times New Roman"/>
                <w:b/>
                <w:bCs/>
                <w:color w:val="000000"/>
                <w:sz w:val="16"/>
                <w:szCs w:val="17"/>
              </w:rPr>
              <w:t>Instruções (Texto de Responsabilidade do Beneficiário):</w:t>
            </w:r>
          </w:p>
          <w:p w14:paraId="3D3093AC" w14:textId="77777777" w:rsidR="00F75222" w:rsidRPr="00361B8C" w:rsidRDefault="00F75222" w:rsidP="00A00258">
            <w:pPr>
              <w:ind w:left="567" w:hanging="567"/>
              <w:rPr>
                <w:color w:val="000000"/>
                <w:sz w:val="16"/>
                <w:szCs w:val="17"/>
              </w:rPr>
            </w:pPr>
          </w:p>
        </w:tc>
        <w:tc>
          <w:tcPr>
            <w:tcW w:w="2520" w:type="dxa"/>
            <w:gridSpan w:val="2"/>
            <w:tcBorders>
              <w:top w:val="single" w:sz="4" w:space="0" w:color="auto"/>
              <w:left w:val="single" w:sz="4" w:space="0" w:color="auto"/>
              <w:bottom w:val="single" w:sz="4" w:space="0" w:color="auto"/>
              <w:right w:val="single" w:sz="4" w:space="0" w:color="auto"/>
            </w:tcBorders>
          </w:tcPr>
          <w:p w14:paraId="0B9E0FDE"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Desconto/Abatimento</w:t>
            </w:r>
          </w:p>
          <w:p w14:paraId="49D37E15" w14:textId="77777777" w:rsidR="00F75222" w:rsidRPr="00361B8C" w:rsidRDefault="00F75222" w:rsidP="00A00258">
            <w:pPr>
              <w:ind w:left="567" w:hanging="567"/>
              <w:rPr>
                <w:rFonts w:ascii="Tahoma" w:hAnsi="Tahoma" w:cs="Tahoma"/>
                <w:color w:val="000000"/>
                <w:sz w:val="13"/>
                <w:szCs w:val="15"/>
              </w:rPr>
            </w:pPr>
          </w:p>
        </w:tc>
        <w:tc>
          <w:tcPr>
            <w:tcW w:w="681" w:type="dxa"/>
            <w:vMerge w:val="restart"/>
            <w:tcBorders>
              <w:top w:val="single" w:sz="4" w:space="0" w:color="auto"/>
              <w:left w:val="single" w:sz="4" w:space="0" w:color="auto"/>
              <w:right w:val="nil"/>
            </w:tcBorders>
            <w:shd w:val="clear" w:color="auto" w:fill="auto"/>
            <w:vAlign w:val="center"/>
          </w:tcPr>
          <w:p w14:paraId="5198BB94" w14:textId="77777777" w:rsidR="00F75222" w:rsidRPr="00A362C0" w:rsidRDefault="00F75222" w:rsidP="00A00258">
            <w:pPr>
              <w:ind w:left="567" w:hanging="567"/>
              <w:rPr>
                <w:rFonts w:ascii="Courier New" w:hAnsi="Courier New" w:cs="Courier New"/>
                <w:b/>
                <w:color w:val="000000"/>
                <w:sz w:val="20"/>
                <w:szCs w:val="20"/>
              </w:rPr>
            </w:pPr>
            <w:r>
              <w:rPr>
                <w:rFonts w:ascii="Courier New" w:hAnsi="Courier New" w:cs="Courier New"/>
                <w:b/>
                <w:color w:val="000000"/>
                <w:sz w:val="20"/>
                <w:szCs w:val="20"/>
              </w:rPr>
              <w:t>(F)</w:t>
            </w:r>
          </w:p>
        </w:tc>
      </w:tr>
      <w:tr w:rsidR="00F75222" w:rsidRPr="001E7CE8" w14:paraId="61EADAE0" w14:textId="77777777" w:rsidTr="00361B8C">
        <w:trPr>
          <w:trHeight w:hRule="exact" w:val="283"/>
        </w:trPr>
        <w:tc>
          <w:tcPr>
            <w:tcW w:w="7308" w:type="dxa"/>
            <w:gridSpan w:val="8"/>
            <w:vMerge/>
            <w:tcBorders>
              <w:top w:val="single" w:sz="4" w:space="0" w:color="auto"/>
              <w:left w:val="nil"/>
              <w:bottom w:val="single" w:sz="4" w:space="0" w:color="auto"/>
              <w:right w:val="single" w:sz="4" w:space="0" w:color="auto"/>
            </w:tcBorders>
          </w:tcPr>
          <w:p w14:paraId="00CA9687"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76FD7C40" w14:textId="77777777" w:rsidR="00F75222" w:rsidRPr="00361B8C" w:rsidRDefault="00F75222" w:rsidP="00A00258">
            <w:pPr>
              <w:ind w:left="567" w:hanging="567"/>
              <w:rPr>
                <w:rFonts w:ascii="Tahoma" w:hAnsi="Tahoma" w:cs="Tahoma"/>
                <w:color w:val="000000"/>
                <w:sz w:val="13"/>
                <w:szCs w:val="15"/>
              </w:rPr>
            </w:pPr>
          </w:p>
        </w:tc>
        <w:tc>
          <w:tcPr>
            <w:tcW w:w="681" w:type="dxa"/>
            <w:vMerge/>
            <w:tcBorders>
              <w:left w:val="single" w:sz="4" w:space="0" w:color="auto"/>
              <w:bottom w:val="single" w:sz="4" w:space="0" w:color="auto"/>
              <w:right w:val="nil"/>
            </w:tcBorders>
            <w:shd w:val="clear" w:color="auto" w:fill="auto"/>
            <w:vAlign w:val="center"/>
          </w:tcPr>
          <w:p w14:paraId="7594A0D4" w14:textId="77777777" w:rsidR="00F75222" w:rsidRPr="00A362C0" w:rsidRDefault="00F75222" w:rsidP="00A00258">
            <w:pPr>
              <w:ind w:left="567" w:hanging="567"/>
              <w:rPr>
                <w:rFonts w:ascii="Courier New" w:hAnsi="Courier New" w:cs="Courier New"/>
                <w:b/>
                <w:color w:val="000000"/>
                <w:sz w:val="20"/>
                <w:szCs w:val="20"/>
              </w:rPr>
            </w:pPr>
          </w:p>
        </w:tc>
      </w:tr>
      <w:tr w:rsidR="00F75222" w:rsidRPr="001E7CE8" w14:paraId="06EB30B4" w14:textId="77777777" w:rsidTr="00361B8C">
        <w:trPr>
          <w:trHeight w:hRule="exact" w:val="429"/>
        </w:trPr>
        <w:tc>
          <w:tcPr>
            <w:tcW w:w="7308" w:type="dxa"/>
            <w:gridSpan w:val="8"/>
            <w:vMerge/>
            <w:tcBorders>
              <w:top w:val="single" w:sz="4" w:space="0" w:color="auto"/>
              <w:left w:val="nil"/>
              <w:bottom w:val="single" w:sz="4" w:space="0" w:color="auto"/>
              <w:right w:val="single" w:sz="4" w:space="0" w:color="auto"/>
            </w:tcBorders>
          </w:tcPr>
          <w:p w14:paraId="09DBB8F1"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4D52A8CD"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Juros/Multa</w:t>
            </w:r>
          </w:p>
        </w:tc>
        <w:tc>
          <w:tcPr>
            <w:tcW w:w="681" w:type="dxa"/>
            <w:tcBorders>
              <w:top w:val="single" w:sz="4" w:space="0" w:color="auto"/>
              <w:left w:val="single" w:sz="4" w:space="0" w:color="auto"/>
              <w:bottom w:val="single" w:sz="4" w:space="0" w:color="auto"/>
              <w:right w:val="nil"/>
            </w:tcBorders>
            <w:shd w:val="clear" w:color="auto" w:fill="auto"/>
            <w:vAlign w:val="center"/>
          </w:tcPr>
          <w:p w14:paraId="7722A39A" w14:textId="77777777" w:rsidR="00F75222" w:rsidRPr="00A362C0" w:rsidRDefault="00F75222" w:rsidP="00A00258">
            <w:pPr>
              <w:ind w:left="567" w:hanging="567"/>
              <w:rPr>
                <w:rFonts w:ascii="Courier New" w:hAnsi="Courier New" w:cs="Courier New"/>
                <w:b/>
                <w:color w:val="000000"/>
                <w:sz w:val="20"/>
                <w:szCs w:val="20"/>
              </w:rPr>
            </w:pPr>
            <w:r>
              <w:rPr>
                <w:rFonts w:ascii="Courier New" w:hAnsi="Courier New" w:cs="Courier New"/>
                <w:b/>
                <w:color w:val="000000"/>
                <w:sz w:val="20"/>
                <w:szCs w:val="20"/>
              </w:rPr>
              <w:t>(G)</w:t>
            </w:r>
          </w:p>
        </w:tc>
      </w:tr>
      <w:tr w:rsidR="00F75222" w:rsidRPr="001E7CE8" w14:paraId="0273DBF4" w14:textId="77777777" w:rsidTr="00361B8C">
        <w:trPr>
          <w:trHeight w:hRule="exact" w:val="419"/>
        </w:trPr>
        <w:tc>
          <w:tcPr>
            <w:tcW w:w="7308" w:type="dxa"/>
            <w:gridSpan w:val="8"/>
            <w:vMerge/>
            <w:tcBorders>
              <w:top w:val="single" w:sz="4" w:space="0" w:color="auto"/>
              <w:left w:val="nil"/>
              <w:bottom w:val="nil"/>
              <w:right w:val="single" w:sz="4" w:space="0" w:color="auto"/>
            </w:tcBorders>
          </w:tcPr>
          <w:p w14:paraId="07B81048"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nil"/>
              <w:right w:val="single" w:sz="4" w:space="0" w:color="auto"/>
            </w:tcBorders>
          </w:tcPr>
          <w:p w14:paraId="3B55580C"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Valor Cobrado</w:t>
            </w:r>
          </w:p>
          <w:p w14:paraId="541F9F8C" w14:textId="77777777" w:rsidR="00F75222" w:rsidRPr="00361B8C" w:rsidRDefault="00F75222" w:rsidP="00A00258">
            <w:pPr>
              <w:ind w:left="567" w:hanging="567"/>
              <w:rPr>
                <w:rFonts w:ascii="Tahoma" w:hAnsi="Tahoma" w:cs="Tahoma"/>
                <w:color w:val="000000"/>
                <w:sz w:val="13"/>
                <w:szCs w:val="15"/>
              </w:rPr>
            </w:pPr>
          </w:p>
        </w:tc>
        <w:tc>
          <w:tcPr>
            <w:tcW w:w="681" w:type="dxa"/>
            <w:tcBorders>
              <w:top w:val="single" w:sz="4" w:space="0" w:color="auto"/>
              <w:left w:val="single" w:sz="4" w:space="0" w:color="auto"/>
              <w:bottom w:val="single" w:sz="4" w:space="0" w:color="auto"/>
              <w:right w:val="nil"/>
            </w:tcBorders>
            <w:shd w:val="clear" w:color="auto" w:fill="auto"/>
            <w:vAlign w:val="center"/>
          </w:tcPr>
          <w:p w14:paraId="5C3899DF" w14:textId="77777777" w:rsidR="00F75222" w:rsidRPr="00A362C0" w:rsidRDefault="00F75222" w:rsidP="00A00258">
            <w:pPr>
              <w:ind w:left="567" w:hanging="567"/>
              <w:rPr>
                <w:rFonts w:ascii="Courier New" w:hAnsi="Courier New" w:cs="Courier New"/>
                <w:b/>
                <w:color w:val="000000"/>
                <w:sz w:val="20"/>
                <w:szCs w:val="20"/>
              </w:rPr>
            </w:pPr>
            <w:r>
              <w:rPr>
                <w:rFonts w:ascii="Courier New" w:hAnsi="Courier New" w:cs="Courier New"/>
                <w:b/>
                <w:color w:val="000000"/>
                <w:sz w:val="20"/>
                <w:szCs w:val="20"/>
              </w:rPr>
              <w:t>(H)</w:t>
            </w:r>
          </w:p>
        </w:tc>
      </w:tr>
      <w:tr w:rsidR="00F75222" w:rsidRPr="006D6912" w14:paraId="5B2FA11B" w14:textId="77777777" w:rsidTr="00A00258">
        <w:trPr>
          <w:trHeight w:hRule="exact" w:val="397"/>
        </w:trPr>
        <w:tc>
          <w:tcPr>
            <w:tcW w:w="7308" w:type="dxa"/>
            <w:gridSpan w:val="8"/>
            <w:tcBorders>
              <w:top w:val="single" w:sz="4" w:space="0" w:color="auto"/>
              <w:left w:val="nil"/>
              <w:bottom w:val="nil"/>
              <w:right w:val="nil"/>
            </w:tcBorders>
          </w:tcPr>
          <w:p w14:paraId="31C9CE3F" w14:textId="77777777" w:rsidR="00F75222" w:rsidRPr="006D6912" w:rsidRDefault="00F75222" w:rsidP="00A00258">
            <w:pPr>
              <w:tabs>
                <w:tab w:val="left" w:pos="-180"/>
                <w:tab w:val="left" w:pos="7740"/>
              </w:tabs>
              <w:rPr>
                <w:rFonts w:ascii="Tahoma" w:hAnsi="Tahoma" w:cs="Tahoma"/>
                <w:color w:val="000000"/>
                <w:sz w:val="15"/>
                <w:szCs w:val="15"/>
              </w:rPr>
            </w:pPr>
            <w:r w:rsidRPr="006D6912">
              <w:rPr>
                <w:rFonts w:ascii="Tahoma" w:hAnsi="Tahoma" w:cs="Tahoma"/>
                <w:color w:val="000000"/>
                <w:sz w:val="15"/>
                <w:szCs w:val="15"/>
              </w:rPr>
              <w:t>Pagador:</w:t>
            </w:r>
          </w:p>
          <w:p w14:paraId="25FA1FFB" w14:textId="77777777" w:rsidR="00F75222" w:rsidRPr="006D6912" w:rsidRDefault="00F75222" w:rsidP="00A00258">
            <w:pPr>
              <w:tabs>
                <w:tab w:val="left" w:pos="-180"/>
                <w:tab w:val="left" w:pos="7740"/>
              </w:tabs>
              <w:ind w:left="567" w:hanging="567"/>
              <w:rPr>
                <w:rFonts w:ascii="Tahoma" w:hAnsi="Tahoma" w:cs="Tahoma"/>
                <w:color w:val="000000"/>
                <w:sz w:val="15"/>
                <w:szCs w:val="15"/>
              </w:rPr>
            </w:pPr>
          </w:p>
        </w:tc>
        <w:tc>
          <w:tcPr>
            <w:tcW w:w="2520" w:type="dxa"/>
            <w:gridSpan w:val="2"/>
            <w:tcBorders>
              <w:top w:val="single" w:sz="4" w:space="0" w:color="auto"/>
              <w:left w:val="nil"/>
              <w:bottom w:val="nil"/>
              <w:right w:val="single" w:sz="4" w:space="0" w:color="auto"/>
            </w:tcBorders>
          </w:tcPr>
          <w:p w14:paraId="07A9A98B"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CPF/CNPJ:</w:t>
            </w:r>
          </w:p>
          <w:p w14:paraId="12D9E64E" w14:textId="77777777" w:rsidR="00F75222" w:rsidRPr="000D692F" w:rsidRDefault="00F75222" w:rsidP="00A00258">
            <w:pPr>
              <w:ind w:left="567" w:hanging="567"/>
              <w:rPr>
                <w:rFonts w:ascii="Tahoma" w:hAnsi="Tahoma" w:cs="Tahoma"/>
                <w:color w:val="000000"/>
                <w:sz w:val="15"/>
                <w:szCs w:val="15"/>
              </w:rPr>
            </w:pP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4C6509A3"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w:t>
            </w:r>
            <w:r>
              <w:rPr>
                <w:rFonts w:ascii="Courier New" w:hAnsi="Courier New" w:cs="Courier New"/>
                <w:b/>
                <w:color w:val="000000"/>
                <w:sz w:val="20"/>
                <w:szCs w:val="20"/>
              </w:rPr>
              <w:t>I</w:t>
            </w:r>
            <w:r w:rsidRPr="00A362C0">
              <w:rPr>
                <w:rFonts w:ascii="Courier New" w:hAnsi="Courier New" w:cs="Courier New"/>
                <w:b/>
                <w:color w:val="000000"/>
                <w:sz w:val="20"/>
                <w:szCs w:val="20"/>
              </w:rPr>
              <w:t>)</w:t>
            </w:r>
          </w:p>
        </w:tc>
      </w:tr>
      <w:tr w:rsidR="00F75222" w:rsidRPr="006D6912" w14:paraId="6AFE56AC" w14:textId="77777777" w:rsidTr="00A00258">
        <w:trPr>
          <w:trHeight w:hRule="exact" w:val="198"/>
        </w:trPr>
        <w:tc>
          <w:tcPr>
            <w:tcW w:w="7308" w:type="dxa"/>
            <w:gridSpan w:val="8"/>
            <w:tcBorders>
              <w:top w:val="nil"/>
              <w:left w:val="nil"/>
              <w:bottom w:val="nil"/>
              <w:right w:val="nil"/>
            </w:tcBorders>
            <w:vAlign w:val="center"/>
          </w:tcPr>
          <w:p w14:paraId="4D44826B" w14:textId="77777777" w:rsidR="00F75222" w:rsidRPr="006D6912" w:rsidRDefault="00F75222" w:rsidP="00A00258">
            <w:pPr>
              <w:tabs>
                <w:tab w:val="left" w:pos="-180"/>
                <w:tab w:val="left" w:pos="7740"/>
              </w:tabs>
              <w:ind w:left="567" w:hanging="567"/>
              <w:rPr>
                <w:rFonts w:ascii="Tahoma" w:hAnsi="Tahoma" w:cs="Tahoma"/>
                <w:color w:val="000000"/>
                <w:sz w:val="15"/>
                <w:szCs w:val="15"/>
              </w:rPr>
            </w:pPr>
          </w:p>
        </w:tc>
        <w:tc>
          <w:tcPr>
            <w:tcW w:w="867" w:type="dxa"/>
            <w:tcBorders>
              <w:top w:val="nil"/>
              <w:left w:val="nil"/>
              <w:bottom w:val="nil"/>
              <w:right w:val="nil"/>
            </w:tcBorders>
            <w:vAlign w:val="center"/>
          </w:tcPr>
          <w:p w14:paraId="584C1524"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UF:</w:t>
            </w:r>
          </w:p>
        </w:tc>
        <w:tc>
          <w:tcPr>
            <w:tcW w:w="1653" w:type="dxa"/>
            <w:tcBorders>
              <w:top w:val="nil"/>
              <w:left w:val="nil"/>
              <w:bottom w:val="nil"/>
              <w:right w:val="single" w:sz="4" w:space="0" w:color="auto"/>
            </w:tcBorders>
            <w:vAlign w:val="center"/>
          </w:tcPr>
          <w:p w14:paraId="79D3F0D9"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CEP:</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52CBAED1" w14:textId="77777777" w:rsidR="00F75222" w:rsidRPr="00A362C0" w:rsidRDefault="00F75222" w:rsidP="00A00258">
            <w:pPr>
              <w:ind w:left="567" w:hanging="567"/>
              <w:rPr>
                <w:rFonts w:ascii="Courier New" w:hAnsi="Courier New" w:cs="Courier New"/>
                <w:b/>
                <w:color w:val="000000"/>
                <w:sz w:val="20"/>
                <w:szCs w:val="20"/>
              </w:rPr>
            </w:pPr>
          </w:p>
        </w:tc>
      </w:tr>
      <w:tr w:rsidR="00F75222" w:rsidRPr="006D6912" w14:paraId="55684CE2" w14:textId="77777777" w:rsidTr="00A00258">
        <w:trPr>
          <w:trHeight w:hRule="exact" w:val="198"/>
        </w:trPr>
        <w:tc>
          <w:tcPr>
            <w:tcW w:w="7308" w:type="dxa"/>
            <w:gridSpan w:val="8"/>
            <w:tcBorders>
              <w:top w:val="nil"/>
              <w:left w:val="nil"/>
              <w:bottom w:val="single" w:sz="4" w:space="0" w:color="auto"/>
              <w:right w:val="nil"/>
            </w:tcBorders>
            <w:vAlign w:val="center"/>
          </w:tcPr>
          <w:p w14:paraId="3A500104" w14:textId="77777777" w:rsidR="00F75222" w:rsidRPr="006D6912" w:rsidRDefault="00F75222" w:rsidP="00A00258">
            <w:pPr>
              <w:ind w:left="567" w:hanging="567"/>
              <w:rPr>
                <w:rFonts w:ascii="Tahoma" w:hAnsi="Tahoma" w:cs="Tahoma"/>
                <w:color w:val="000000"/>
                <w:sz w:val="15"/>
                <w:szCs w:val="15"/>
              </w:rPr>
            </w:pPr>
            <w:r w:rsidRPr="006D6912">
              <w:rPr>
                <w:rFonts w:ascii="Tahoma" w:hAnsi="Tahoma" w:cs="Tahoma"/>
                <w:color w:val="000000"/>
                <w:sz w:val="15"/>
                <w:szCs w:val="15"/>
              </w:rPr>
              <w:t>Sacador/Avalista:</w:t>
            </w:r>
          </w:p>
        </w:tc>
        <w:tc>
          <w:tcPr>
            <w:tcW w:w="2520" w:type="dxa"/>
            <w:gridSpan w:val="2"/>
            <w:tcBorders>
              <w:top w:val="nil"/>
              <w:left w:val="nil"/>
              <w:bottom w:val="single" w:sz="4" w:space="0" w:color="auto"/>
              <w:right w:val="single" w:sz="4" w:space="0" w:color="auto"/>
            </w:tcBorders>
            <w:vAlign w:val="center"/>
          </w:tcPr>
          <w:p w14:paraId="2A43CC19"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CPF/CNPJ:</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05F9A62A" w14:textId="77777777" w:rsidR="00F75222" w:rsidRPr="00A362C0" w:rsidRDefault="00F75222" w:rsidP="00A00258">
            <w:pPr>
              <w:ind w:left="567" w:hanging="567"/>
              <w:rPr>
                <w:rFonts w:ascii="Courier New" w:hAnsi="Courier New" w:cs="Courier New"/>
                <w:b/>
                <w:color w:val="000000"/>
                <w:sz w:val="20"/>
                <w:szCs w:val="20"/>
              </w:rPr>
            </w:pPr>
          </w:p>
        </w:tc>
      </w:tr>
      <w:tr w:rsidR="00F75222" w:rsidRPr="00040DFD" w14:paraId="741C46EB" w14:textId="77777777" w:rsidTr="00A00258">
        <w:trPr>
          <w:trHeight w:hRule="exact" w:val="851"/>
        </w:trPr>
        <w:tc>
          <w:tcPr>
            <w:tcW w:w="6228" w:type="dxa"/>
            <w:gridSpan w:val="7"/>
            <w:tcBorders>
              <w:top w:val="single" w:sz="4" w:space="0" w:color="auto"/>
              <w:left w:val="nil"/>
              <w:bottom w:val="nil"/>
              <w:right w:val="single" w:sz="4" w:space="0" w:color="auto"/>
            </w:tcBorders>
          </w:tcPr>
          <w:p w14:paraId="1D5A59B6" w14:textId="77777777" w:rsidR="00F75222" w:rsidRPr="001E7CE8" w:rsidRDefault="00F75222" w:rsidP="00A00258">
            <w:pPr>
              <w:ind w:left="567" w:hanging="567"/>
              <w:rPr>
                <w:color w:val="000000"/>
                <w:sz w:val="16"/>
                <w:szCs w:val="16"/>
              </w:rPr>
            </w:pPr>
            <w:r w:rsidRPr="001E7CE8">
              <w:rPr>
                <w:rFonts w:ascii="Arial" w:hAnsi="Arial" w:cs="Arial"/>
                <w:color w:val="000000"/>
                <w:sz w:val="18"/>
                <w:szCs w:val="18"/>
              </w:rPr>
              <w:object w:dxaOrig="5312" w:dyaOrig="608" w14:anchorId="601B7047">
                <v:shape id="_x0000_i1033" type="#_x0000_t75" style="width:296.25pt;height:47.25pt" o:ole="" o:bordertopcolor="white" o:borderleftcolor="white" o:borderbottomcolor="white" o:borderrightcolor="white" fillcolor="window">
                  <v:imagedata r:id="rId17" o:title=""/>
                  <w10:bordertop type="single" width="6"/>
                  <w10:borderleft type="single" width="6"/>
                  <w10:borderbottom type="single" width="6"/>
                  <w10:borderright type="single" width="6"/>
                </v:shape>
                <o:OLEObject Type="Embed" ProgID="Word.Picture.8" ShapeID="_x0000_i1033" DrawAspect="Content" ObjectID="_1824021383" r:id="rId18"/>
              </w:object>
            </w:r>
          </w:p>
        </w:tc>
        <w:tc>
          <w:tcPr>
            <w:tcW w:w="3600" w:type="dxa"/>
            <w:gridSpan w:val="3"/>
            <w:tcBorders>
              <w:top w:val="single" w:sz="4" w:space="0" w:color="auto"/>
              <w:left w:val="single" w:sz="4" w:space="0" w:color="auto"/>
              <w:bottom w:val="nil"/>
              <w:right w:val="single" w:sz="4" w:space="0" w:color="auto"/>
            </w:tcBorders>
          </w:tcPr>
          <w:p w14:paraId="2E306C44" w14:textId="77777777" w:rsidR="00F75222" w:rsidRPr="00040DFD" w:rsidRDefault="00F75222" w:rsidP="00A00258">
            <w:pPr>
              <w:ind w:left="567" w:hanging="567"/>
              <w:jc w:val="center"/>
              <w:rPr>
                <w:rFonts w:ascii="Tahoma" w:hAnsi="Tahoma" w:cs="Tahoma"/>
                <w:color w:val="000000"/>
                <w:sz w:val="15"/>
                <w:szCs w:val="15"/>
              </w:rPr>
            </w:pPr>
            <w:r w:rsidRPr="00040DFD">
              <w:rPr>
                <w:rFonts w:ascii="Tahoma" w:hAnsi="Tahoma" w:cs="Tahoma"/>
                <w:color w:val="000000"/>
                <w:sz w:val="15"/>
                <w:szCs w:val="15"/>
              </w:rPr>
              <w:t>Autenticação</w:t>
            </w:r>
            <w:r>
              <w:rPr>
                <w:rFonts w:ascii="Tahoma" w:hAnsi="Tahoma" w:cs="Tahoma"/>
                <w:color w:val="000000"/>
                <w:sz w:val="15"/>
                <w:szCs w:val="15"/>
              </w:rPr>
              <w:t xml:space="preserve"> Mecânica</w:t>
            </w:r>
            <w:r w:rsidRPr="00040DFD">
              <w:rPr>
                <w:rFonts w:ascii="Tahoma" w:hAnsi="Tahoma" w:cs="Tahoma"/>
                <w:color w:val="000000"/>
                <w:sz w:val="15"/>
                <w:szCs w:val="15"/>
              </w:rPr>
              <w:t xml:space="preserve"> - </w:t>
            </w:r>
            <w:r w:rsidRPr="00687987">
              <w:rPr>
                <w:rFonts w:ascii="Tahoma" w:hAnsi="Tahoma" w:cs="Tahoma"/>
                <w:b/>
                <w:color w:val="000000"/>
                <w:sz w:val="15"/>
                <w:szCs w:val="15"/>
              </w:rPr>
              <w:t>Ficha de Compensação</w:t>
            </w:r>
          </w:p>
        </w:tc>
        <w:tc>
          <w:tcPr>
            <w:tcW w:w="681" w:type="dxa"/>
            <w:tcBorders>
              <w:top w:val="single" w:sz="4" w:space="0" w:color="auto"/>
              <w:left w:val="single" w:sz="4" w:space="0" w:color="auto"/>
              <w:bottom w:val="nil"/>
              <w:right w:val="nil"/>
            </w:tcBorders>
            <w:shd w:val="clear" w:color="auto" w:fill="auto"/>
            <w:vAlign w:val="center"/>
          </w:tcPr>
          <w:p w14:paraId="12B63BAE"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w:t>
            </w:r>
            <w:r>
              <w:rPr>
                <w:rFonts w:ascii="Courier New" w:hAnsi="Courier New" w:cs="Courier New"/>
                <w:b/>
                <w:color w:val="000000"/>
                <w:sz w:val="20"/>
                <w:szCs w:val="20"/>
              </w:rPr>
              <w:t>J</w:t>
            </w:r>
            <w:r w:rsidRPr="00A362C0">
              <w:rPr>
                <w:rFonts w:ascii="Courier New" w:hAnsi="Courier New" w:cs="Courier New"/>
                <w:b/>
                <w:color w:val="000000"/>
                <w:sz w:val="20"/>
                <w:szCs w:val="20"/>
              </w:rPr>
              <w:t>)</w:t>
            </w:r>
          </w:p>
        </w:tc>
      </w:tr>
    </w:tbl>
    <w:p w14:paraId="7BD994DC" w14:textId="77777777" w:rsidR="00F75222" w:rsidRPr="00A44804" w:rsidRDefault="0028743E" w:rsidP="0042602F">
      <w:pPr>
        <w:pStyle w:val="Estilo2"/>
        <w:numPr>
          <w:ilvl w:val="2"/>
          <w:numId w:val="1"/>
        </w:numPr>
        <w:ind w:left="567" w:hanging="567"/>
        <w:rPr>
          <w:b w:val="0"/>
          <w:bCs/>
          <w:caps/>
          <w:sz w:val="16"/>
          <w:szCs w:val="16"/>
        </w:rPr>
      </w:pPr>
      <w:bookmarkStart w:id="126" w:name="_Toc379977302"/>
      <w:bookmarkStart w:id="127" w:name="_Toc115713418"/>
      <w:bookmarkStart w:id="128" w:name="_Toc115716989"/>
      <w:bookmarkStart w:id="129" w:name="_Toc181879247"/>
      <w:bookmarkStart w:id="130" w:name="_Toc181879793"/>
      <w:r w:rsidRPr="00A44804">
        <w:rPr>
          <w:b w:val="0"/>
          <w:bCs/>
        </w:rPr>
        <w:t>Modelo II - Ficha de compensação</w:t>
      </w:r>
      <w:r w:rsidR="003061D9">
        <w:rPr>
          <w:b w:val="0"/>
          <w:bCs/>
        </w:rPr>
        <w:t xml:space="preserve">: </w:t>
      </w:r>
      <w:r w:rsidRPr="00A44804">
        <w:rPr>
          <w:b w:val="0"/>
          <w:bCs/>
        </w:rPr>
        <w:t>boleto de cobrança</w:t>
      </w:r>
      <w:r w:rsidR="003061D9">
        <w:rPr>
          <w:b w:val="0"/>
          <w:bCs/>
        </w:rPr>
        <w:t xml:space="preserve"> padrão</w:t>
      </w:r>
      <w:r w:rsidRPr="00A44804">
        <w:rPr>
          <w:b w:val="0"/>
          <w:bCs/>
          <w:sz w:val="14"/>
          <w:szCs w:val="16"/>
        </w:rPr>
        <w:t xml:space="preserve"> - itens (F) (G) estendidos</w:t>
      </w:r>
      <w:bookmarkEnd w:id="126"/>
      <w:bookmarkEnd w:id="127"/>
      <w:bookmarkEnd w:id="128"/>
      <w:bookmarkEnd w:id="129"/>
      <w:bookmarkEnd w:id="130"/>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260"/>
        <w:gridCol w:w="180"/>
        <w:gridCol w:w="1260"/>
        <w:gridCol w:w="900"/>
        <w:gridCol w:w="180"/>
        <w:gridCol w:w="720"/>
        <w:gridCol w:w="1080"/>
        <w:gridCol w:w="867"/>
        <w:gridCol w:w="1653"/>
        <w:gridCol w:w="681"/>
      </w:tblGrid>
      <w:tr w:rsidR="00F75222" w:rsidRPr="0053426F" w14:paraId="2A943A2A" w14:textId="77777777" w:rsidTr="00A00258">
        <w:trPr>
          <w:trHeight w:hRule="exact" w:val="397"/>
        </w:trPr>
        <w:tc>
          <w:tcPr>
            <w:tcW w:w="1728" w:type="dxa"/>
            <w:tcBorders>
              <w:top w:val="nil"/>
              <w:left w:val="nil"/>
              <w:bottom w:val="single" w:sz="4" w:space="0" w:color="auto"/>
            </w:tcBorders>
            <w:vAlign w:val="center"/>
          </w:tcPr>
          <w:p w14:paraId="6530C6E9" w14:textId="77777777" w:rsidR="00F75222" w:rsidRPr="001E7CE8" w:rsidRDefault="00720885" w:rsidP="00A00258">
            <w:pPr>
              <w:spacing w:before="40"/>
              <w:ind w:left="567" w:hanging="567"/>
              <w:rPr>
                <w:rFonts w:ascii="Arial" w:hAnsi="Arial" w:cs="Arial"/>
                <w:color w:val="000000"/>
                <w:sz w:val="18"/>
                <w:szCs w:val="18"/>
              </w:rPr>
            </w:pPr>
            <w:r>
              <w:rPr>
                <w:noProof/>
              </w:rPr>
              <w:pict w14:anchorId="18B4A609">
                <v:line id="Line 246" o:spid="_x0000_s2064" style="position:absolute;left:0;text-align:left;z-index:251656192;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kA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" stroked="f"/>
              </w:pict>
            </w:r>
            <w:r>
              <w:rPr>
                <w:noProof/>
              </w:rPr>
              <w:pict w14:anchorId="655273FF">
                <v:line id="Line 247" o:spid="_x0000_s2063" style="position:absolute;left:0;text-align:left;z-index:251657216;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Cgc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LiMKBx/AgAA&#10;lQUAAA4AAAAAAAAAAAAAAAAALgIAAGRycy9lMm9Eb2MueG1sUEsBAi0AFAAGAAgAAAAhAMHFm17d&#10;AAAACQEAAA8AAAAAAAAAAAAAAAAA2QQAAGRycy9kb3ducmV2LnhtbFBLBQYAAAAABAAEAPMAAADj&#10;BQAAAAA=&#10;" stroked="f"/>
              </w:pict>
            </w:r>
            <w:r>
              <w:rPr>
                <w:noProof/>
                <w:lang w:eastAsia="pt-BR"/>
              </w:rPr>
              <w:pict w14:anchorId="17AF302F">
                <v:shape id="Imagem 9" o:spid="_x0000_i1034" type="#_x0000_t75" style="width:75.75pt;height:16.5pt;visibility:visible">
                  <v:imagedata r:id="rId15" o:title=""/>
                </v:shape>
              </w:pict>
            </w:r>
          </w:p>
        </w:tc>
        <w:tc>
          <w:tcPr>
            <w:tcW w:w="1260" w:type="dxa"/>
            <w:tcBorders>
              <w:top w:val="nil"/>
              <w:bottom w:val="single" w:sz="4" w:space="0" w:color="auto"/>
            </w:tcBorders>
            <w:vAlign w:val="center"/>
          </w:tcPr>
          <w:p w14:paraId="1B4BD6C0" w14:textId="77777777" w:rsidR="00F75222" w:rsidRPr="0042602F" w:rsidRDefault="00F75222" w:rsidP="00A00258">
            <w:pPr>
              <w:ind w:left="567" w:hanging="567"/>
              <w:rPr>
                <w:rFonts w:ascii="Times New Roman" w:hAnsi="Times New Roman"/>
                <w:color w:val="000000"/>
                <w:sz w:val="38"/>
                <w:szCs w:val="38"/>
              </w:rPr>
            </w:pPr>
            <w:r w:rsidRPr="0042602F">
              <w:rPr>
                <w:rFonts w:ascii="Times New Roman" w:hAnsi="Times New Roman"/>
                <w:color w:val="000000"/>
                <w:sz w:val="38"/>
                <w:szCs w:val="38"/>
              </w:rPr>
              <w:t>104-0</w:t>
            </w:r>
          </w:p>
        </w:tc>
        <w:tc>
          <w:tcPr>
            <w:tcW w:w="6840" w:type="dxa"/>
            <w:gridSpan w:val="8"/>
            <w:tcBorders>
              <w:top w:val="nil"/>
              <w:bottom w:val="single" w:sz="4" w:space="0" w:color="auto"/>
              <w:right w:val="single" w:sz="4" w:space="0" w:color="auto"/>
            </w:tcBorders>
            <w:vAlign w:val="center"/>
          </w:tcPr>
          <w:p w14:paraId="477A5220" w14:textId="77777777" w:rsidR="00F75222" w:rsidRPr="0042602F" w:rsidRDefault="00F75222" w:rsidP="00A00258">
            <w:pPr>
              <w:ind w:left="567" w:hanging="567"/>
              <w:rPr>
                <w:rFonts w:ascii="Times New Roman" w:hAnsi="Times New Roman"/>
                <w:color w:val="000000"/>
                <w:spacing w:val="-16"/>
                <w:sz w:val="28"/>
                <w:szCs w:val="28"/>
              </w:rPr>
            </w:pPr>
            <w:r w:rsidRPr="0042602F">
              <w:rPr>
                <w:rFonts w:ascii="Times New Roman" w:hAnsi="Times New Roman"/>
                <w:color w:val="000000"/>
                <w:spacing w:val="-16"/>
                <w:sz w:val="28"/>
                <w:szCs w:val="28"/>
              </w:rPr>
              <w:t>00000.00000  00000.000000  00000.000000  0  00000000000000</w:t>
            </w:r>
          </w:p>
        </w:tc>
        <w:tc>
          <w:tcPr>
            <w:tcW w:w="681" w:type="dxa"/>
            <w:tcBorders>
              <w:top w:val="nil"/>
              <w:left w:val="single" w:sz="4" w:space="0" w:color="auto"/>
              <w:bottom w:val="single" w:sz="4" w:space="0" w:color="auto"/>
              <w:right w:val="nil"/>
            </w:tcBorders>
            <w:shd w:val="clear" w:color="auto" w:fill="auto"/>
            <w:vAlign w:val="center"/>
          </w:tcPr>
          <w:p w14:paraId="3AAD6F51" w14:textId="77777777" w:rsidR="00F75222" w:rsidRPr="00A362C0" w:rsidRDefault="00F75222" w:rsidP="00A00258">
            <w:pPr>
              <w:ind w:left="567" w:hanging="567"/>
              <w:rPr>
                <w:rFonts w:ascii="Courier New" w:hAnsi="Courier New" w:cs="Courier New"/>
                <w:b/>
                <w:color w:val="000000"/>
                <w:spacing w:val="-16"/>
                <w:sz w:val="20"/>
                <w:szCs w:val="20"/>
              </w:rPr>
            </w:pPr>
            <w:r w:rsidRPr="00A362C0">
              <w:rPr>
                <w:rFonts w:ascii="Courier New" w:hAnsi="Courier New" w:cs="Courier New"/>
                <w:b/>
                <w:color w:val="000000"/>
                <w:spacing w:val="-16"/>
                <w:sz w:val="20"/>
                <w:szCs w:val="20"/>
              </w:rPr>
              <w:t>(A)</w:t>
            </w:r>
          </w:p>
        </w:tc>
      </w:tr>
      <w:tr w:rsidR="00F75222" w:rsidRPr="00FA58C2" w14:paraId="63F0B165" w14:textId="77777777" w:rsidTr="00A00258">
        <w:trPr>
          <w:trHeight w:hRule="exact" w:val="397"/>
        </w:trPr>
        <w:tc>
          <w:tcPr>
            <w:tcW w:w="7308" w:type="dxa"/>
            <w:gridSpan w:val="8"/>
            <w:tcBorders>
              <w:top w:val="single" w:sz="4" w:space="0" w:color="auto"/>
              <w:left w:val="nil"/>
              <w:bottom w:val="single" w:sz="4" w:space="0" w:color="auto"/>
              <w:right w:val="single" w:sz="4" w:space="0" w:color="auto"/>
            </w:tcBorders>
          </w:tcPr>
          <w:p w14:paraId="13881887"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Local de pagamento</w:t>
            </w:r>
          </w:p>
          <w:p w14:paraId="6721C084" w14:textId="77777777" w:rsidR="00F75222" w:rsidRPr="001E7CE8" w:rsidRDefault="00950F59" w:rsidP="00A00258">
            <w:pPr>
              <w:ind w:left="567" w:hanging="567"/>
              <w:rPr>
                <w:rFonts w:ascii="Tahoma" w:hAnsi="Tahoma" w:cs="Tahoma"/>
                <w:color w:val="000000"/>
                <w:sz w:val="18"/>
                <w:szCs w:val="18"/>
              </w:rPr>
            </w:pPr>
            <w:r w:rsidRPr="00950F59">
              <w:rPr>
                <w:rFonts w:ascii="Tahoma" w:hAnsi="Tahoma" w:cs="Tahoma"/>
                <w:b/>
                <w:bCs/>
                <w:color w:val="000000"/>
                <w:sz w:val="16"/>
                <w:szCs w:val="16"/>
              </w:rPr>
              <w:t>EM TODA A REDE BANCÁRIA E SEUS CORRESPONDENTES ATÉ O VALOR LIMITE</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14E3811D" w14:textId="77777777" w:rsidR="00F75222" w:rsidRPr="000D692F" w:rsidRDefault="00F75222" w:rsidP="00A00258">
            <w:pPr>
              <w:ind w:left="567" w:hanging="567"/>
              <w:rPr>
                <w:rFonts w:ascii="Tahoma" w:hAnsi="Tahoma" w:cs="Tahoma"/>
                <w:b/>
                <w:color w:val="000000"/>
                <w:sz w:val="15"/>
                <w:szCs w:val="15"/>
              </w:rPr>
            </w:pPr>
            <w:r w:rsidRPr="000D692F">
              <w:rPr>
                <w:rFonts w:ascii="Tahoma" w:hAnsi="Tahoma" w:cs="Tahoma"/>
                <w:b/>
                <w:color w:val="000000"/>
                <w:sz w:val="15"/>
                <w:szCs w:val="15"/>
              </w:rPr>
              <w:t>Vencimento</w:t>
            </w:r>
          </w:p>
          <w:p w14:paraId="76DD045B" w14:textId="77777777" w:rsidR="00F75222" w:rsidRPr="000D692F" w:rsidRDefault="00F75222" w:rsidP="00A00258">
            <w:pPr>
              <w:ind w:left="567" w:hanging="567"/>
              <w:jc w:val="right"/>
              <w:rPr>
                <w:rFonts w:ascii="Tahoma" w:hAnsi="Tahoma" w:cs="Tahoma"/>
                <w:b/>
                <w:color w:val="000000"/>
                <w:sz w:val="18"/>
                <w:szCs w:val="18"/>
              </w:rPr>
            </w:pPr>
            <w:r w:rsidRPr="000D692F">
              <w:rPr>
                <w:rFonts w:ascii="Tahoma" w:hAnsi="Tahoma" w:cs="Tahoma"/>
                <w:b/>
                <w:color w:val="000000"/>
                <w:sz w:val="18"/>
                <w:szCs w:val="18"/>
              </w:rPr>
              <w:t>DD/MM/AAAA</w:t>
            </w:r>
          </w:p>
        </w:tc>
        <w:tc>
          <w:tcPr>
            <w:tcW w:w="681" w:type="dxa"/>
            <w:tcBorders>
              <w:top w:val="single" w:sz="4" w:space="0" w:color="auto"/>
              <w:left w:val="single" w:sz="4" w:space="0" w:color="auto"/>
              <w:bottom w:val="single" w:sz="4" w:space="0" w:color="auto"/>
              <w:right w:val="nil"/>
            </w:tcBorders>
            <w:shd w:val="clear" w:color="auto" w:fill="auto"/>
            <w:vAlign w:val="center"/>
          </w:tcPr>
          <w:p w14:paraId="17FD1A8F"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(B)</w:t>
            </w:r>
          </w:p>
        </w:tc>
      </w:tr>
      <w:tr w:rsidR="00F75222" w:rsidRPr="001E7CE8" w14:paraId="1037077F" w14:textId="77777777" w:rsidTr="00A00258">
        <w:trPr>
          <w:trHeight w:hRule="exact" w:val="198"/>
        </w:trPr>
        <w:tc>
          <w:tcPr>
            <w:tcW w:w="5328" w:type="dxa"/>
            <w:gridSpan w:val="5"/>
            <w:tcBorders>
              <w:top w:val="single" w:sz="4" w:space="0" w:color="auto"/>
              <w:left w:val="nil"/>
              <w:bottom w:val="dotted" w:sz="4" w:space="0" w:color="auto"/>
              <w:right w:val="dotted" w:sz="4" w:space="0" w:color="auto"/>
            </w:tcBorders>
            <w:vAlign w:val="center"/>
          </w:tcPr>
          <w:p w14:paraId="23D25A8B"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 xml:space="preserve">Beneficiário: </w:t>
            </w:r>
            <w:r w:rsidRPr="00F12F64">
              <w:rPr>
                <w:rFonts w:ascii="Tahoma" w:hAnsi="Tahoma" w:cs="Tahoma"/>
                <w:b/>
                <w:color w:val="808080"/>
                <w:sz w:val="18"/>
                <w:szCs w:val="18"/>
              </w:rPr>
              <w:t>NOME DA EMPRESA BENEFICIÁRIA</w:t>
            </w:r>
          </w:p>
        </w:tc>
        <w:tc>
          <w:tcPr>
            <w:tcW w:w="1980" w:type="dxa"/>
            <w:gridSpan w:val="3"/>
            <w:tcBorders>
              <w:top w:val="single" w:sz="4" w:space="0" w:color="auto"/>
              <w:left w:val="dotted" w:sz="4" w:space="0" w:color="auto"/>
              <w:bottom w:val="dotted" w:sz="4" w:space="0" w:color="auto"/>
              <w:right w:val="single" w:sz="4" w:space="0" w:color="auto"/>
            </w:tcBorders>
          </w:tcPr>
          <w:p w14:paraId="57E83AB8" w14:textId="77777777" w:rsidR="00F75222" w:rsidRPr="00F12F64" w:rsidRDefault="00F75222" w:rsidP="00A00258">
            <w:pPr>
              <w:rPr>
                <w:rFonts w:ascii="Tahoma" w:hAnsi="Tahoma" w:cs="Tahoma"/>
                <w:color w:val="808080"/>
                <w:sz w:val="15"/>
                <w:szCs w:val="15"/>
              </w:rPr>
            </w:pPr>
            <w:r w:rsidRPr="00F12F64">
              <w:rPr>
                <w:rFonts w:ascii="Tahoma" w:hAnsi="Tahoma" w:cs="Tahoma"/>
                <w:b/>
                <w:color w:val="808080"/>
                <w:sz w:val="18"/>
                <w:szCs w:val="18"/>
              </w:rPr>
              <w:t>CPF/CNPJ</w:t>
            </w:r>
          </w:p>
        </w:tc>
        <w:tc>
          <w:tcPr>
            <w:tcW w:w="2520" w:type="dxa"/>
            <w:gridSpan w:val="2"/>
            <w:vMerge w:val="restart"/>
            <w:tcBorders>
              <w:top w:val="single" w:sz="4" w:space="0" w:color="auto"/>
              <w:left w:val="single" w:sz="4" w:space="0" w:color="auto"/>
              <w:right w:val="single" w:sz="4" w:space="0" w:color="auto"/>
            </w:tcBorders>
          </w:tcPr>
          <w:p w14:paraId="032195D7"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Agência / Código do Beneficiário</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3A7E0949"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(C)</w:t>
            </w:r>
          </w:p>
        </w:tc>
      </w:tr>
      <w:tr w:rsidR="00F75222" w:rsidRPr="001E7CE8" w14:paraId="7A81B54F" w14:textId="77777777" w:rsidTr="00A00258">
        <w:trPr>
          <w:trHeight w:hRule="exact" w:val="198"/>
        </w:trPr>
        <w:tc>
          <w:tcPr>
            <w:tcW w:w="7308" w:type="dxa"/>
            <w:gridSpan w:val="8"/>
            <w:tcBorders>
              <w:top w:val="dotted" w:sz="4" w:space="0" w:color="auto"/>
              <w:left w:val="nil"/>
              <w:bottom w:val="single" w:sz="4" w:space="0" w:color="auto"/>
              <w:right w:val="single" w:sz="4" w:space="0" w:color="auto"/>
            </w:tcBorders>
          </w:tcPr>
          <w:p w14:paraId="2A2752AD" w14:textId="77777777" w:rsidR="00F75222" w:rsidRPr="00F12F64" w:rsidRDefault="00F75222" w:rsidP="00A00258">
            <w:pPr>
              <w:ind w:left="567" w:hanging="567"/>
              <w:rPr>
                <w:rFonts w:ascii="Tahoma" w:hAnsi="Tahoma" w:cs="Tahoma"/>
                <w:b/>
                <w:color w:val="808080"/>
                <w:sz w:val="18"/>
                <w:szCs w:val="18"/>
              </w:rPr>
            </w:pPr>
            <w:r w:rsidRPr="00F12F64">
              <w:rPr>
                <w:rFonts w:ascii="Tahoma" w:hAnsi="Tahoma" w:cs="Tahoma"/>
                <w:b/>
                <w:color w:val="808080"/>
                <w:sz w:val="18"/>
                <w:szCs w:val="18"/>
              </w:rPr>
              <w:t>ENDEREÇO DA EMPRESA BENEFICIÁRIA</w:t>
            </w:r>
          </w:p>
        </w:tc>
        <w:tc>
          <w:tcPr>
            <w:tcW w:w="2520" w:type="dxa"/>
            <w:gridSpan w:val="2"/>
            <w:vMerge/>
            <w:tcBorders>
              <w:left w:val="single" w:sz="4" w:space="0" w:color="auto"/>
              <w:bottom w:val="single" w:sz="4" w:space="0" w:color="auto"/>
              <w:right w:val="single" w:sz="4" w:space="0" w:color="auto"/>
            </w:tcBorders>
          </w:tcPr>
          <w:p w14:paraId="419B91E3" w14:textId="77777777" w:rsidR="00F75222" w:rsidRPr="000D692F" w:rsidRDefault="00F75222" w:rsidP="00A00258">
            <w:pPr>
              <w:ind w:left="567" w:hanging="567"/>
              <w:rPr>
                <w:rFonts w:ascii="Tahoma" w:hAnsi="Tahoma" w:cs="Tahoma"/>
                <w:color w:val="000000"/>
                <w:sz w:val="15"/>
                <w:szCs w:val="15"/>
              </w:rPr>
            </w:pP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08387F8B" w14:textId="77777777" w:rsidR="00F75222" w:rsidRPr="00A362C0" w:rsidRDefault="00F75222" w:rsidP="00A00258">
            <w:pPr>
              <w:ind w:left="567" w:hanging="567"/>
              <w:rPr>
                <w:rFonts w:ascii="Courier New" w:hAnsi="Courier New" w:cs="Courier New"/>
                <w:b/>
                <w:color w:val="000000"/>
                <w:sz w:val="20"/>
                <w:szCs w:val="20"/>
              </w:rPr>
            </w:pPr>
          </w:p>
        </w:tc>
      </w:tr>
      <w:tr w:rsidR="00F75222" w:rsidRPr="001E7CE8" w14:paraId="0A1CF863" w14:textId="77777777" w:rsidTr="00A00258">
        <w:trPr>
          <w:trHeight w:hRule="exact" w:val="397"/>
        </w:trPr>
        <w:tc>
          <w:tcPr>
            <w:tcW w:w="1728" w:type="dxa"/>
            <w:tcBorders>
              <w:top w:val="single" w:sz="4" w:space="0" w:color="auto"/>
              <w:left w:val="nil"/>
              <w:bottom w:val="single" w:sz="4" w:space="0" w:color="auto"/>
              <w:right w:val="single" w:sz="4" w:space="0" w:color="auto"/>
            </w:tcBorders>
          </w:tcPr>
          <w:p w14:paraId="5D159248"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1F99B44B" w14:textId="77777777" w:rsidR="00F75222" w:rsidRPr="00F12F64" w:rsidRDefault="00F75222" w:rsidP="00A00258">
            <w:pPr>
              <w:ind w:left="567" w:hanging="567"/>
              <w:rPr>
                <w:rFonts w:ascii="Tahoma" w:hAnsi="Tahoma" w:cs="Tahoma"/>
                <w:b/>
                <w:color w:val="808080"/>
                <w:sz w:val="15"/>
                <w:szCs w:val="15"/>
              </w:rPr>
            </w:pPr>
            <w:r w:rsidRPr="00F12F64">
              <w:rPr>
                <w:rFonts w:ascii="Tahoma" w:hAnsi="Tahoma" w:cs="Tahoma"/>
                <w:b/>
                <w:color w:val="808080"/>
                <w:sz w:val="15"/>
                <w:szCs w:val="15"/>
              </w:rPr>
              <w:t>DD/MM/AAAA</w:t>
            </w:r>
          </w:p>
        </w:tc>
        <w:tc>
          <w:tcPr>
            <w:tcW w:w="1440" w:type="dxa"/>
            <w:gridSpan w:val="2"/>
            <w:tcBorders>
              <w:top w:val="single" w:sz="4" w:space="0" w:color="auto"/>
              <w:left w:val="single" w:sz="4" w:space="0" w:color="auto"/>
              <w:bottom w:val="single" w:sz="4" w:space="0" w:color="auto"/>
              <w:right w:val="single" w:sz="4" w:space="0" w:color="auto"/>
            </w:tcBorders>
          </w:tcPr>
          <w:p w14:paraId="66A65671" w14:textId="77777777" w:rsidR="00F75222"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w:t>
            </w:r>
            <w:r>
              <w:rPr>
                <w:rFonts w:ascii="Tahoma" w:hAnsi="Tahoma" w:cs="Tahoma"/>
                <w:color w:val="000000"/>
                <w:sz w:val="15"/>
                <w:szCs w:val="15"/>
              </w:rPr>
              <w:t>D</w:t>
            </w:r>
            <w:r w:rsidRPr="001E7CE8">
              <w:rPr>
                <w:rFonts w:ascii="Tahoma" w:hAnsi="Tahoma" w:cs="Tahoma"/>
                <w:color w:val="000000"/>
                <w:sz w:val="15"/>
                <w:szCs w:val="15"/>
              </w:rPr>
              <w:t>ocumento</w:t>
            </w:r>
          </w:p>
          <w:p w14:paraId="164F2BE8" w14:textId="77777777" w:rsidR="00F75222" w:rsidRPr="001E7CE8" w:rsidRDefault="00F75222" w:rsidP="00A00258">
            <w:pPr>
              <w:ind w:left="567" w:hanging="567"/>
              <w:rPr>
                <w:rFonts w:ascii="Tahoma" w:hAnsi="Tahoma" w:cs="Tahoma"/>
                <w:color w:val="000000"/>
                <w:sz w:val="15"/>
                <w:szCs w:val="15"/>
              </w:rPr>
            </w:pPr>
            <w:r w:rsidRPr="00F12F64">
              <w:rPr>
                <w:rFonts w:ascii="Tahoma" w:hAnsi="Tahoma" w:cs="Tahoma"/>
                <w:b/>
                <w:color w:val="808080"/>
                <w:sz w:val="15"/>
                <w:szCs w:val="15"/>
              </w:rPr>
              <w:t>N</w:t>
            </w:r>
            <w:r>
              <w:rPr>
                <w:rFonts w:ascii="Tahoma" w:hAnsi="Tahoma" w:cs="Tahoma"/>
                <w:b/>
                <w:color w:val="808080"/>
                <w:sz w:val="15"/>
                <w:szCs w:val="15"/>
              </w:rPr>
              <w:t>º</w:t>
            </w:r>
            <w:r w:rsidRPr="00F12F64">
              <w:rPr>
                <w:rFonts w:ascii="Tahoma" w:hAnsi="Tahoma" w:cs="Tahoma"/>
                <w:b/>
                <w:color w:val="808080"/>
                <w:sz w:val="15"/>
                <w:szCs w:val="15"/>
              </w:rPr>
              <w:t xml:space="preserve"> do Título</w:t>
            </w:r>
          </w:p>
        </w:tc>
        <w:tc>
          <w:tcPr>
            <w:tcW w:w="1260" w:type="dxa"/>
            <w:tcBorders>
              <w:top w:val="single" w:sz="4" w:space="0" w:color="auto"/>
              <w:left w:val="single" w:sz="4" w:space="0" w:color="auto"/>
              <w:bottom w:val="single" w:sz="4" w:space="0" w:color="auto"/>
              <w:right w:val="single" w:sz="4" w:space="0" w:color="auto"/>
            </w:tcBorders>
          </w:tcPr>
          <w:p w14:paraId="76542A9C" w14:textId="77777777" w:rsidR="00F75222" w:rsidRDefault="00F75222" w:rsidP="00A00258">
            <w:pPr>
              <w:ind w:left="567" w:hanging="567"/>
              <w:rPr>
                <w:rFonts w:ascii="Tahoma" w:hAnsi="Tahoma" w:cs="Tahoma"/>
                <w:color w:val="000000"/>
                <w:sz w:val="15"/>
                <w:szCs w:val="15"/>
              </w:rPr>
            </w:pPr>
            <w:r w:rsidRPr="003C7DFF">
              <w:rPr>
                <w:rFonts w:ascii="Tahoma" w:hAnsi="Tahoma" w:cs="Tahoma"/>
                <w:color w:val="000000"/>
                <w:sz w:val="15"/>
                <w:szCs w:val="15"/>
              </w:rPr>
              <w:t>Espécie DOC</w:t>
            </w:r>
          </w:p>
          <w:p w14:paraId="15F39FE1" w14:textId="77777777" w:rsidR="00F75222" w:rsidRPr="003C7DFF" w:rsidRDefault="00F75222" w:rsidP="00A00258">
            <w:pPr>
              <w:ind w:left="567" w:hanging="567"/>
              <w:rPr>
                <w:rFonts w:ascii="Tahoma" w:hAnsi="Tahoma" w:cs="Tahoma"/>
                <w:b/>
                <w:color w:val="808080"/>
                <w:sz w:val="15"/>
                <w:szCs w:val="15"/>
              </w:rPr>
            </w:pPr>
          </w:p>
        </w:tc>
        <w:tc>
          <w:tcPr>
            <w:tcW w:w="1080" w:type="dxa"/>
            <w:gridSpan w:val="2"/>
            <w:tcBorders>
              <w:top w:val="single" w:sz="4" w:space="0" w:color="auto"/>
              <w:left w:val="single" w:sz="4" w:space="0" w:color="auto"/>
              <w:bottom w:val="single" w:sz="4" w:space="0" w:color="auto"/>
              <w:right w:val="single" w:sz="4" w:space="0" w:color="auto"/>
            </w:tcBorders>
          </w:tcPr>
          <w:p w14:paraId="3E49424C" w14:textId="77777777" w:rsidR="00F75222" w:rsidRDefault="00F75222" w:rsidP="00A00258">
            <w:pPr>
              <w:ind w:left="567" w:hanging="567"/>
              <w:rPr>
                <w:rFonts w:ascii="Tahoma" w:hAnsi="Tahoma" w:cs="Tahoma"/>
                <w:color w:val="000000"/>
                <w:sz w:val="15"/>
                <w:szCs w:val="15"/>
              </w:rPr>
            </w:pPr>
            <w:r>
              <w:rPr>
                <w:rFonts w:ascii="Tahoma" w:hAnsi="Tahoma" w:cs="Tahoma"/>
                <w:color w:val="000000"/>
                <w:sz w:val="15"/>
                <w:szCs w:val="15"/>
              </w:rPr>
              <w:t>Aceite</w:t>
            </w:r>
          </w:p>
          <w:p w14:paraId="1B8122FF" w14:textId="77777777" w:rsidR="00F75222" w:rsidRPr="00F7287D" w:rsidRDefault="00F75222" w:rsidP="00A00258">
            <w:pPr>
              <w:ind w:left="567" w:hanging="567"/>
              <w:rPr>
                <w:rFonts w:ascii="Tahoma" w:hAnsi="Tahoma" w:cs="Tahoma"/>
                <w:b/>
                <w:color w:val="808080"/>
                <w:sz w:val="15"/>
                <w:szCs w:val="15"/>
              </w:rPr>
            </w:pPr>
            <w:r w:rsidRPr="00F7287D">
              <w:rPr>
                <w:rFonts w:ascii="Tahoma" w:hAnsi="Tahoma" w:cs="Tahoma"/>
                <w:b/>
                <w:color w:val="808080"/>
                <w:sz w:val="15"/>
                <w:szCs w:val="15"/>
              </w:rPr>
              <w:t>N</w:t>
            </w:r>
          </w:p>
        </w:tc>
        <w:tc>
          <w:tcPr>
            <w:tcW w:w="1800" w:type="dxa"/>
            <w:gridSpan w:val="2"/>
            <w:tcBorders>
              <w:top w:val="single" w:sz="4" w:space="0" w:color="auto"/>
              <w:left w:val="single" w:sz="4" w:space="0" w:color="auto"/>
              <w:bottom w:val="single" w:sz="4" w:space="0" w:color="auto"/>
              <w:right w:val="single" w:sz="4" w:space="0" w:color="auto"/>
            </w:tcBorders>
          </w:tcPr>
          <w:p w14:paraId="44284BC1" w14:textId="77777777" w:rsidR="00F75222"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58EF1104" w14:textId="77777777" w:rsidR="00F75222" w:rsidRPr="00F7287D" w:rsidRDefault="00F75222" w:rsidP="00A00258">
            <w:pPr>
              <w:ind w:left="567" w:hanging="567"/>
              <w:rPr>
                <w:rFonts w:ascii="Tahoma" w:hAnsi="Tahoma" w:cs="Tahoma"/>
                <w:b/>
                <w:color w:val="808080"/>
                <w:sz w:val="15"/>
                <w:szCs w:val="15"/>
              </w:rPr>
            </w:pPr>
            <w:r w:rsidRPr="00F7287D">
              <w:rPr>
                <w:rFonts w:ascii="Tahoma" w:hAnsi="Tahoma" w:cs="Tahoma"/>
                <w:b/>
                <w:color w:val="808080"/>
                <w:sz w:val="15"/>
                <w:szCs w:val="15"/>
              </w:rPr>
              <w:t>DD/MM/AAAA</w:t>
            </w:r>
          </w:p>
          <w:p w14:paraId="666CA17D"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707C2CD9" w14:textId="77777777" w:rsidR="00F75222" w:rsidRPr="000D692F" w:rsidRDefault="00F75222" w:rsidP="00A00258">
            <w:pPr>
              <w:ind w:left="567" w:hanging="567"/>
              <w:rPr>
                <w:rFonts w:ascii="Tahoma" w:hAnsi="Tahoma" w:cs="Tahoma"/>
                <w:color w:val="000000"/>
                <w:sz w:val="15"/>
                <w:szCs w:val="15"/>
              </w:rPr>
            </w:pPr>
            <w:r w:rsidRPr="000D692F">
              <w:rPr>
                <w:rFonts w:ascii="Tahoma" w:hAnsi="Tahoma" w:cs="Tahoma"/>
                <w:color w:val="000000"/>
                <w:sz w:val="15"/>
                <w:szCs w:val="15"/>
              </w:rPr>
              <w:t>Nosso Número</w:t>
            </w:r>
          </w:p>
        </w:tc>
        <w:tc>
          <w:tcPr>
            <w:tcW w:w="681" w:type="dxa"/>
            <w:tcBorders>
              <w:top w:val="single" w:sz="4" w:space="0" w:color="auto"/>
              <w:left w:val="single" w:sz="4" w:space="0" w:color="auto"/>
              <w:bottom w:val="single" w:sz="4" w:space="0" w:color="auto"/>
              <w:right w:val="nil"/>
            </w:tcBorders>
            <w:shd w:val="clear" w:color="auto" w:fill="auto"/>
            <w:vAlign w:val="center"/>
          </w:tcPr>
          <w:p w14:paraId="66D16502"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(D)</w:t>
            </w:r>
          </w:p>
        </w:tc>
      </w:tr>
      <w:tr w:rsidR="00F75222" w:rsidRPr="00FA58C2" w14:paraId="02FFF147" w14:textId="77777777" w:rsidTr="00A00258">
        <w:trPr>
          <w:trHeight w:hRule="exact" w:val="397"/>
        </w:trPr>
        <w:tc>
          <w:tcPr>
            <w:tcW w:w="1728" w:type="dxa"/>
            <w:tcBorders>
              <w:top w:val="single" w:sz="4" w:space="0" w:color="auto"/>
              <w:left w:val="nil"/>
              <w:bottom w:val="single" w:sz="4" w:space="0" w:color="auto"/>
              <w:right w:val="single" w:sz="4" w:space="0" w:color="auto"/>
            </w:tcBorders>
          </w:tcPr>
          <w:p w14:paraId="1471AEB5"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Uso do Banco</w:t>
            </w:r>
          </w:p>
          <w:p w14:paraId="684806D4" w14:textId="77777777" w:rsidR="00F75222" w:rsidRPr="001E7CE8" w:rsidRDefault="00F75222" w:rsidP="00A00258">
            <w:pPr>
              <w:ind w:left="567" w:hanging="567"/>
              <w:rPr>
                <w:rFonts w:ascii="Tahoma" w:hAnsi="Tahoma" w:cs="Tahoma"/>
                <w:color w:val="000000"/>
                <w:sz w:val="15"/>
                <w:szCs w:val="15"/>
              </w:rPr>
            </w:pPr>
          </w:p>
        </w:tc>
        <w:tc>
          <w:tcPr>
            <w:tcW w:w="1440" w:type="dxa"/>
            <w:gridSpan w:val="2"/>
            <w:tcBorders>
              <w:top w:val="single" w:sz="4" w:space="0" w:color="auto"/>
              <w:left w:val="single" w:sz="4" w:space="0" w:color="auto"/>
              <w:bottom w:val="single" w:sz="4" w:space="0" w:color="auto"/>
              <w:right w:val="single" w:sz="4" w:space="0" w:color="auto"/>
            </w:tcBorders>
          </w:tcPr>
          <w:p w14:paraId="2E3AF23F"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Carteira</w:t>
            </w:r>
          </w:p>
          <w:p w14:paraId="266C1EB3" w14:textId="77777777" w:rsidR="00F75222" w:rsidRPr="001E7CE8" w:rsidRDefault="00F75222" w:rsidP="00A00258">
            <w:pPr>
              <w:ind w:left="567" w:hanging="567"/>
              <w:rPr>
                <w:rFonts w:ascii="Tahoma" w:hAnsi="Tahoma" w:cs="Tahoma"/>
                <w:color w:val="000000"/>
                <w:sz w:val="15"/>
                <w:szCs w:val="15"/>
              </w:rPr>
            </w:pPr>
            <w:r w:rsidRPr="00F7287D">
              <w:rPr>
                <w:rFonts w:ascii="Tahoma" w:hAnsi="Tahoma" w:cs="Tahoma"/>
                <w:b/>
                <w:color w:val="808080"/>
                <w:sz w:val="15"/>
                <w:szCs w:val="15"/>
              </w:rPr>
              <w:t xml:space="preserve">RG </w:t>
            </w:r>
            <w:r w:rsidR="0021357C">
              <w:rPr>
                <w:rFonts w:ascii="Tahoma" w:hAnsi="Tahoma" w:cs="Tahoma"/>
                <w:b/>
                <w:color w:val="808080"/>
                <w:sz w:val="15"/>
                <w:szCs w:val="15"/>
              </w:rPr>
              <w:t xml:space="preserve"> </w:t>
            </w:r>
          </w:p>
        </w:tc>
        <w:tc>
          <w:tcPr>
            <w:tcW w:w="1260" w:type="dxa"/>
            <w:tcBorders>
              <w:top w:val="single" w:sz="4" w:space="0" w:color="auto"/>
              <w:left w:val="single" w:sz="4" w:space="0" w:color="auto"/>
              <w:bottom w:val="single" w:sz="4" w:space="0" w:color="auto"/>
              <w:right w:val="single" w:sz="4" w:space="0" w:color="auto"/>
            </w:tcBorders>
          </w:tcPr>
          <w:p w14:paraId="1CE27B44"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Espécie Moeda</w:t>
            </w:r>
          </w:p>
          <w:p w14:paraId="379FA90F" w14:textId="77777777" w:rsidR="00F75222" w:rsidRPr="00F7287D" w:rsidRDefault="00F75222" w:rsidP="00A00258">
            <w:pPr>
              <w:ind w:left="567" w:hanging="567"/>
              <w:rPr>
                <w:rFonts w:ascii="Tahoma" w:hAnsi="Tahoma" w:cs="Tahoma"/>
                <w:b/>
                <w:color w:val="808080"/>
                <w:sz w:val="15"/>
                <w:szCs w:val="15"/>
              </w:rPr>
            </w:pPr>
            <w:r>
              <w:rPr>
                <w:rFonts w:ascii="Tahoma" w:hAnsi="Tahoma" w:cs="Tahoma"/>
                <w:b/>
                <w:color w:val="808080"/>
                <w:sz w:val="15"/>
                <w:szCs w:val="15"/>
              </w:rPr>
              <w:t>R$</w:t>
            </w:r>
          </w:p>
        </w:tc>
        <w:tc>
          <w:tcPr>
            <w:tcW w:w="1080" w:type="dxa"/>
            <w:gridSpan w:val="2"/>
            <w:tcBorders>
              <w:top w:val="single" w:sz="4" w:space="0" w:color="auto"/>
              <w:left w:val="single" w:sz="4" w:space="0" w:color="auto"/>
              <w:bottom w:val="single" w:sz="4" w:space="0" w:color="auto"/>
              <w:right w:val="single" w:sz="4" w:space="0" w:color="auto"/>
            </w:tcBorders>
          </w:tcPr>
          <w:p w14:paraId="032577A0" w14:textId="77777777" w:rsidR="00F75222" w:rsidRPr="001E7CE8" w:rsidRDefault="00F75222" w:rsidP="00A00258">
            <w:pPr>
              <w:ind w:left="567" w:hanging="567"/>
              <w:rPr>
                <w:rFonts w:ascii="Tahoma" w:hAnsi="Tahoma" w:cs="Tahoma"/>
                <w:color w:val="000000"/>
                <w:sz w:val="15"/>
                <w:szCs w:val="15"/>
              </w:rPr>
            </w:pPr>
            <w:r w:rsidRPr="001E7CE8">
              <w:rPr>
                <w:rFonts w:ascii="Tahoma" w:hAnsi="Tahoma" w:cs="Tahoma"/>
                <w:color w:val="000000"/>
                <w:sz w:val="15"/>
                <w:szCs w:val="15"/>
              </w:rPr>
              <w:t>Q</w:t>
            </w:r>
            <w:r>
              <w:rPr>
                <w:rFonts w:ascii="Tahoma" w:hAnsi="Tahoma" w:cs="Tahoma"/>
                <w:color w:val="000000"/>
                <w:sz w:val="15"/>
                <w:szCs w:val="15"/>
              </w:rPr>
              <w:t>t</w:t>
            </w:r>
            <w:r w:rsidRPr="001E7CE8">
              <w:rPr>
                <w:rFonts w:ascii="Tahoma" w:hAnsi="Tahoma" w:cs="Tahoma"/>
                <w:color w:val="000000"/>
                <w:sz w:val="15"/>
                <w:szCs w:val="15"/>
              </w:rPr>
              <w:t>de</w:t>
            </w:r>
            <w:r>
              <w:rPr>
                <w:rFonts w:ascii="Tahoma" w:hAnsi="Tahoma" w:cs="Tahoma"/>
                <w:color w:val="000000"/>
                <w:sz w:val="15"/>
                <w:szCs w:val="15"/>
              </w:rPr>
              <w:t xml:space="preserve"> moeda</w:t>
            </w:r>
          </w:p>
          <w:p w14:paraId="4F6ADA10" w14:textId="77777777" w:rsidR="00F75222" w:rsidRPr="001E7CE8" w:rsidRDefault="00F75222" w:rsidP="00A00258">
            <w:pPr>
              <w:ind w:left="567" w:hanging="567"/>
              <w:rPr>
                <w:rFonts w:ascii="Tahoma" w:hAnsi="Tahoma" w:cs="Tahoma"/>
                <w:color w:val="000000"/>
                <w:sz w:val="15"/>
                <w:szCs w:val="15"/>
              </w:rPr>
            </w:pPr>
          </w:p>
        </w:tc>
        <w:tc>
          <w:tcPr>
            <w:tcW w:w="1800" w:type="dxa"/>
            <w:gridSpan w:val="2"/>
            <w:tcBorders>
              <w:top w:val="single" w:sz="4" w:space="0" w:color="auto"/>
              <w:left w:val="single" w:sz="4" w:space="0" w:color="auto"/>
              <w:bottom w:val="single" w:sz="4" w:space="0" w:color="auto"/>
              <w:right w:val="single" w:sz="4" w:space="0" w:color="auto"/>
            </w:tcBorders>
          </w:tcPr>
          <w:p w14:paraId="513C86B5" w14:textId="77777777" w:rsidR="00F75222" w:rsidRPr="001E7CE8" w:rsidRDefault="00F75222" w:rsidP="00A00258">
            <w:pPr>
              <w:ind w:left="567" w:hanging="567"/>
              <w:rPr>
                <w:rFonts w:ascii="Tahoma" w:hAnsi="Tahoma" w:cs="Tahoma"/>
                <w:color w:val="000000"/>
                <w:sz w:val="15"/>
                <w:szCs w:val="15"/>
              </w:rPr>
            </w:pPr>
            <w:r>
              <w:rPr>
                <w:rFonts w:ascii="Tahoma" w:hAnsi="Tahoma" w:cs="Tahoma"/>
                <w:color w:val="000000"/>
                <w:sz w:val="15"/>
                <w:szCs w:val="15"/>
              </w:rPr>
              <w:t>x</w:t>
            </w:r>
            <w:r w:rsidRPr="001E7CE8">
              <w:rPr>
                <w:rFonts w:ascii="Tahoma" w:hAnsi="Tahoma" w:cs="Tahoma"/>
                <w:color w:val="000000"/>
                <w:sz w:val="15"/>
                <w:szCs w:val="15"/>
              </w:rPr>
              <w:t>Valor</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1A08B801" w14:textId="77777777" w:rsidR="00F75222" w:rsidRPr="000D692F" w:rsidRDefault="00F75222" w:rsidP="00A00258">
            <w:pPr>
              <w:ind w:left="567" w:hanging="567"/>
              <w:rPr>
                <w:rFonts w:ascii="Tahoma" w:hAnsi="Tahoma" w:cs="Tahoma"/>
                <w:b/>
                <w:color w:val="000000"/>
                <w:sz w:val="15"/>
                <w:szCs w:val="15"/>
              </w:rPr>
            </w:pPr>
            <w:r w:rsidRPr="000D692F">
              <w:rPr>
                <w:rFonts w:ascii="Tahoma" w:hAnsi="Tahoma" w:cs="Tahoma"/>
                <w:b/>
                <w:color w:val="000000"/>
                <w:sz w:val="15"/>
                <w:szCs w:val="15"/>
              </w:rPr>
              <w:t>(=) Valor do Documento</w:t>
            </w:r>
          </w:p>
        </w:tc>
        <w:tc>
          <w:tcPr>
            <w:tcW w:w="681" w:type="dxa"/>
            <w:tcBorders>
              <w:top w:val="single" w:sz="4" w:space="0" w:color="auto"/>
              <w:left w:val="single" w:sz="4" w:space="0" w:color="auto"/>
              <w:bottom w:val="single" w:sz="4" w:space="0" w:color="auto"/>
              <w:right w:val="nil"/>
            </w:tcBorders>
            <w:shd w:val="clear" w:color="auto" w:fill="auto"/>
            <w:vAlign w:val="center"/>
          </w:tcPr>
          <w:p w14:paraId="5B87C791"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(E)</w:t>
            </w:r>
          </w:p>
        </w:tc>
      </w:tr>
      <w:tr w:rsidR="00F75222" w:rsidRPr="001E7CE8" w14:paraId="12B92EFF" w14:textId="77777777" w:rsidTr="00A00258">
        <w:trPr>
          <w:trHeight w:hRule="exact" w:val="397"/>
        </w:trPr>
        <w:tc>
          <w:tcPr>
            <w:tcW w:w="7308" w:type="dxa"/>
            <w:gridSpan w:val="8"/>
            <w:vMerge w:val="restart"/>
            <w:tcBorders>
              <w:top w:val="single" w:sz="4" w:space="0" w:color="auto"/>
              <w:left w:val="nil"/>
              <w:bottom w:val="single" w:sz="4" w:space="0" w:color="auto"/>
              <w:right w:val="single" w:sz="4" w:space="0" w:color="auto"/>
            </w:tcBorders>
          </w:tcPr>
          <w:p w14:paraId="2FD7DDFA" w14:textId="77777777" w:rsidR="00F75222" w:rsidRPr="00361B8C" w:rsidRDefault="00F75222" w:rsidP="00A00258">
            <w:pPr>
              <w:ind w:left="567" w:hanging="567"/>
              <w:rPr>
                <w:rFonts w:ascii="Times New Roman" w:hAnsi="Times New Roman"/>
                <w:color w:val="000000"/>
                <w:sz w:val="16"/>
                <w:szCs w:val="17"/>
              </w:rPr>
            </w:pPr>
            <w:r w:rsidRPr="00361B8C">
              <w:rPr>
                <w:rFonts w:ascii="Times New Roman" w:hAnsi="Times New Roman"/>
                <w:b/>
                <w:bCs/>
                <w:color w:val="000000"/>
                <w:sz w:val="16"/>
                <w:szCs w:val="17"/>
              </w:rPr>
              <w:t>Instruções (Texto de Responsabilidade do Beneficiário):</w:t>
            </w:r>
          </w:p>
          <w:p w14:paraId="076B879C" w14:textId="77777777" w:rsidR="00F75222" w:rsidRPr="00361B8C" w:rsidRDefault="00F75222" w:rsidP="00A00258">
            <w:pPr>
              <w:ind w:left="567" w:hanging="567"/>
              <w:rPr>
                <w:color w:val="000000"/>
                <w:sz w:val="16"/>
                <w:szCs w:val="17"/>
              </w:rPr>
            </w:pPr>
          </w:p>
        </w:tc>
        <w:tc>
          <w:tcPr>
            <w:tcW w:w="2520" w:type="dxa"/>
            <w:gridSpan w:val="2"/>
            <w:tcBorders>
              <w:top w:val="single" w:sz="4" w:space="0" w:color="auto"/>
              <w:left w:val="single" w:sz="4" w:space="0" w:color="auto"/>
              <w:bottom w:val="single" w:sz="4" w:space="0" w:color="auto"/>
              <w:right w:val="single" w:sz="4" w:space="0" w:color="auto"/>
            </w:tcBorders>
          </w:tcPr>
          <w:p w14:paraId="433E103D"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Desconto</w:t>
            </w:r>
          </w:p>
          <w:p w14:paraId="3F01C036" w14:textId="77777777" w:rsidR="00F75222" w:rsidRPr="00361B8C" w:rsidRDefault="00F75222" w:rsidP="00A00258">
            <w:pPr>
              <w:ind w:left="567" w:hanging="567"/>
              <w:rPr>
                <w:rFonts w:ascii="Tahoma" w:hAnsi="Tahoma" w:cs="Tahoma"/>
                <w:color w:val="000000"/>
                <w:sz w:val="13"/>
                <w:szCs w:val="15"/>
              </w:rPr>
            </w:pPr>
          </w:p>
        </w:tc>
        <w:tc>
          <w:tcPr>
            <w:tcW w:w="681" w:type="dxa"/>
            <w:vMerge w:val="restart"/>
            <w:tcBorders>
              <w:top w:val="single" w:sz="4" w:space="0" w:color="auto"/>
              <w:left w:val="single" w:sz="4" w:space="0" w:color="auto"/>
              <w:right w:val="nil"/>
            </w:tcBorders>
            <w:shd w:val="clear" w:color="auto" w:fill="auto"/>
            <w:vAlign w:val="center"/>
          </w:tcPr>
          <w:p w14:paraId="4137BF78"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(F)</w:t>
            </w:r>
          </w:p>
        </w:tc>
      </w:tr>
      <w:tr w:rsidR="00F75222" w:rsidRPr="001E7CE8" w14:paraId="597609D3" w14:textId="77777777" w:rsidTr="00A00258">
        <w:trPr>
          <w:trHeight w:hRule="exact" w:val="397"/>
        </w:trPr>
        <w:tc>
          <w:tcPr>
            <w:tcW w:w="7308" w:type="dxa"/>
            <w:gridSpan w:val="8"/>
            <w:vMerge/>
            <w:tcBorders>
              <w:top w:val="single" w:sz="4" w:space="0" w:color="auto"/>
              <w:left w:val="nil"/>
              <w:bottom w:val="single" w:sz="4" w:space="0" w:color="auto"/>
              <w:right w:val="single" w:sz="4" w:space="0" w:color="auto"/>
            </w:tcBorders>
          </w:tcPr>
          <w:p w14:paraId="654C9C4A"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4714B0CD"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Outras Deduções/Abatimento</w:t>
            </w:r>
          </w:p>
        </w:tc>
        <w:tc>
          <w:tcPr>
            <w:tcW w:w="681" w:type="dxa"/>
            <w:vMerge/>
            <w:tcBorders>
              <w:left w:val="single" w:sz="4" w:space="0" w:color="auto"/>
              <w:bottom w:val="single" w:sz="4" w:space="0" w:color="auto"/>
              <w:right w:val="nil"/>
            </w:tcBorders>
            <w:shd w:val="clear" w:color="auto" w:fill="auto"/>
            <w:vAlign w:val="center"/>
          </w:tcPr>
          <w:p w14:paraId="7FCF9437" w14:textId="77777777" w:rsidR="00F75222" w:rsidRPr="00A362C0" w:rsidRDefault="00F75222" w:rsidP="00A00258">
            <w:pPr>
              <w:ind w:left="567" w:hanging="567"/>
              <w:rPr>
                <w:rFonts w:ascii="Courier New" w:hAnsi="Courier New" w:cs="Courier New"/>
                <w:b/>
                <w:color w:val="000000"/>
                <w:sz w:val="20"/>
                <w:szCs w:val="20"/>
              </w:rPr>
            </w:pPr>
          </w:p>
        </w:tc>
      </w:tr>
      <w:tr w:rsidR="00F75222" w:rsidRPr="001E7CE8" w14:paraId="114F1FEA" w14:textId="77777777" w:rsidTr="00A00258">
        <w:trPr>
          <w:trHeight w:hRule="exact" w:val="397"/>
        </w:trPr>
        <w:tc>
          <w:tcPr>
            <w:tcW w:w="7308" w:type="dxa"/>
            <w:gridSpan w:val="8"/>
            <w:vMerge/>
            <w:tcBorders>
              <w:top w:val="single" w:sz="4" w:space="0" w:color="auto"/>
              <w:left w:val="nil"/>
              <w:bottom w:val="single" w:sz="4" w:space="0" w:color="auto"/>
              <w:right w:val="single" w:sz="4" w:space="0" w:color="auto"/>
            </w:tcBorders>
          </w:tcPr>
          <w:p w14:paraId="2063C9A2"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2F3B077F"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Mora/Multa/Juros</w:t>
            </w:r>
          </w:p>
        </w:tc>
        <w:tc>
          <w:tcPr>
            <w:tcW w:w="681" w:type="dxa"/>
            <w:vMerge w:val="restart"/>
            <w:tcBorders>
              <w:top w:val="single" w:sz="4" w:space="0" w:color="auto"/>
              <w:left w:val="single" w:sz="4" w:space="0" w:color="auto"/>
              <w:right w:val="nil"/>
            </w:tcBorders>
            <w:shd w:val="clear" w:color="auto" w:fill="auto"/>
            <w:vAlign w:val="center"/>
          </w:tcPr>
          <w:p w14:paraId="069B5D18"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(G)</w:t>
            </w:r>
          </w:p>
        </w:tc>
      </w:tr>
      <w:tr w:rsidR="00F75222" w:rsidRPr="001E7CE8" w14:paraId="36840849" w14:textId="77777777" w:rsidTr="00A00258">
        <w:trPr>
          <w:trHeight w:hRule="exact" w:val="397"/>
        </w:trPr>
        <w:tc>
          <w:tcPr>
            <w:tcW w:w="7308" w:type="dxa"/>
            <w:gridSpan w:val="8"/>
            <w:vMerge/>
            <w:tcBorders>
              <w:top w:val="single" w:sz="4" w:space="0" w:color="auto"/>
              <w:left w:val="nil"/>
              <w:bottom w:val="single" w:sz="4" w:space="0" w:color="auto"/>
              <w:right w:val="single" w:sz="4" w:space="0" w:color="auto"/>
            </w:tcBorders>
          </w:tcPr>
          <w:p w14:paraId="2387FE58"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3335417F"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 Outros Acréscimos</w:t>
            </w:r>
          </w:p>
        </w:tc>
        <w:tc>
          <w:tcPr>
            <w:tcW w:w="681" w:type="dxa"/>
            <w:vMerge/>
            <w:tcBorders>
              <w:left w:val="single" w:sz="4" w:space="0" w:color="auto"/>
              <w:bottom w:val="single" w:sz="4" w:space="0" w:color="auto"/>
              <w:right w:val="nil"/>
            </w:tcBorders>
            <w:shd w:val="clear" w:color="auto" w:fill="auto"/>
            <w:vAlign w:val="center"/>
          </w:tcPr>
          <w:p w14:paraId="1D1E8293" w14:textId="77777777" w:rsidR="00F75222" w:rsidRPr="00A362C0" w:rsidRDefault="00F75222" w:rsidP="00A00258">
            <w:pPr>
              <w:ind w:left="567" w:hanging="567"/>
              <w:rPr>
                <w:rFonts w:ascii="Courier New" w:hAnsi="Courier New" w:cs="Courier New"/>
                <w:b/>
                <w:color w:val="000000"/>
                <w:sz w:val="20"/>
                <w:szCs w:val="20"/>
              </w:rPr>
            </w:pPr>
          </w:p>
        </w:tc>
      </w:tr>
      <w:tr w:rsidR="00F75222" w:rsidRPr="001E7CE8" w14:paraId="7F0126A7" w14:textId="77777777" w:rsidTr="00361B8C">
        <w:trPr>
          <w:trHeight w:hRule="exact" w:val="345"/>
        </w:trPr>
        <w:tc>
          <w:tcPr>
            <w:tcW w:w="7308" w:type="dxa"/>
            <w:gridSpan w:val="8"/>
            <w:vMerge/>
            <w:tcBorders>
              <w:top w:val="single" w:sz="4" w:space="0" w:color="auto"/>
              <w:left w:val="nil"/>
              <w:bottom w:val="nil"/>
              <w:right w:val="single" w:sz="4" w:space="0" w:color="auto"/>
            </w:tcBorders>
          </w:tcPr>
          <w:p w14:paraId="023EABEB" w14:textId="77777777" w:rsidR="00F75222" w:rsidRPr="001E7CE8" w:rsidRDefault="00F75222" w:rsidP="00A00258">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nil"/>
              <w:right w:val="single" w:sz="4" w:space="0" w:color="auto"/>
            </w:tcBorders>
          </w:tcPr>
          <w:p w14:paraId="39561037" w14:textId="77777777" w:rsidR="00F75222" w:rsidRDefault="00F75222" w:rsidP="00361B8C">
            <w:pPr>
              <w:ind w:left="567" w:hanging="567"/>
              <w:rPr>
                <w:rFonts w:ascii="Tahoma" w:hAnsi="Tahoma" w:cs="Tahoma"/>
                <w:color w:val="000000"/>
                <w:sz w:val="13"/>
                <w:szCs w:val="15"/>
              </w:rPr>
            </w:pPr>
            <w:r w:rsidRPr="00361B8C">
              <w:rPr>
                <w:rFonts w:ascii="Tahoma" w:hAnsi="Tahoma" w:cs="Tahoma"/>
                <w:color w:val="000000"/>
                <w:sz w:val="13"/>
                <w:szCs w:val="15"/>
              </w:rPr>
              <w:t>(=) Valor Cobrado</w:t>
            </w:r>
          </w:p>
          <w:p w14:paraId="35B8F084" w14:textId="77777777" w:rsidR="00361B8C" w:rsidRDefault="00361B8C" w:rsidP="00361B8C">
            <w:pPr>
              <w:ind w:left="567" w:hanging="567"/>
              <w:rPr>
                <w:rFonts w:ascii="Tahoma" w:hAnsi="Tahoma" w:cs="Tahoma"/>
                <w:color w:val="000000"/>
                <w:sz w:val="13"/>
                <w:szCs w:val="15"/>
              </w:rPr>
            </w:pPr>
          </w:p>
          <w:p w14:paraId="12EFBCF7" w14:textId="77777777" w:rsidR="00361B8C" w:rsidRPr="00361B8C" w:rsidRDefault="00361B8C" w:rsidP="00361B8C">
            <w:pPr>
              <w:ind w:left="567" w:hanging="567"/>
              <w:rPr>
                <w:rFonts w:ascii="Tahoma" w:hAnsi="Tahoma" w:cs="Tahoma"/>
                <w:color w:val="000000"/>
                <w:sz w:val="13"/>
                <w:szCs w:val="15"/>
              </w:rPr>
            </w:pPr>
          </w:p>
        </w:tc>
        <w:tc>
          <w:tcPr>
            <w:tcW w:w="681" w:type="dxa"/>
            <w:tcBorders>
              <w:top w:val="single" w:sz="4" w:space="0" w:color="auto"/>
              <w:left w:val="single" w:sz="4" w:space="0" w:color="auto"/>
              <w:bottom w:val="single" w:sz="4" w:space="0" w:color="auto"/>
              <w:right w:val="nil"/>
            </w:tcBorders>
            <w:shd w:val="clear" w:color="auto" w:fill="auto"/>
            <w:vAlign w:val="center"/>
          </w:tcPr>
          <w:p w14:paraId="12310E60"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(H)</w:t>
            </w:r>
          </w:p>
        </w:tc>
      </w:tr>
      <w:tr w:rsidR="00F75222" w:rsidRPr="006D6912" w14:paraId="556CDFD7" w14:textId="77777777" w:rsidTr="00A00258">
        <w:trPr>
          <w:trHeight w:hRule="exact" w:val="397"/>
        </w:trPr>
        <w:tc>
          <w:tcPr>
            <w:tcW w:w="7308" w:type="dxa"/>
            <w:gridSpan w:val="8"/>
            <w:tcBorders>
              <w:top w:val="single" w:sz="4" w:space="0" w:color="auto"/>
              <w:left w:val="nil"/>
              <w:bottom w:val="nil"/>
              <w:right w:val="nil"/>
            </w:tcBorders>
          </w:tcPr>
          <w:p w14:paraId="6A34D432" w14:textId="77777777" w:rsidR="00F75222" w:rsidRPr="00361B8C" w:rsidRDefault="00F75222" w:rsidP="00A00258">
            <w:pPr>
              <w:tabs>
                <w:tab w:val="left" w:pos="-180"/>
                <w:tab w:val="left" w:pos="7740"/>
              </w:tabs>
              <w:rPr>
                <w:rFonts w:ascii="Tahoma" w:hAnsi="Tahoma" w:cs="Tahoma"/>
                <w:color w:val="000000"/>
                <w:sz w:val="13"/>
                <w:szCs w:val="15"/>
              </w:rPr>
            </w:pPr>
            <w:r w:rsidRPr="00361B8C">
              <w:rPr>
                <w:rFonts w:ascii="Tahoma" w:hAnsi="Tahoma" w:cs="Tahoma"/>
                <w:color w:val="000000"/>
                <w:sz w:val="13"/>
                <w:szCs w:val="15"/>
              </w:rPr>
              <w:t>Pagador:</w:t>
            </w:r>
          </w:p>
          <w:p w14:paraId="07BD6200" w14:textId="77777777" w:rsidR="00F75222" w:rsidRPr="00361B8C" w:rsidRDefault="00F75222" w:rsidP="00A00258">
            <w:pPr>
              <w:tabs>
                <w:tab w:val="left" w:pos="-180"/>
                <w:tab w:val="left" w:pos="7740"/>
              </w:tabs>
              <w:ind w:left="567" w:hanging="567"/>
              <w:rPr>
                <w:rFonts w:ascii="Tahoma" w:hAnsi="Tahoma" w:cs="Tahoma"/>
                <w:color w:val="000000"/>
                <w:sz w:val="13"/>
                <w:szCs w:val="15"/>
              </w:rPr>
            </w:pPr>
          </w:p>
        </w:tc>
        <w:tc>
          <w:tcPr>
            <w:tcW w:w="2520" w:type="dxa"/>
            <w:gridSpan w:val="2"/>
            <w:tcBorders>
              <w:top w:val="single" w:sz="4" w:space="0" w:color="auto"/>
              <w:left w:val="nil"/>
              <w:bottom w:val="nil"/>
              <w:right w:val="single" w:sz="4" w:space="0" w:color="auto"/>
            </w:tcBorders>
          </w:tcPr>
          <w:p w14:paraId="076559B1" w14:textId="77777777" w:rsidR="00F75222" w:rsidRPr="00361B8C" w:rsidRDefault="00F75222" w:rsidP="00361B8C">
            <w:pPr>
              <w:ind w:left="567" w:hanging="567"/>
              <w:rPr>
                <w:rFonts w:ascii="Tahoma" w:hAnsi="Tahoma" w:cs="Tahoma"/>
                <w:color w:val="000000"/>
                <w:sz w:val="13"/>
                <w:szCs w:val="15"/>
              </w:rPr>
            </w:pPr>
            <w:r w:rsidRPr="00361B8C">
              <w:rPr>
                <w:rFonts w:ascii="Tahoma" w:hAnsi="Tahoma" w:cs="Tahoma"/>
                <w:color w:val="000000"/>
                <w:sz w:val="13"/>
                <w:szCs w:val="15"/>
              </w:rPr>
              <w:t>CPF/CNPJ:</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562E9DE9"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(I)</w:t>
            </w:r>
          </w:p>
        </w:tc>
      </w:tr>
      <w:tr w:rsidR="00F75222" w:rsidRPr="006D6912" w14:paraId="4A235458" w14:textId="77777777" w:rsidTr="00A00258">
        <w:trPr>
          <w:trHeight w:hRule="exact" w:val="198"/>
        </w:trPr>
        <w:tc>
          <w:tcPr>
            <w:tcW w:w="7308" w:type="dxa"/>
            <w:gridSpan w:val="8"/>
            <w:tcBorders>
              <w:top w:val="nil"/>
              <w:left w:val="nil"/>
              <w:bottom w:val="nil"/>
              <w:right w:val="nil"/>
            </w:tcBorders>
            <w:vAlign w:val="center"/>
          </w:tcPr>
          <w:p w14:paraId="4CD42009" w14:textId="77777777" w:rsidR="00F75222" w:rsidRPr="00361B8C" w:rsidRDefault="00F75222" w:rsidP="00A00258">
            <w:pPr>
              <w:tabs>
                <w:tab w:val="left" w:pos="-180"/>
                <w:tab w:val="left" w:pos="7740"/>
              </w:tabs>
              <w:ind w:left="567" w:hanging="567"/>
              <w:rPr>
                <w:rFonts w:ascii="Tahoma" w:hAnsi="Tahoma" w:cs="Tahoma"/>
                <w:color w:val="000000"/>
                <w:sz w:val="13"/>
                <w:szCs w:val="15"/>
              </w:rPr>
            </w:pPr>
          </w:p>
        </w:tc>
        <w:tc>
          <w:tcPr>
            <w:tcW w:w="867" w:type="dxa"/>
            <w:tcBorders>
              <w:top w:val="nil"/>
              <w:left w:val="nil"/>
              <w:bottom w:val="nil"/>
              <w:right w:val="nil"/>
            </w:tcBorders>
            <w:vAlign w:val="center"/>
          </w:tcPr>
          <w:p w14:paraId="00DDC673"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UF:</w:t>
            </w:r>
          </w:p>
        </w:tc>
        <w:tc>
          <w:tcPr>
            <w:tcW w:w="1653" w:type="dxa"/>
            <w:tcBorders>
              <w:top w:val="nil"/>
              <w:left w:val="nil"/>
              <w:bottom w:val="nil"/>
              <w:right w:val="single" w:sz="4" w:space="0" w:color="auto"/>
            </w:tcBorders>
            <w:vAlign w:val="center"/>
          </w:tcPr>
          <w:p w14:paraId="5712E0B3"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CEP:</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0A431257" w14:textId="77777777" w:rsidR="00F75222" w:rsidRPr="00A362C0" w:rsidRDefault="00F75222" w:rsidP="00A00258">
            <w:pPr>
              <w:ind w:left="567" w:hanging="567"/>
              <w:rPr>
                <w:rFonts w:ascii="Courier New" w:hAnsi="Courier New" w:cs="Courier New"/>
                <w:b/>
                <w:color w:val="000000"/>
                <w:sz w:val="20"/>
                <w:szCs w:val="20"/>
              </w:rPr>
            </w:pPr>
          </w:p>
        </w:tc>
      </w:tr>
      <w:tr w:rsidR="00F75222" w:rsidRPr="006D6912" w14:paraId="530FB227" w14:textId="77777777" w:rsidTr="00A00258">
        <w:trPr>
          <w:trHeight w:hRule="exact" w:val="198"/>
        </w:trPr>
        <w:tc>
          <w:tcPr>
            <w:tcW w:w="7308" w:type="dxa"/>
            <w:gridSpan w:val="8"/>
            <w:tcBorders>
              <w:top w:val="nil"/>
              <w:left w:val="nil"/>
              <w:bottom w:val="single" w:sz="4" w:space="0" w:color="auto"/>
              <w:right w:val="nil"/>
            </w:tcBorders>
            <w:vAlign w:val="center"/>
          </w:tcPr>
          <w:p w14:paraId="48678B69"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Sacador/Avalista:</w:t>
            </w:r>
          </w:p>
        </w:tc>
        <w:tc>
          <w:tcPr>
            <w:tcW w:w="2520" w:type="dxa"/>
            <w:gridSpan w:val="2"/>
            <w:tcBorders>
              <w:top w:val="nil"/>
              <w:left w:val="nil"/>
              <w:bottom w:val="single" w:sz="4" w:space="0" w:color="auto"/>
              <w:right w:val="single" w:sz="4" w:space="0" w:color="auto"/>
            </w:tcBorders>
            <w:vAlign w:val="center"/>
          </w:tcPr>
          <w:p w14:paraId="475C1402" w14:textId="77777777" w:rsidR="00F75222" w:rsidRPr="00361B8C" w:rsidRDefault="00F75222" w:rsidP="00A00258">
            <w:pPr>
              <w:ind w:left="567" w:hanging="567"/>
              <w:rPr>
                <w:rFonts w:ascii="Tahoma" w:hAnsi="Tahoma" w:cs="Tahoma"/>
                <w:color w:val="000000"/>
                <w:sz w:val="13"/>
                <w:szCs w:val="15"/>
              </w:rPr>
            </w:pPr>
            <w:r w:rsidRPr="00361B8C">
              <w:rPr>
                <w:rFonts w:ascii="Tahoma" w:hAnsi="Tahoma" w:cs="Tahoma"/>
                <w:color w:val="000000"/>
                <w:sz w:val="13"/>
                <w:szCs w:val="15"/>
              </w:rPr>
              <w:t>CPF/CNPJ:</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32787AE7" w14:textId="77777777" w:rsidR="00F75222" w:rsidRPr="00A362C0" w:rsidRDefault="00F75222" w:rsidP="00A00258">
            <w:pPr>
              <w:ind w:left="567" w:hanging="567"/>
              <w:rPr>
                <w:rFonts w:ascii="Courier New" w:hAnsi="Courier New" w:cs="Courier New"/>
                <w:b/>
                <w:color w:val="000000"/>
                <w:sz w:val="20"/>
                <w:szCs w:val="20"/>
              </w:rPr>
            </w:pPr>
          </w:p>
        </w:tc>
      </w:tr>
      <w:tr w:rsidR="00F75222" w:rsidRPr="00040DFD" w14:paraId="6BBC12D8" w14:textId="77777777" w:rsidTr="00A00258">
        <w:trPr>
          <w:trHeight w:hRule="exact" w:val="851"/>
        </w:trPr>
        <w:tc>
          <w:tcPr>
            <w:tcW w:w="6228" w:type="dxa"/>
            <w:gridSpan w:val="7"/>
            <w:tcBorders>
              <w:top w:val="single" w:sz="4" w:space="0" w:color="auto"/>
              <w:left w:val="nil"/>
              <w:bottom w:val="nil"/>
              <w:right w:val="single" w:sz="4" w:space="0" w:color="auto"/>
            </w:tcBorders>
          </w:tcPr>
          <w:p w14:paraId="1C3271E3" w14:textId="77777777" w:rsidR="00F75222" w:rsidRPr="001E7CE8" w:rsidRDefault="00F75222" w:rsidP="00A00258">
            <w:pPr>
              <w:ind w:left="567" w:hanging="567"/>
              <w:rPr>
                <w:color w:val="000000"/>
                <w:sz w:val="16"/>
                <w:szCs w:val="16"/>
              </w:rPr>
            </w:pPr>
            <w:r w:rsidRPr="001E7CE8">
              <w:rPr>
                <w:rFonts w:ascii="Arial" w:hAnsi="Arial" w:cs="Arial"/>
                <w:color w:val="000000"/>
                <w:sz w:val="18"/>
                <w:szCs w:val="18"/>
              </w:rPr>
              <w:object w:dxaOrig="5312" w:dyaOrig="608" w14:anchorId="36D82D21">
                <v:shape id="_x0000_i1035" type="#_x0000_t75" style="width:296.25pt;height:47.25pt" o:ole="" o:bordertopcolor="white" o:borderleftcolor="white" o:borderbottomcolor="white" o:borderrightcolor="white" fillcolor="window">
                  <v:imagedata r:id="rId17" o:title=""/>
                  <w10:bordertop type="single" width="6"/>
                  <w10:borderleft type="single" width="6"/>
                  <w10:borderbottom type="single" width="6"/>
                  <w10:borderright type="single" width="6"/>
                </v:shape>
                <o:OLEObject Type="Embed" ProgID="Word.Picture.8" ShapeID="_x0000_i1035" DrawAspect="Content" ObjectID="_1824021384" r:id="rId19"/>
              </w:object>
            </w:r>
          </w:p>
        </w:tc>
        <w:tc>
          <w:tcPr>
            <w:tcW w:w="3600" w:type="dxa"/>
            <w:gridSpan w:val="3"/>
            <w:tcBorders>
              <w:top w:val="single" w:sz="4" w:space="0" w:color="auto"/>
              <w:left w:val="single" w:sz="4" w:space="0" w:color="auto"/>
              <w:bottom w:val="nil"/>
              <w:right w:val="single" w:sz="4" w:space="0" w:color="auto"/>
            </w:tcBorders>
          </w:tcPr>
          <w:p w14:paraId="5647E4A2" w14:textId="77777777" w:rsidR="00F75222" w:rsidRPr="00040DFD" w:rsidRDefault="00F75222" w:rsidP="00A00258">
            <w:pPr>
              <w:ind w:left="567" w:hanging="567"/>
              <w:jc w:val="center"/>
              <w:rPr>
                <w:rFonts w:ascii="Tahoma" w:hAnsi="Tahoma" w:cs="Tahoma"/>
                <w:color w:val="000000"/>
                <w:sz w:val="15"/>
                <w:szCs w:val="15"/>
              </w:rPr>
            </w:pPr>
            <w:r w:rsidRPr="00040DFD">
              <w:rPr>
                <w:rFonts w:ascii="Tahoma" w:hAnsi="Tahoma" w:cs="Tahoma"/>
                <w:color w:val="000000"/>
                <w:sz w:val="15"/>
                <w:szCs w:val="15"/>
              </w:rPr>
              <w:t>Autenticação</w:t>
            </w:r>
            <w:r>
              <w:rPr>
                <w:rFonts w:ascii="Tahoma" w:hAnsi="Tahoma" w:cs="Tahoma"/>
                <w:color w:val="000000"/>
                <w:sz w:val="15"/>
                <w:szCs w:val="15"/>
              </w:rPr>
              <w:t xml:space="preserve"> Mecânica</w:t>
            </w:r>
            <w:r w:rsidRPr="00040DFD">
              <w:rPr>
                <w:rFonts w:ascii="Tahoma" w:hAnsi="Tahoma" w:cs="Tahoma"/>
                <w:color w:val="000000"/>
                <w:sz w:val="15"/>
                <w:szCs w:val="15"/>
              </w:rPr>
              <w:t xml:space="preserve"> - </w:t>
            </w:r>
            <w:r w:rsidRPr="00687987">
              <w:rPr>
                <w:rFonts w:ascii="Tahoma" w:hAnsi="Tahoma" w:cs="Tahoma"/>
                <w:b/>
                <w:color w:val="000000"/>
                <w:sz w:val="15"/>
                <w:szCs w:val="15"/>
              </w:rPr>
              <w:t>Ficha de Compensação</w:t>
            </w:r>
          </w:p>
        </w:tc>
        <w:tc>
          <w:tcPr>
            <w:tcW w:w="681" w:type="dxa"/>
            <w:tcBorders>
              <w:top w:val="single" w:sz="4" w:space="0" w:color="auto"/>
              <w:left w:val="single" w:sz="4" w:space="0" w:color="auto"/>
              <w:bottom w:val="nil"/>
              <w:right w:val="nil"/>
            </w:tcBorders>
            <w:shd w:val="clear" w:color="auto" w:fill="auto"/>
            <w:vAlign w:val="center"/>
          </w:tcPr>
          <w:p w14:paraId="1F1B0C85" w14:textId="77777777" w:rsidR="00F75222" w:rsidRPr="00A362C0" w:rsidRDefault="00F75222" w:rsidP="00A00258">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(J)</w:t>
            </w:r>
          </w:p>
        </w:tc>
      </w:tr>
    </w:tbl>
    <w:p w14:paraId="292BE214" w14:textId="77777777" w:rsidR="004B0626" w:rsidRDefault="004B0626" w:rsidP="004B0626">
      <w:pPr>
        <w:pStyle w:val="Prefcio1"/>
        <w:keepLines w:val="0"/>
        <w:spacing w:before="0"/>
        <w:ind w:left="567"/>
        <w:outlineLvl w:val="1"/>
        <w:rPr>
          <w:rFonts w:ascii="Futura Std Book TTF" w:hAnsi="Futura Std Book TTF"/>
          <w:b w:val="0"/>
          <w:caps w:val="0"/>
          <w:color w:val="2E74B5"/>
          <w:spacing w:val="0"/>
          <w:sz w:val="24"/>
          <w:szCs w:val="26"/>
          <w:lang w:eastAsia="en-US"/>
        </w:rPr>
      </w:pPr>
      <w:bookmarkStart w:id="131" w:name="_Toc359846537"/>
      <w:bookmarkStart w:id="132" w:name="_Toc379977303"/>
      <w:bookmarkStart w:id="133" w:name="_Toc115713419"/>
      <w:bookmarkStart w:id="134" w:name="_Toc115716990"/>
    </w:p>
    <w:p w14:paraId="138CEB9D" w14:textId="77777777" w:rsidR="003061D9" w:rsidRPr="00A44804" w:rsidRDefault="00A44804" w:rsidP="003061D9">
      <w:pPr>
        <w:pStyle w:val="Estilo2"/>
        <w:numPr>
          <w:ilvl w:val="2"/>
          <w:numId w:val="1"/>
        </w:numPr>
        <w:ind w:left="567" w:hanging="567"/>
        <w:rPr>
          <w:rFonts w:ascii="Arial" w:hAnsi="Arial" w:cs="Arial"/>
          <w:b w:val="0"/>
          <w:bCs/>
          <w:sz w:val="8"/>
          <w:szCs w:val="8"/>
        </w:rPr>
      </w:pPr>
      <w:r>
        <w:rPr>
          <w:rFonts w:ascii="Futura Std Book TTF" w:hAnsi="Futura Std Book TTF"/>
          <w:b w:val="0"/>
          <w:caps/>
        </w:rPr>
        <w:br w:type="page"/>
      </w:r>
      <w:bookmarkStart w:id="135" w:name="_Toc181879248"/>
      <w:bookmarkStart w:id="136" w:name="_Toc181879794"/>
      <w:r w:rsidR="003061D9" w:rsidRPr="00A44804">
        <w:rPr>
          <w:b w:val="0"/>
          <w:bCs/>
        </w:rPr>
        <w:lastRenderedPageBreak/>
        <w:t>Modelo I</w:t>
      </w:r>
      <w:r w:rsidR="003061D9">
        <w:rPr>
          <w:b w:val="0"/>
          <w:bCs/>
        </w:rPr>
        <w:t>II</w:t>
      </w:r>
      <w:r w:rsidR="003061D9" w:rsidRPr="00A44804">
        <w:rPr>
          <w:b w:val="0"/>
          <w:bCs/>
        </w:rPr>
        <w:t xml:space="preserve"> - Ficha de compensação</w:t>
      </w:r>
      <w:r w:rsidR="003061D9">
        <w:rPr>
          <w:b w:val="0"/>
          <w:bCs/>
        </w:rPr>
        <w:t xml:space="preserve">: </w:t>
      </w:r>
      <w:r w:rsidR="003061D9" w:rsidRPr="00A44804">
        <w:rPr>
          <w:b w:val="0"/>
          <w:bCs/>
        </w:rPr>
        <w:t>boleto de cobrança</w:t>
      </w:r>
      <w:r w:rsidR="003061D9">
        <w:rPr>
          <w:b w:val="0"/>
          <w:bCs/>
        </w:rPr>
        <w:t xml:space="preserve"> com qrcode</w:t>
      </w:r>
      <w:r w:rsidR="003061D9" w:rsidRPr="00A44804">
        <w:rPr>
          <w:b w:val="0"/>
          <w:bCs/>
        </w:rPr>
        <w:t xml:space="preserve"> - </w:t>
      </w:r>
      <w:r w:rsidR="003061D9" w:rsidRPr="00A44804">
        <w:rPr>
          <w:b w:val="0"/>
          <w:bCs/>
          <w:sz w:val="16"/>
        </w:rPr>
        <w:t>itens (F) (G) resumidos</w:t>
      </w:r>
      <w:bookmarkEnd w:id="135"/>
      <w:bookmarkEnd w:id="136"/>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260"/>
        <w:gridCol w:w="180"/>
        <w:gridCol w:w="1260"/>
        <w:gridCol w:w="900"/>
        <w:gridCol w:w="167"/>
        <w:gridCol w:w="13"/>
        <w:gridCol w:w="720"/>
        <w:gridCol w:w="1080"/>
        <w:gridCol w:w="867"/>
        <w:gridCol w:w="1653"/>
        <w:gridCol w:w="681"/>
      </w:tblGrid>
      <w:tr w:rsidR="003061D9" w:rsidRPr="0053426F" w14:paraId="48C8B65B" w14:textId="77777777" w:rsidTr="00936890">
        <w:trPr>
          <w:trHeight w:hRule="exact" w:val="397"/>
        </w:trPr>
        <w:tc>
          <w:tcPr>
            <w:tcW w:w="1728" w:type="dxa"/>
            <w:tcBorders>
              <w:top w:val="nil"/>
              <w:left w:val="nil"/>
              <w:bottom w:val="single" w:sz="4" w:space="0" w:color="auto"/>
            </w:tcBorders>
            <w:vAlign w:val="center"/>
          </w:tcPr>
          <w:p w14:paraId="2037B16A" w14:textId="77777777" w:rsidR="003061D9" w:rsidRPr="001E7CE8" w:rsidRDefault="00720885" w:rsidP="00936890">
            <w:pPr>
              <w:spacing w:before="40"/>
              <w:ind w:left="567" w:hanging="567"/>
              <w:rPr>
                <w:rFonts w:ascii="Arial" w:hAnsi="Arial" w:cs="Arial"/>
                <w:color w:val="000000"/>
                <w:sz w:val="18"/>
                <w:szCs w:val="18"/>
              </w:rPr>
            </w:pPr>
            <w:r>
              <w:rPr>
                <w:noProof/>
              </w:rPr>
              <w:pict w14:anchorId="2738D77A">
                <v:line id="_x0000_s2091" style="position:absolute;left:0;text-align:left;z-index:251666432;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" stroked="f"/>
              </w:pict>
            </w:r>
            <w:r>
              <w:rPr>
                <w:noProof/>
              </w:rPr>
              <w:pict w14:anchorId="4AAF34FE">
                <v:line id="_x0000_s2092" style="position:absolute;left:0;text-align:left;z-index:251667456;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8+3fg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" stroked="f"/>
              </w:pict>
            </w:r>
            <w:r>
              <w:rPr>
                <w:noProof/>
                <w:lang w:eastAsia="pt-BR"/>
              </w:rPr>
              <w:pict w14:anchorId="1E480B5B">
                <v:shape id="_x0000_i1036" type="#_x0000_t75" style="width:75.75pt;height:16.5pt;visibility:visible">
                  <v:imagedata r:id="rId15" o:title=""/>
                </v:shape>
              </w:pict>
            </w:r>
          </w:p>
        </w:tc>
        <w:tc>
          <w:tcPr>
            <w:tcW w:w="1260" w:type="dxa"/>
            <w:tcBorders>
              <w:top w:val="nil"/>
              <w:bottom w:val="single" w:sz="4" w:space="0" w:color="auto"/>
            </w:tcBorders>
            <w:vAlign w:val="center"/>
          </w:tcPr>
          <w:p w14:paraId="139DFF03" w14:textId="77777777" w:rsidR="003061D9" w:rsidRPr="0042602F" w:rsidRDefault="003061D9" w:rsidP="00936890">
            <w:pPr>
              <w:ind w:left="567" w:hanging="567"/>
              <w:rPr>
                <w:rFonts w:ascii="Times New Roman" w:hAnsi="Times New Roman"/>
                <w:color w:val="000000"/>
                <w:sz w:val="38"/>
                <w:szCs w:val="38"/>
              </w:rPr>
            </w:pPr>
            <w:r w:rsidRPr="0042602F">
              <w:rPr>
                <w:rFonts w:ascii="Times New Roman" w:hAnsi="Times New Roman"/>
                <w:color w:val="000000"/>
                <w:sz w:val="38"/>
                <w:szCs w:val="38"/>
              </w:rPr>
              <w:t>104-0</w:t>
            </w:r>
          </w:p>
        </w:tc>
        <w:tc>
          <w:tcPr>
            <w:tcW w:w="6840" w:type="dxa"/>
            <w:gridSpan w:val="9"/>
            <w:tcBorders>
              <w:top w:val="nil"/>
              <w:bottom w:val="single" w:sz="4" w:space="0" w:color="auto"/>
              <w:right w:val="single" w:sz="4" w:space="0" w:color="auto"/>
            </w:tcBorders>
            <w:vAlign w:val="center"/>
          </w:tcPr>
          <w:p w14:paraId="2F4CBEDA" w14:textId="77777777" w:rsidR="003061D9" w:rsidRPr="0042602F" w:rsidRDefault="003061D9" w:rsidP="00936890">
            <w:pPr>
              <w:ind w:left="567" w:hanging="567"/>
              <w:rPr>
                <w:rFonts w:ascii="Times New Roman" w:hAnsi="Times New Roman"/>
                <w:color w:val="000000"/>
                <w:spacing w:val="-16"/>
                <w:sz w:val="28"/>
                <w:szCs w:val="28"/>
              </w:rPr>
            </w:pPr>
            <w:r w:rsidRPr="0042602F">
              <w:rPr>
                <w:rFonts w:ascii="Times New Roman" w:hAnsi="Times New Roman"/>
                <w:color w:val="000000"/>
                <w:spacing w:val="-16"/>
                <w:sz w:val="28"/>
                <w:szCs w:val="28"/>
              </w:rPr>
              <w:t>00000.00000  00000.000000  00000.000000  0  00000000000000</w:t>
            </w:r>
          </w:p>
        </w:tc>
        <w:tc>
          <w:tcPr>
            <w:tcW w:w="681" w:type="dxa"/>
            <w:tcBorders>
              <w:top w:val="nil"/>
              <w:left w:val="single" w:sz="4" w:space="0" w:color="auto"/>
              <w:bottom w:val="single" w:sz="4" w:space="0" w:color="auto"/>
              <w:right w:val="nil"/>
            </w:tcBorders>
            <w:shd w:val="clear" w:color="auto" w:fill="auto"/>
            <w:vAlign w:val="center"/>
          </w:tcPr>
          <w:p w14:paraId="2E4283D8" w14:textId="77777777" w:rsidR="003061D9" w:rsidRPr="00A362C0" w:rsidRDefault="003061D9" w:rsidP="00936890">
            <w:pPr>
              <w:ind w:left="567" w:hanging="567"/>
              <w:rPr>
                <w:rFonts w:ascii="Courier New" w:hAnsi="Courier New" w:cs="Courier New"/>
                <w:b/>
                <w:color w:val="000000"/>
                <w:spacing w:val="-16"/>
                <w:sz w:val="20"/>
                <w:szCs w:val="20"/>
              </w:rPr>
            </w:pPr>
            <w:r w:rsidRPr="00A362C0">
              <w:rPr>
                <w:rFonts w:ascii="Courier New" w:hAnsi="Courier New" w:cs="Courier New"/>
                <w:b/>
                <w:color w:val="000000"/>
                <w:spacing w:val="-16"/>
                <w:sz w:val="20"/>
                <w:szCs w:val="20"/>
              </w:rPr>
              <w:t>(A)</w:t>
            </w:r>
          </w:p>
        </w:tc>
      </w:tr>
      <w:tr w:rsidR="003061D9" w:rsidRPr="00950F59" w14:paraId="0161DBB3" w14:textId="77777777" w:rsidTr="00936890">
        <w:trPr>
          <w:trHeight w:hRule="exact" w:val="397"/>
        </w:trPr>
        <w:tc>
          <w:tcPr>
            <w:tcW w:w="7308" w:type="dxa"/>
            <w:gridSpan w:val="9"/>
            <w:tcBorders>
              <w:top w:val="single" w:sz="4" w:space="0" w:color="auto"/>
              <w:left w:val="nil"/>
              <w:bottom w:val="single" w:sz="4" w:space="0" w:color="auto"/>
              <w:right w:val="single" w:sz="4" w:space="0" w:color="auto"/>
            </w:tcBorders>
          </w:tcPr>
          <w:p w14:paraId="5708A66F" w14:textId="77777777" w:rsidR="003061D9" w:rsidRPr="00950F59" w:rsidRDefault="003061D9" w:rsidP="00936890">
            <w:pPr>
              <w:ind w:left="567" w:hanging="567"/>
              <w:rPr>
                <w:rFonts w:ascii="Tahoma" w:hAnsi="Tahoma" w:cs="Tahoma"/>
                <w:color w:val="000000"/>
                <w:sz w:val="16"/>
                <w:szCs w:val="16"/>
              </w:rPr>
            </w:pPr>
            <w:r w:rsidRPr="00950F59">
              <w:rPr>
                <w:rFonts w:ascii="Tahoma" w:hAnsi="Tahoma" w:cs="Tahoma"/>
                <w:color w:val="000000"/>
                <w:sz w:val="16"/>
                <w:szCs w:val="16"/>
              </w:rPr>
              <w:t>Local de pagamento</w:t>
            </w:r>
          </w:p>
          <w:p w14:paraId="01E5E751" w14:textId="77777777" w:rsidR="003061D9" w:rsidRPr="00950F59" w:rsidRDefault="003061D9" w:rsidP="00936890">
            <w:pPr>
              <w:ind w:left="567" w:hanging="567"/>
              <w:rPr>
                <w:rFonts w:ascii="Tahoma" w:hAnsi="Tahoma" w:cs="Tahoma"/>
                <w:color w:val="000000"/>
                <w:sz w:val="16"/>
                <w:szCs w:val="16"/>
              </w:rPr>
            </w:pPr>
            <w:r w:rsidRPr="00950F59">
              <w:rPr>
                <w:rFonts w:ascii="Tahoma" w:hAnsi="Tahoma" w:cs="Tahoma"/>
                <w:b/>
                <w:bCs/>
                <w:color w:val="000000"/>
                <w:sz w:val="16"/>
                <w:szCs w:val="16"/>
              </w:rPr>
              <w:t>EM TODA A REDE BANCÁRIA E SEUS CORRESPONDENTES ATÉ O VALOR LIMITE</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6BE7AC9F" w14:textId="77777777" w:rsidR="003061D9" w:rsidRPr="00950F59" w:rsidRDefault="003061D9" w:rsidP="00936890">
            <w:pPr>
              <w:ind w:left="567" w:hanging="567"/>
              <w:rPr>
                <w:rFonts w:ascii="Tahoma" w:hAnsi="Tahoma" w:cs="Tahoma"/>
                <w:b/>
                <w:color w:val="000000"/>
                <w:sz w:val="16"/>
                <w:szCs w:val="16"/>
              </w:rPr>
            </w:pPr>
            <w:r w:rsidRPr="00950F59">
              <w:rPr>
                <w:rFonts w:ascii="Tahoma" w:hAnsi="Tahoma" w:cs="Tahoma"/>
                <w:b/>
                <w:color w:val="000000"/>
                <w:sz w:val="16"/>
                <w:szCs w:val="16"/>
              </w:rPr>
              <w:t>Vencimento</w:t>
            </w:r>
          </w:p>
          <w:p w14:paraId="31D63152" w14:textId="77777777" w:rsidR="003061D9" w:rsidRPr="00950F59" w:rsidRDefault="003061D9" w:rsidP="00936890">
            <w:pPr>
              <w:ind w:left="567" w:hanging="567"/>
              <w:jc w:val="right"/>
              <w:rPr>
                <w:rFonts w:ascii="Tahoma" w:hAnsi="Tahoma" w:cs="Tahoma"/>
                <w:b/>
                <w:color w:val="000000"/>
                <w:sz w:val="16"/>
                <w:szCs w:val="16"/>
              </w:rPr>
            </w:pPr>
            <w:r w:rsidRPr="00950F59">
              <w:rPr>
                <w:rFonts w:ascii="Tahoma" w:hAnsi="Tahoma" w:cs="Tahoma"/>
                <w:b/>
                <w:color w:val="000000"/>
                <w:sz w:val="16"/>
                <w:szCs w:val="16"/>
              </w:rPr>
              <w:t>DD/MM/AAAA</w:t>
            </w:r>
          </w:p>
        </w:tc>
        <w:tc>
          <w:tcPr>
            <w:tcW w:w="681" w:type="dxa"/>
            <w:tcBorders>
              <w:top w:val="single" w:sz="4" w:space="0" w:color="auto"/>
              <w:left w:val="single" w:sz="4" w:space="0" w:color="auto"/>
              <w:bottom w:val="single" w:sz="4" w:space="0" w:color="auto"/>
              <w:right w:val="nil"/>
            </w:tcBorders>
            <w:shd w:val="clear" w:color="auto" w:fill="auto"/>
            <w:vAlign w:val="center"/>
          </w:tcPr>
          <w:p w14:paraId="012EF461" w14:textId="77777777" w:rsidR="003061D9" w:rsidRPr="00950F59" w:rsidRDefault="003061D9" w:rsidP="00936890">
            <w:pPr>
              <w:ind w:left="567" w:hanging="567"/>
              <w:rPr>
                <w:rFonts w:ascii="Courier New" w:hAnsi="Courier New" w:cs="Courier New"/>
                <w:b/>
                <w:color w:val="000000"/>
                <w:sz w:val="16"/>
                <w:szCs w:val="16"/>
              </w:rPr>
            </w:pPr>
            <w:r w:rsidRPr="00950F59">
              <w:rPr>
                <w:rFonts w:ascii="Courier New" w:hAnsi="Courier New" w:cs="Courier New"/>
                <w:b/>
                <w:color w:val="000000"/>
                <w:sz w:val="16"/>
                <w:szCs w:val="16"/>
              </w:rPr>
              <w:t>(B)</w:t>
            </w:r>
          </w:p>
        </w:tc>
      </w:tr>
      <w:tr w:rsidR="003061D9" w:rsidRPr="001E7CE8" w14:paraId="426EFA6B" w14:textId="77777777" w:rsidTr="00936890">
        <w:trPr>
          <w:trHeight w:hRule="exact" w:val="198"/>
        </w:trPr>
        <w:tc>
          <w:tcPr>
            <w:tcW w:w="5328" w:type="dxa"/>
            <w:gridSpan w:val="5"/>
            <w:tcBorders>
              <w:top w:val="single" w:sz="4" w:space="0" w:color="auto"/>
              <w:left w:val="nil"/>
              <w:bottom w:val="dotted" w:sz="4" w:space="0" w:color="auto"/>
              <w:right w:val="dotted" w:sz="4" w:space="0" w:color="auto"/>
            </w:tcBorders>
            <w:vAlign w:val="center"/>
          </w:tcPr>
          <w:p w14:paraId="223606D2"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 xml:space="preserve">Beneficiário: </w:t>
            </w:r>
            <w:r w:rsidRPr="00F12F64">
              <w:rPr>
                <w:rFonts w:ascii="Tahoma" w:hAnsi="Tahoma" w:cs="Tahoma"/>
                <w:b/>
                <w:color w:val="808080"/>
                <w:sz w:val="18"/>
                <w:szCs w:val="18"/>
              </w:rPr>
              <w:t>NOME DA EMPRESA BENEFICIÁRIA</w:t>
            </w:r>
          </w:p>
        </w:tc>
        <w:tc>
          <w:tcPr>
            <w:tcW w:w="1980" w:type="dxa"/>
            <w:gridSpan w:val="4"/>
            <w:tcBorders>
              <w:top w:val="single" w:sz="4" w:space="0" w:color="auto"/>
              <w:left w:val="dotted" w:sz="4" w:space="0" w:color="auto"/>
              <w:bottom w:val="dotted" w:sz="4" w:space="0" w:color="auto"/>
              <w:right w:val="single" w:sz="4" w:space="0" w:color="auto"/>
            </w:tcBorders>
          </w:tcPr>
          <w:p w14:paraId="0DB06C63" w14:textId="77777777" w:rsidR="003061D9" w:rsidRPr="00F12F64" w:rsidRDefault="003061D9" w:rsidP="00936890">
            <w:pPr>
              <w:rPr>
                <w:rFonts w:ascii="Tahoma" w:hAnsi="Tahoma" w:cs="Tahoma"/>
                <w:color w:val="808080"/>
                <w:sz w:val="15"/>
                <w:szCs w:val="15"/>
              </w:rPr>
            </w:pPr>
            <w:r w:rsidRPr="00F12F64">
              <w:rPr>
                <w:rFonts w:ascii="Tahoma" w:hAnsi="Tahoma" w:cs="Tahoma"/>
                <w:b/>
                <w:color w:val="808080"/>
                <w:sz w:val="18"/>
                <w:szCs w:val="18"/>
              </w:rPr>
              <w:t>CPF/CNPJ</w:t>
            </w:r>
          </w:p>
        </w:tc>
        <w:tc>
          <w:tcPr>
            <w:tcW w:w="2520" w:type="dxa"/>
            <w:gridSpan w:val="2"/>
            <w:vMerge w:val="restart"/>
            <w:tcBorders>
              <w:top w:val="single" w:sz="4" w:space="0" w:color="auto"/>
              <w:left w:val="single" w:sz="4" w:space="0" w:color="auto"/>
              <w:right w:val="single" w:sz="4" w:space="0" w:color="auto"/>
            </w:tcBorders>
          </w:tcPr>
          <w:p w14:paraId="443ABEBC"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Agência / Código do Beneficiário</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1CB40D4D"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(C)</w:t>
            </w:r>
          </w:p>
        </w:tc>
      </w:tr>
      <w:tr w:rsidR="003061D9" w:rsidRPr="001E7CE8" w14:paraId="31405E24" w14:textId="77777777" w:rsidTr="00936890">
        <w:trPr>
          <w:trHeight w:hRule="exact" w:val="198"/>
        </w:trPr>
        <w:tc>
          <w:tcPr>
            <w:tcW w:w="7308" w:type="dxa"/>
            <w:gridSpan w:val="9"/>
            <w:tcBorders>
              <w:top w:val="dotted" w:sz="4" w:space="0" w:color="auto"/>
              <w:left w:val="nil"/>
              <w:bottom w:val="single" w:sz="4" w:space="0" w:color="auto"/>
              <w:right w:val="single" w:sz="4" w:space="0" w:color="auto"/>
            </w:tcBorders>
          </w:tcPr>
          <w:p w14:paraId="3689C499" w14:textId="77777777" w:rsidR="003061D9" w:rsidRPr="00F12F64" w:rsidRDefault="003061D9" w:rsidP="00936890">
            <w:pPr>
              <w:ind w:left="567" w:hanging="567"/>
              <w:rPr>
                <w:rFonts w:ascii="Tahoma" w:hAnsi="Tahoma" w:cs="Tahoma"/>
                <w:b/>
                <w:color w:val="808080"/>
                <w:sz w:val="18"/>
                <w:szCs w:val="18"/>
              </w:rPr>
            </w:pPr>
            <w:r w:rsidRPr="00F12F64">
              <w:rPr>
                <w:rFonts w:ascii="Tahoma" w:hAnsi="Tahoma" w:cs="Tahoma"/>
                <w:b/>
                <w:color w:val="808080"/>
                <w:sz w:val="18"/>
                <w:szCs w:val="18"/>
              </w:rPr>
              <w:t>ENDEREÇO DA EMPRESA BENEFICIÁRIA</w:t>
            </w:r>
          </w:p>
        </w:tc>
        <w:tc>
          <w:tcPr>
            <w:tcW w:w="2520" w:type="dxa"/>
            <w:gridSpan w:val="2"/>
            <w:vMerge/>
            <w:tcBorders>
              <w:left w:val="single" w:sz="4" w:space="0" w:color="auto"/>
              <w:bottom w:val="single" w:sz="4" w:space="0" w:color="auto"/>
              <w:right w:val="single" w:sz="4" w:space="0" w:color="auto"/>
            </w:tcBorders>
          </w:tcPr>
          <w:p w14:paraId="5E47E05F" w14:textId="77777777" w:rsidR="003061D9" w:rsidRPr="000D692F" w:rsidRDefault="003061D9" w:rsidP="00936890">
            <w:pPr>
              <w:ind w:left="567" w:hanging="567"/>
              <w:rPr>
                <w:rFonts w:ascii="Tahoma" w:hAnsi="Tahoma" w:cs="Tahoma"/>
                <w:color w:val="000000"/>
                <w:sz w:val="15"/>
                <w:szCs w:val="15"/>
              </w:rPr>
            </w:pP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06777E99" w14:textId="77777777" w:rsidR="003061D9" w:rsidRPr="00A362C0" w:rsidRDefault="003061D9" w:rsidP="00936890">
            <w:pPr>
              <w:ind w:left="567" w:hanging="567"/>
              <w:rPr>
                <w:rFonts w:ascii="Courier New" w:hAnsi="Courier New" w:cs="Courier New"/>
                <w:b/>
                <w:color w:val="000000"/>
                <w:sz w:val="20"/>
                <w:szCs w:val="20"/>
              </w:rPr>
            </w:pPr>
          </w:p>
        </w:tc>
      </w:tr>
      <w:tr w:rsidR="003061D9" w:rsidRPr="001E7CE8" w14:paraId="5C6E60E2" w14:textId="77777777" w:rsidTr="00936890">
        <w:trPr>
          <w:trHeight w:hRule="exact" w:val="397"/>
        </w:trPr>
        <w:tc>
          <w:tcPr>
            <w:tcW w:w="1728" w:type="dxa"/>
            <w:tcBorders>
              <w:top w:val="single" w:sz="4" w:space="0" w:color="auto"/>
              <w:left w:val="nil"/>
              <w:bottom w:val="single" w:sz="4" w:space="0" w:color="auto"/>
              <w:right w:val="single" w:sz="4" w:space="0" w:color="auto"/>
            </w:tcBorders>
          </w:tcPr>
          <w:p w14:paraId="0D686B84"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79F151A9" w14:textId="77777777" w:rsidR="003061D9" w:rsidRPr="00F12F64" w:rsidRDefault="003061D9" w:rsidP="00936890">
            <w:pPr>
              <w:ind w:left="567" w:hanging="567"/>
              <w:rPr>
                <w:rFonts w:ascii="Tahoma" w:hAnsi="Tahoma" w:cs="Tahoma"/>
                <w:b/>
                <w:color w:val="808080"/>
                <w:sz w:val="15"/>
                <w:szCs w:val="15"/>
              </w:rPr>
            </w:pPr>
            <w:r w:rsidRPr="00F12F64">
              <w:rPr>
                <w:rFonts w:ascii="Tahoma" w:hAnsi="Tahoma" w:cs="Tahoma"/>
                <w:b/>
                <w:color w:val="808080"/>
                <w:sz w:val="15"/>
                <w:szCs w:val="15"/>
              </w:rPr>
              <w:t>DD/MM/AAAA</w:t>
            </w:r>
          </w:p>
        </w:tc>
        <w:tc>
          <w:tcPr>
            <w:tcW w:w="1440" w:type="dxa"/>
            <w:gridSpan w:val="2"/>
            <w:tcBorders>
              <w:top w:val="single" w:sz="4" w:space="0" w:color="auto"/>
              <w:left w:val="single" w:sz="4" w:space="0" w:color="auto"/>
              <w:bottom w:val="single" w:sz="4" w:space="0" w:color="auto"/>
              <w:right w:val="single" w:sz="4" w:space="0" w:color="auto"/>
            </w:tcBorders>
          </w:tcPr>
          <w:p w14:paraId="39D6AEC4" w14:textId="77777777" w:rsidR="003061D9"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w:t>
            </w:r>
            <w:r>
              <w:rPr>
                <w:rFonts w:ascii="Tahoma" w:hAnsi="Tahoma" w:cs="Tahoma"/>
                <w:color w:val="000000"/>
                <w:sz w:val="15"/>
                <w:szCs w:val="15"/>
              </w:rPr>
              <w:t>D</w:t>
            </w:r>
            <w:r w:rsidRPr="001E7CE8">
              <w:rPr>
                <w:rFonts w:ascii="Tahoma" w:hAnsi="Tahoma" w:cs="Tahoma"/>
                <w:color w:val="000000"/>
                <w:sz w:val="15"/>
                <w:szCs w:val="15"/>
              </w:rPr>
              <w:t>ocumento</w:t>
            </w:r>
          </w:p>
          <w:p w14:paraId="7BFB5E1B" w14:textId="77777777" w:rsidR="003061D9" w:rsidRPr="001E7CE8" w:rsidRDefault="003061D9" w:rsidP="00936890">
            <w:pPr>
              <w:ind w:left="567" w:hanging="567"/>
              <w:rPr>
                <w:rFonts w:ascii="Tahoma" w:hAnsi="Tahoma" w:cs="Tahoma"/>
                <w:color w:val="000000"/>
                <w:sz w:val="15"/>
                <w:szCs w:val="15"/>
              </w:rPr>
            </w:pPr>
            <w:r w:rsidRPr="00F12F64">
              <w:rPr>
                <w:rFonts w:ascii="Tahoma" w:hAnsi="Tahoma" w:cs="Tahoma"/>
                <w:b/>
                <w:color w:val="808080"/>
                <w:sz w:val="15"/>
                <w:szCs w:val="15"/>
              </w:rPr>
              <w:t>N</w:t>
            </w:r>
            <w:r>
              <w:rPr>
                <w:rFonts w:ascii="Tahoma" w:hAnsi="Tahoma" w:cs="Tahoma"/>
                <w:b/>
                <w:color w:val="808080"/>
                <w:sz w:val="15"/>
                <w:szCs w:val="15"/>
              </w:rPr>
              <w:t>º</w:t>
            </w:r>
            <w:r w:rsidRPr="00F12F64">
              <w:rPr>
                <w:rFonts w:ascii="Tahoma" w:hAnsi="Tahoma" w:cs="Tahoma"/>
                <w:b/>
                <w:color w:val="808080"/>
                <w:sz w:val="15"/>
                <w:szCs w:val="15"/>
              </w:rPr>
              <w:t xml:space="preserve"> do Título</w:t>
            </w:r>
          </w:p>
        </w:tc>
        <w:tc>
          <w:tcPr>
            <w:tcW w:w="1260" w:type="dxa"/>
            <w:tcBorders>
              <w:top w:val="single" w:sz="4" w:space="0" w:color="auto"/>
              <w:left w:val="single" w:sz="4" w:space="0" w:color="auto"/>
              <w:bottom w:val="single" w:sz="4" w:space="0" w:color="auto"/>
              <w:right w:val="single" w:sz="4" w:space="0" w:color="auto"/>
            </w:tcBorders>
          </w:tcPr>
          <w:p w14:paraId="755627E5" w14:textId="77777777" w:rsidR="003061D9" w:rsidRDefault="003061D9" w:rsidP="00936890">
            <w:pPr>
              <w:ind w:left="567" w:hanging="567"/>
              <w:rPr>
                <w:rFonts w:ascii="Tahoma" w:hAnsi="Tahoma" w:cs="Tahoma"/>
                <w:color w:val="000000"/>
                <w:sz w:val="15"/>
                <w:szCs w:val="15"/>
              </w:rPr>
            </w:pPr>
            <w:r w:rsidRPr="004F6CF2">
              <w:rPr>
                <w:rFonts w:ascii="Tahoma" w:hAnsi="Tahoma" w:cs="Tahoma"/>
                <w:color w:val="000000"/>
                <w:sz w:val="15"/>
                <w:szCs w:val="15"/>
              </w:rPr>
              <w:t>Espécie DOC</w:t>
            </w:r>
          </w:p>
          <w:p w14:paraId="05456039" w14:textId="77777777" w:rsidR="003061D9" w:rsidRPr="004F6CF2" w:rsidRDefault="003061D9" w:rsidP="00936890">
            <w:pPr>
              <w:ind w:left="567" w:hanging="567"/>
              <w:rPr>
                <w:rFonts w:ascii="Tahoma" w:hAnsi="Tahoma" w:cs="Tahoma"/>
                <w:color w:val="000000"/>
                <w:sz w:val="15"/>
                <w:szCs w:val="15"/>
              </w:rPr>
            </w:pPr>
          </w:p>
        </w:tc>
        <w:tc>
          <w:tcPr>
            <w:tcW w:w="1080" w:type="dxa"/>
            <w:gridSpan w:val="3"/>
            <w:tcBorders>
              <w:top w:val="single" w:sz="4" w:space="0" w:color="auto"/>
              <w:left w:val="single" w:sz="4" w:space="0" w:color="auto"/>
              <w:bottom w:val="single" w:sz="4" w:space="0" w:color="auto"/>
              <w:right w:val="single" w:sz="4" w:space="0" w:color="auto"/>
            </w:tcBorders>
          </w:tcPr>
          <w:p w14:paraId="51893110" w14:textId="77777777" w:rsidR="003061D9" w:rsidRDefault="003061D9" w:rsidP="00936890">
            <w:pPr>
              <w:ind w:left="567" w:hanging="567"/>
              <w:rPr>
                <w:rFonts w:ascii="Tahoma" w:hAnsi="Tahoma" w:cs="Tahoma"/>
                <w:color w:val="000000"/>
                <w:sz w:val="15"/>
                <w:szCs w:val="15"/>
              </w:rPr>
            </w:pPr>
            <w:r>
              <w:rPr>
                <w:rFonts w:ascii="Tahoma" w:hAnsi="Tahoma" w:cs="Tahoma"/>
                <w:color w:val="000000"/>
                <w:sz w:val="15"/>
                <w:szCs w:val="15"/>
              </w:rPr>
              <w:t>Aceite</w:t>
            </w:r>
          </w:p>
          <w:p w14:paraId="172C2229" w14:textId="77777777" w:rsidR="003061D9" w:rsidRPr="00F7287D" w:rsidRDefault="003061D9" w:rsidP="00936890">
            <w:pPr>
              <w:ind w:left="567" w:hanging="567"/>
              <w:rPr>
                <w:rFonts w:ascii="Tahoma" w:hAnsi="Tahoma" w:cs="Tahoma"/>
                <w:b/>
                <w:color w:val="808080"/>
                <w:sz w:val="15"/>
                <w:szCs w:val="15"/>
              </w:rPr>
            </w:pPr>
            <w:r w:rsidRPr="00F7287D">
              <w:rPr>
                <w:rFonts w:ascii="Tahoma" w:hAnsi="Tahoma" w:cs="Tahoma"/>
                <w:b/>
                <w:color w:val="808080"/>
                <w:sz w:val="15"/>
                <w:szCs w:val="15"/>
              </w:rPr>
              <w:t>N</w:t>
            </w:r>
          </w:p>
        </w:tc>
        <w:tc>
          <w:tcPr>
            <w:tcW w:w="1800" w:type="dxa"/>
            <w:gridSpan w:val="2"/>
            <w:tcBorders>
              <w:top w:val="single" w:sz="4" w:space="0" w:color="auto"/>
              <w:left w:val="single" w:sz="4" w:space="0" w:color="auto"/>
              <w:bottom w:val="single" w:sz="4" w:space="0" w:color="auto"/>
              <w:right w:val="single" w:sz="4" w:space="0" w:color="auto"/>
            </w:tcBorders>
          </w:tcPr>
          <w:p w14:paraId="13272F3A" w14:textId="77777777" w:rsidR="003061D9"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614B7D9D" w14:textId="77777777" w:rsidR="003061D9" w:rsidRPr="00F7287D" w:rsidRDefault="003061D9" w:rsidP="00936890">
            <w:pPr>
              <w:ind w:left="567" w:hanging="567"/>
              <w:rPr>
                <w:rFonts w:ascii="Tahoma" w:hAnsi="Tahoma" w:cs="Tahoma"/>
                <w:b/>
                <w:color w:val="808080"/>
                <w:sz w:val="15"/>
                <w:szCs w:val="15"/>
              </w:rPr>
            </w:pPr>
            <w:r w:rsidRPr="00F7287D">
              <w:rPr>
                <w:rFonts w:ascii="Tahoma" w:hAnsi="Tahoma" w:cs="Tahoma"/>
                <w:b/>
                <w:color w:val="808080"/>
                <w:sz w:val="15"/>
                <w:szCs w:val="15"/>
              </w:rPr>
              <w:t>DD/MM/AAAA</w:t>
            </w:r>
          </w:p>
          <w:p w14:paraId="281EDD0F" w14:textId="77777777" w:rsidR="003061D9" w:rsidRPr="001E7CE8" w:rsidRDefault="003061D9"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431346F1"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Nosso Número</w:t>
            </w:r>
          </w:p>
        </w:tc>
        <w:tc>
          <w:tcPr>
            <w:tcW w:w="681" w:type="dxa"/>
            <w:tcBorders>
              <w:top w:val="single" w:sz="4" w:space="0" w:color="auto"/>
              <w:left w:val="single" w:sz="4" w:space="0" w:color="auto"/>
              <w:bottom w:val="single" w:sz="4" w:space="0" w:color="auto"/>
              <w:right w:val="nil"/>
            </w:tcBorders>
            <w:shd w:val="clear" w:color="auto" w:fill="auto"/>
            <w:vAlign w:val="center"/>
          </w:tcPr>
          <w:p w14:paraId="559551C2"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(D)</w:t>
            </w:r>
          </w:p>
        </w:tc>
      </w:tr>
      <w:tr w:rsidR="003061D9" w:rsidRPr="00FA58C2" w14:paraId="754835D4" w14:textId="77777777" w:rsidTr="00936890">
        <w:trPr>
          <w:trHeight w:hRule="exact" w:val="397"/>
        </w:trPr>
        <w:tc>
          <w:tcPr>
            <w:tcW w:w="1728" w:type="dxa"/>
            <w:tcBorders>
              <w:top w:val="single" w:sz="4" w:space="0" w:color="auto"/>
              <w:left w:val="nil"/>
              <w:bottom w:val="single" w:sz="4" w:space="0" w:color="auto"/>
              <w:right w:val="single" w:sz="4" w:space="0" w:color="auto"/>
            </w:tcBorders>
          </w:tcPr>
          <w:p w14:paraId="11879D0A"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Uso do Banco</w:t>
            </w:r>
          </w:p>
          <w:p w14:paraId="1AA0416E" w14:textId="77777777" w:rsidR="003061D9" w:rsidRPr="001E7CE8" w:rsidRDefault="003061D9" w:rsidP="00936890">
            <w:pPr>
              <w:ind w:left="567" w:hanging="567"/>
              <w:rPr>
                <w:rFonts w:ascii="Tahoma" w:hAnsi="Tahoma" w:cs="Tahoma"/>
                <w:color w:val="000000"/>
                <w:sz w:val="15"/>
                <w:szCs w:val="15"/>
              </w:rPr>
            </w:pPr>
          </w:p>
        </w:tc>
        <w:tc>
          <w:tcPr>
            <w:tcW w:w="1440" w:type="dxa"/>
            <w:gridSpan w:val="2"/>
            <w:tcBorders>
              <w:top w:val="single" w:sz="4" w:space="0" w:color="auto"/>
              <w:left w:val="single" w:sz="4" w:space="0" w:color="auto"/>
              <w:bottom w:val="single" w:sz="4" w:space="0" w:color="auto"/>
              <w:right w:val="single" w:sz="4" w:space="0" w:color="auto"/>
            </w:tcBorders>
          </w:tcPr>
          <w:p w14:paraId="10FAE6AA"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Carteira</w:t>
            </w:r>
          </w:p>
          <w:p w14:paraId="046FC919" w14:textId="77777777" w:rsidR="003061D9" w:rsidRPr="001E7CE8" w:rsidRDefault="003061D9" w:rsidP="00936890">
            <w:pPr>
              <w:ind w:left="567" w:hanging="567"/>
              <w:rPr>
                <w:rFonts w:ascii="Tahoma" w:hAnsi="Tahoma" w:cs="Tahoma"/>
                <w:color w:val="000000"/>
                <w:sz w:val="15"/>
                <w:szCs w:val="15"/>
              </w:rPr>
            </w:pPr>
            <w:r w:rsidRPr="00F7287D">
              <w:rPr>
                <w:rFonts w:ascii="Tahoma" w:hAnsi="Tahoma" w:cs="Tahoma"/>
                <w:b/>
                <w:color w:val="808080"/>
                <w:sz w:val="15"/>
                <w:szCs w:val="15"/>
              </w:rPr>
              <w:t xml:space="preserve">RG </w:t>
            </w:r>
            <w:r>
              <w:rPr>
                <w:rFonts w:ascii="Tahoma" w:hAnsi="Tahoma" w:cs="Tahoma"/>
                <w:b/>
                <w:color w:val="808080"/>
                <w:sz w:val="15"/>
                <w:szCs w:val="15"/>
              </w:rPr>
              <w:t xml:space="preserve"> </w:t>
            </w:r>
            <w:r w:rsidRPr="00F7287D">
              <w:rPr>
                <w:rFonts w:ascii="Tahoma" w:hAnsi="Tahoma" w:cs="Tahoma"/>
                <w:b/>
                <w:color w:val="808080"/>
                <w:sz w:val="15"/>
                <w:szCs w:val="15"/>
              </w:rPr>
              <w:t xml:space="preserve"> </w:t>
            </w:r>
            <w:r>
              <w:rPr>
                <w:rFonts w:ascii="Tahoma" w:hAnsi="Tahoma" w:cs="Tahoma"/>
                <w:b/>
                <w:color w:val="808080"/>
                <w:sz w:val="15"/>
                <w:szCs w:val="15"/>
              </w:rPr>
              <w:t xml:space="preserve"> </w:t>
            </w:r>
          </w:p>
        </w:tc>
        <w:tc>
          <w:tcPr>
            <w:tcW w:w="1260" w:type="dxa"/>
            <w:tcBorders>
              <w:top w:val="single" w:sz="4" w:space="0" w:color="auto"/>
              <w:left w:val="single" w:sz="4" w:space="0" w:color="auto"/>
              <w:bottom w:val="single" w:sz="4" w:space="0" w:color="auto"/>
              <w:right w:val="single" w:sz="4" w:space="0" w:color="auto"/>
            </w:tcBorders>
          </w:tcPr>
          <w:p w14:paraId="4F82868B"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Espécie Moeda</w:t>
            </w:r>
          </w:p>
          <w:p w14:paraId="5D7060C1" w14:textId="77777777" w:rsidR="003061D9" w:rsidRPr="00F7287D" w:rsidRDefault="003061D9" w:rsidP="00936890">
            <w:pPr>
              <w:ind w:left="567" w:hanging="567"/>
              <w:rPr>
                <w:rFonts w:ascii="Tahoma" w:hAnsi="Tahoma" w:cs="Tahoma"/>
                <w:b/>
                <w:color w:val="808080"/>
                <w:sz w:val="15"/>
                <w:szCs w:val="15"/>
              </w:rPr>
            </w:pPr>
            <w:r>
              <w:rPr>
                <w:rFonts w:ascii="Tahoma" w:hAnsi="Tahoma" w:cs="Tahoma"/>
                <w:b/>
                <w:color w:val="808080"/>
                <w:sz w:val="15"/>
                <w:szCs w:val="15"/>
              </w:rPr>
              <w:t>R$</w:t>
            </w:r>
          </w:p>
        </w:tc>
        <w:tc>
          <w:tcPr>
            <w:tcW w:w="1080" w:type="dxa"/>
            <w:gridSpan w:val="3"/>
            <w:tcBorders>
              <w:top w:val="single" w:sz="4" w:space="0" w:color="auto"/>
              <w:left w:val="single" w:sz="4" w:space="0" w:color="auto"/>
              <w:bottom w:val="single" w:sz="4" w:space="0" w:color="auto"/>
              <w:right w:val="single" w:sz="4" w:space="0" w:color="auto"/>
            </w:tcBorders>
          </w:tcPr>
          <w:p w14:paraId="3B3CB949"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Qtde</w:t>
            </w:r>
            <w:r>
              <w:rPr>
                <w:rFonts w:ascii="Tahoma" w:hAnsi="Tahoma" w:cs="Tahoma"/>
                <w:color w:val="000000"/>
                <w:sz w:val="15"/>
                <w:szCs w:val="15"/>
              </w:rPr>
              <w:t xml:space="preserve"> moeda</w:t>
            </w:r>
          </w:p>
          <w:p w14:paraId="239CF1F3" w14:textId="77777777" w:rsidR="003061D9" w:rsidRPr="001E7CE8" w:rsidRDefault="003061D9" w:rsidP="00936890">
            <w:pPr>
              <w:ind w:left="567" w:hanging="567"/>
              <w:rPr>
                <w:rFonts w:ascii="Tahoma" w:hAnsi="Tahoma" w:cs="Tahoma"/>
                <w:color w:val="000000"/>
                <w:sz w:val="15"/>
                <w:szCs w:val="15"/>
              </w:rPr>
            </w:pPr>
          </w:p>
        </w:tc>
        <w:tc>
          <w:tcPr>
            <w:tcW w:w="1800" w:type="dxa"/>
            <w:gridSpan w:val="2"/>
            <w:tcBorders>
              <w:top w:val="single" w:sz="4" w:space="0" w:color="auto"/>
              <w:left w:val="single" w:sz="4" w:space="0" w:color="auto"/>
              <w:bottom w:val="single" w:sz="4" w:space="0" w:color="auto"/>
              <w:right w:val="single" w:sz="4" w:space="0" w:color="auto"/>
            </w:tcBorders>
          </w:tcPr>
          <w:p w14:paraId="56FAB53E"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x</w:t>
            </w:r>
            <w:r w:rsidRPr="001E7CE8">
              <w:rPr>
                <w:rFonts w:ascii="Tahoma" w:hAnsi="Tahoma" w:cs="Tahoma"/>
                <w:color w:val="000000"/>
                <w:sz w:val="15"/>
                <w:szCs w:val="15"/>
              </w:rPr>
              <w:t>Valor</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6B07EDAD" w14:textId="77777777" w:rsidR="003061D9" w:rsidRPr="000D692F" w:rsidRDefault="003061D9" w:rsidP="00936890">
            <w:pPr>
              <w:ind w:left="567" w:hanging="567"/>
              <w:rPr>
                <w:rFonts w:ascii="Tahoma" w:hAnsi="Tahoma" w:cs="Tahoma"/>
                <w:b/>
                <w:color w:val="000000"/>
                <w:sz w:val="15"/>
                <w:szCs w:val="15"/>
              </w:rPr>
            </w:pPr>
            <w:r w:rsidRPr="000D692F">
              <w:rPr>
                <w:rFonts w:ascii="Tahoma" w:hAnsi="Tahoma" w:cs="Tahoma"/>
                <w:b/>
                <w:color w:val="000000"/>
                <w:sz w:val="15"/>
                <w:szCs w:val="15"/>
              </w:rPr>
              <w:t>(=) Valor do Documento</w:t>
            </w:r>
          </w:p>
        </w:tc>
        <w:tc>
          <w:tcPr>
            <w:tcW w:w="681" w:type="dxa"/>
            <w:tcBorders>
              <w:top w:val="single" w:sz="4" w:space="0" w:color="auto"/>
              <w:left w:val="single" w:sz="4" w:space="0" w:color="auto"/>
              <w:bottom w:val="single" w:sz="4" w:space="0" w:color="auto"/>
              <w:right w:val="nil"/>
            </w:tcBorders>
            <w:shd w:val="clear" w:color="auto" w:fill="auto"/>
            <w:vAlign w:val="center"/>
          </w:tcPr>
          <w:p w14:paraId="2A36041A"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(E)</w:t>
            </w:r>
          </w:p>
        </w:tc>
      </w:tr>
      <w:tr w:rsidR="003061D9" w:rsidRPr="001E7CE8" w14:paraId="2AAA1C22" w14:textId="77777777" w:rsidTr="00B5325E">
        <w:trPr>
          <w:trHeight w:hRule="exact" w:val="307"/>
        </w:trPr>
        <w:tc>
          <w:tcPr>
            <w:tcW w:w="5495" w:type="dxa"/>
            <w:gridSpan w:val="6"/>
            <w:vMerge w:val="restart"/>
            <w:tcBorders>
              <w:top w:val="single" w:sz="4" w:space="0" w:color="auto"/>
              <w:left w:val="nil"/>
              <w:right w:val="nil"/>
            </w:tcBorders>
          </w:tcPr>
          <w:p w14:paraId="6E4604CB" w14:textId="77777777" w:rsidR="003061D9" w:rsidRDefault="003061D9" w:rsidP="00936890">
            <w:pPr>
              <w:ind w:left="567" w:hanging="567"/>
              <w:rPr>
                <w:rFonts w:ascii="Times New Roman" w:hAnsi="Times New Roman"/>
                <w:b/>
                <w:bCs/>
                <w:color w:val="000000"/>
                <w:sz w:val="16"/>
                <w:szCs w:val="17"/>
              </w:rPr>
            </w:pPr>
            <w:r w:rsidRPr="00361B8C">
              <w:rPr>
                <w:rFonts w:ascii="Times New Roman" w:hAnsi="Times New Roman"/>
                <w:b/>
                <w:bCs/>
                <w:color w:val="000000"/>
                <w:sz w:val="16"/>
                <w:szCs w:val="17"/>
              </w:rPr>
              <w:t>Instruções (Texto de Responsabilidade do Beneficiário):</w:t>
            </w:r>
          </w:p>
          <w:p w14:paraId="0F32C67A" w14:textId="77777777" w:rsidR="00B5325E" w:rsidRDefault="00B5325E" w:rsidP="00936890">
            <w:pPr>
              <w:ind w:left="567" w:hanging="567"/>
              <w:rPr>
                <w:rFonts w:ascii="Times New Roman" w:hAnsi="Times New Roman"/>
                <w:b/>
                <w:bCs/>
                <w:color w:val="000000"/>
                <w:sz w:val="16"/>
                <w:szCs w:val="17"/>
              </w:rPr>
            </w:pPr>
          </w:p>
          <w:p w14:paraId="29F4EAFF" w14:textId="77777777" w:rsidR="00B5325E" w:rsidRDefault="00B5325E" w:rsidP="00936890">
            <w:pPr>
              <w:ind w:left="567" w:hanging="567"/>
              <w:rPr>
                <w:rFonts w:ascii="Times New Roman" w:hAnsi="Times New Roman"/>
                <w:b/>
                <w:bCs/>
                <w:color w:val="000000"/>
                <w:sz w:val="16"/>
                <w:szCs w:val="17"/>
              </w:rPr>
            </w:pPr>
          </w:p>
          <w:p w14:paraId="33E806B7" w14:textId="77777777" w:rsidR="00B5325E" w:rsidRDefault="00B5325E" w:rsidP="00936890">
            <w:pPr>
              <w:ind w:left="567" w:hanging="567"/>
              <w:rPr>
                <w:rFonts w:ascii="Times New Roman" w:hAnsi="Times New Roman"/>
                <w:b/>
                <w:bCs/>
                <w:color w:val="000000"/>
                <w:sz w:val="16"/>
                <w:szCs w:val="17"/>
              </w:rPr>
            </w:pPr>
          </w:p>
          <w:p w14:paraId="6756584B" w14:textId="77777777" w:rsidR="00B5325E" w:rsidRDefault="00B5325E" w:rsidP="00936890">
            <w:pPr>
              <w:ind w:left="567" w:hanging="567"/>
              <w:rPr>
                <w:rFonts w:ascii="Times New Roman" w:hAnsi="Times New Roman"/>
                <w:b/>
                <w:bCs/>
                <w:color w:val="000000"/>
                <w:sz w:val="16"/>
                <w:szCs w:val="17"/>
              </w:rPr>
            </w:pPr>
          </w:p>
          <w:p w14:paraId="76862FD3" w14:textId="77777777" w:rsidR="00B5325E" w:rsidRDefault="00B5325E" w:rsidP="00936890">
            <w:pPr>
              <w:ind w:left="567" w:hanging="567"/>
              <w:rPr>
                <w:rFonts w:ascii="Times New Roman" w:hAnsi="Times New Roman"/>
                <w:b/>
                <w:bCs/>
                <w:color w:val="000000"/>
                <w:sz w:val="16"/>
                <w:szCs w:val="17"/>
              </w:rPr>
            </w:pPr>
          </w:p>
          <w:p w14:paraId="14E5B827" w14:textId="77777777" w:rsidR="00B5325E" w:rsidRPr="00361B8C" w:rsidRDefault="00B5325E" w:rsidP="00B5325E">
            <w:pPr>
              <w:ind w:left="567" w:hanging="567"/>
              <w:jc w:val="right"/>
              <w:rPr>
                <w:color w:val="000000"/>
                <w:sz w:val="16"/>
                <w:szCs w:val="17"/>
              </w:rPr>
            </w:pPr>
            <w:r w:rsidRPr="00B5325E">
              <w:rPr>
                <w:rFonts w:ascii="Arial" w:hAnsi="Arial" w:cs="Arial"/>
                <w:b/>
                <w:bCs/>
                <w:color w:val="000000"/>
                <w:sz w:val="10"/>
                <w:szCs w:val="8"/>
              </w:rPr>
              <w:t>00020126330014br.gov.bcb.pix01110000000019152040000530398654041.005802BR5925PAGADOR COM CHAVE PIX6008BRASILIA62090505Teste6304B9BF</w:t>
            </w:r>
          </w:p>
        </w:tc>
        <w:tc>
          <w:tcPr>
            <w:tcW w:w="1813" w:type="dxa"/>
            <w:gridSpan w:val="3"/>
            <w:vMerge w:val="restart"/>
            <w:tcBorders>
              <w:top w:val="single" w:sz="4" w:space="0" w:color="auto"/>
              <w:left w:val="nil"/>
              <w:bottom w:val="single" w:sz="4" w:space="0" w:color="auto"/>
              <w:right w:val="single" w:sz="4" w:space="0" w:color="auto"/>
            </w:tcBorders>
          </w:tcPr>
          <w:p w14:paraId="4BD66571" w14:textId="77777777" w:rsidR="003061D9" w:rsidRPr="00361B8C" w:rsidRDefault="00720885" w:rsidP="00B5325E">
            <w:pPr>
              <w:ind w:left="567" w:hanging="567"/>
              <w:jc w:val="right"/>
              <w:rPr>
                <w:color w:val="000000"/>
                <w:sz w:val="16"/>
                <w:szCs w:val="17"/>
              </w:rPr>
            </w:pPr>
            <w:r>
              <w:rPr>
                <w:noProof/>
                <w:color w:val="000000"/>
                <w:sz w:val="16"/>
                <w:szCs w:val="17"/>
              </w:rPr>
              <w:pict w14:anchorId="4CE856A8">
                <v:shape id="_x0000_i1037" type="#_x0000_t75" style="width:69.75pt;height:69.75pt;visibility:visible">
                  <v:imagedata r:id="rId20" o:title=""/>
                </v:shape>
              </w:pict>
            </w:r>
          </w:p>
        </w:tc>
        <w:tc>
          <w:tcPr>
            <w:tcW w:w="2520" w:type="dxa"/>
            <w:gridSpan w:val="2"/>
            <w:tcBorders>
              <w:top w:val="single" w:sz="4" w:space="0" w:color="auto"/>
              <w:left w:val="single" w:sz="4" w:space="0" w:color="auto"/>
              <w:bottom w:val="single" w:sz="4" w:space="0" w:color="auto"/>
              <w:right w:val="single" w:sz="4" w:space="0" w:color="auto"/>
            </w:tcBorders>
          </w:tcPr>
          <w:p w14:paraId="7AFE7F82"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 Desconto/Abatimento</w:t>
            </w:r>
          </w:p>
          <w:p w14:paraId="106E87CE" w14:textId="77777777" w:rsidR="003061D9" w:rsidRPr="00361B8C" w:rsidRDefault="003061D9" w:rsidP="00936890">
            <w:pPr>
              <w:ind w:left="567" w:hanging="567"/>
              <w:rPr>
                <w:rFonts w:ascii="Tahoma" w:hAnsi="Tahoma" w:cs="Tahoma"/>
                <w:color w:val="000000"/>
                <w:sz w:val="13"/>
                <w:szCs w:val="15"/>
              </w:rPr>
            </w:pPr>
          </w:p>
        </w:tc>
        <w:tc>
          <w:tcPr>
            <w:tcW w:w="681" w:type="dxa"/>
            <w:vMerge w:val="restart"/>
            <w:tcBorders>
              <w:top w:val="single" w:sz="4" w:space="0" w:color="auto"/>
              <w:left w:val="single" w:sz="4" w:space="0" w:color="auto"/>
              <w:right w:val="nil"/>
            </w:tcBorders>
            <w:shd w:val="clear" w:color="auto" w:fill="auto"/>
            <w:vAlign w:val="center"/>
          </w:tcPr>
          <w:p w14:paraId="7B5C9AC3" w14:textId="77777777" w:rsidR="003061D9" w:rsidRPr="00A362C0" w:rsidRDefault="003061D9" w:rsidP="00936890">
            <w:pPr>
              <w:ind w:left="567" w:hanging="567"/>
              <w:rPr>
                <w:rFonts w:ascii="Courier New" w:hAnsi="Courier New" w:cs="Courier New"/>
                <w:b/>
                <w:color w:val="000000"/>
                <w:sz w:val="20"/>
                <w:szCs w:val="20"/>
              </w:rPr>
            </w:pPr>
            <w:r>
              <w:rPr>
                <w:rFonts w:ascii="Courier New" w:hAnsi="Courier New" w:cs="Courier New"/>
                <w:b/>
                <w:color w:val="000000"/>
                <w:sz w:val="20"/>
                <w:szCs w:val="20"/>
              </w:rPr>
              <w:t>(F)</w:t>
            </w:r>
          </w:p>
        </w:tc>
      </w:tr>
      <w:tr w:rsidR="003061D9" w:rsidRPr="001E7CE8" w14:paraId="197DDFCF" w14:textId="77777777" w:rsidTr="00B5325E">
        <w:trPr>
          <w:trHeight w:hRule="exact" w:val="283"/>
        </w:trPr>
        <w:tc>
          <w:tcPr>
            <w:tcW w:w="5495" w:type="dxa"/>
            <w:gridSpan w:val="6"/>
            <w:vMerge/>
            <w:tcBorders>
              <w:left w:val="nil"/>
              <w:right w:val="nil"/>
            </w:tcBorders>
          </w:tcPr>
          <w:p w14:paraId="5B061067" w14:textId="77777777" w:rsidR="003061D9" w:rsidRPr="001E7CE8" w:rsidRDefault="003061D9" w:rsidP="00936890">
            <w:pPr>
              <w:ind w:left="567" w:hanging="567"/>
              <w:rPr>
                <w:rFonts w:ascii="Tahoma" w:hAnsi="Tahoma" w:cs="Tahoma"/>
                <w:color w:val="000000"/>
                <w:sz w:val="15"/>
                <w:szCs w:val="15"/>
              </w:rPr>
            </w:pPr>
          </w:p>
        </w:tc>
        <w:tc>
          <w:tcPr>
            <w:tcW w:w="1813" w:type="dxa"/>
            <w:gridSpan w:val="3"/>
            <w:vMerge/>
            <w:tcBorders>
              <w:top w:val="single" w:sz="4" w:space="0" w:color="auto"/>
              <w:left w:val="nil"/>
              <w:bottom w:val="single" w:sz="4" w:space="0" w:color="auto"/>
              <w:right w:val="single" w:sz="4" w:space="0" w:color="auto"/>
            </w:tcBorders>
          </w:tcPr>
          <w:p w14:paraId="12B02746" w14:textId="77777777" w:rsidR="003061D9" w:rsidRPr="001E7CE8" w:rsidRDefault="003061D9"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0ADF5278" w14:textId="77777777" w:rsidR="003061D9" w:rsidRPr="00361B8C" w:rsidRDefault="003061D9" w:rsidP="00936890">
            <w:pPr>
              <w:ind w:left="567" w:hanging="567"/>
              <w:rPr>
                <w:rFonts w:ascii="Tahoma" w:hAnsi="Tahoma" w:cs="Tahoma"/>
                <w:color w:val="000000"/>
                <w:sz w:val="13"/>
                <w:szCs w:val="15"/>
              </w:rPr>
            </w:pPr>
          </w:p>
        </w:tc>
        <w:tc>
          <w:tcPr>
            <w:tcW w:w="681" w:type="dxa"/>
            <w:vMerge/>
            <w:tcBorders>
              <w:left w:val="single" w:sz="4" w:space="0" w:color="auto"/>
              <w:bottom w:val="single" w:sz="4" w:space="0" w:color="auto"/>
              <w:right w:val="nil"/>
            </w:tcBorders>
            <w:shd w:val="clear" w:color="auto" w:fill="auto"/>
            <w:vAlign w:val="center"/>
          </w:tcPr>
          <w:p w14:paraId="346B7540" w14:textId="77777777" w:rsidR="003061D9" w:rsidRPr="00A362C0" w:rsidRDefault="003061D9" w:rsidP="00936890">
            <w:pPr>
              <w:ind w:left="567" w:hanging="567"/>
              <w:rPr>
                <w:rFonts w:ascii="Courier New" w:hAnsi="Courier New" w:cs="Courier New"/>
                <w:b/>
                <w:color w:val="000000"/>
                <w:sz w:val="20"/>
                <w:szCs w:val="20"/>
              </w:rPr>
            </w:pPr>
          </w:p>
        </w:tc>
      </w:tr>
      <w:tr w:rsidR="003061D9" w:rsidRPr="001E7CE8" w14:paraId="55E83320" w14:textId="77777777" w:rsidTr="00B5325E">
        <w:trPr>
          <w:trHeight w:hRule="exact" w:val="429"/>
        </w:trPr>
        <w:tc>
          <w:tcPr>
            <w:tcW w:w="5495" w:type="dxa"/>
            <w:gridSpan w:val="6"/>
            <w:vMerge/>
            <w:tcBorders>
              <w:left w:val="nil"/>
              <w:right w:val="nil"/>
            </w:tcBorders>
          </w:tcPr>
          <w:p w14:paraId="0CFFCD96" w14:textId="77777777" w:rsidR="003061D9" w:rsidRPr="001E7CE8" w:rsidRDefault="003061D9" w:rsidP="00936890">
            <w:pPr>
              <w:ind w:left="567" w:hanging="567"/>
              <w:rPr>
                <w:rFonts w:ascii="Tahoma" w:hAnsi="Tahoma" w:cs="Tahoma"/>
                <w:color w:val="000000"/>
                <w:sz w:val="15"/>
                <w:szCs w:val="15"/>
              </w:rPr>
            </w:pPr>
          </w:p>
        </w:tc>
        <w:tc>
          <w:tcPr>
            <w:tcW w:w="1813" w:type="dxa"/>
            <w:gridSpan w:val="3"/>
            <w:vMerge/>
            <w:tcBorders>
              <w:top w:val="single" w:sz="4" w:space="0" w:color="auto"/>
              <w:left w:val="nil"/>
              <w:bottom w:val="single" w:sz="4" w:space="0" w:color="auto"/>
              <w:right w:val="single" w:sz="4" w:space="0" w:color="auto"/>
            </w:tcBorders>
          </w:tcPr>
          <w:p w14:paraId="4C7EAE9C" w14:textId="77777777" w:rsidR="003061D9" w:rsidRPr="001E7CE8" w:rsidRDefault="003061D9"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32FD7C93"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 Juros/Multa</w:t>
            </w:r>
          </w:p>
        </w:tc>
        <w:tc>
          <w:tcPr>
            <w:tcW w:w="681" w:type="dxa"/>
            <w:tcBorders>
              <w:top w:val="single" w:sz="4" w:space="0" w:color="auto"/>
              <w:left w:val="single" w:sz="4" w:space="0" w:color="auto"/>
              <w:bottom w:val="single" w:sz="4" w:space="0" w:color="auto"/>
              <w:right w:val="nil"/>
            </w:tcBorders>
            <w:shd w:val="clear" w:color="auto" w:fill="auto"/>
            <w:vAlign w:val="center"/>
          </w:tcPr>
          <w:p w14:paraId="41A0EE71" w14:textId="77777777" w:rsidR="003061D9" w:rsidRPr="00A362C0" w:rsidRDefault="003061D9" w:rsidP="00936890">
            <w:pPr>
              <w:ind w:left="567" w:hanging="567"/>
              <w:rPr>
                <w:rFonts w:ascii="Courier New" w:hAnsi="Courier New" w:cs="Courier New"/>
                <w:b/>
                <w:color w:val="000000"/>
                <w:sz w:val="20"/>
                <w:szCs w:val="20"/>
              </w:rPr>
            </w:pPr>
            <w:r>
              <w:rPr>
                <w:rFonts w:ascii="Courier New" w:hAnsi="Courier New" w:cs="Courier New"/>
                <w:b/>
                <w:color w:val="000000"/>
                <w:sz w:val="20"/>
                <w:szCs w:val="20"/>
              </w:rPr>
              <w:t>(G)</w:t>
            </w:r>
          </w:p>
        </w:tc>
      </w:tr>
      <w:tr w:rsidR="003061D9" w:rsidRPr="001E7CE8" w14:paraId="119DDE07" w14:textId="77777777" w:rsidTr="00B5325E">
        <w:trPr>
          <w:trHeight w:hRule="exact" w:val="419"/>
        </w:trPr>
        <w:tc>
          <w:tcPr>
            <w:tcW w:w="5495" w:type="dxa"/>
            <w:gridSpan w:val="6"/>
            <w:vMerge/>
            <w:tcBorders>
              <w:left w:val="nil"/>
              <w:bottom w:val="nil"/>
              <w:right w:val="nil"/>
            </w:tcBorders>
          </w:tcPr>
          <w:p w14:paraId="47FE36CE" w14:textId="77777777" w:rsidR="003061D9" w:rsidRPr="001E7CE8" w:rsidRDefault="003061D9" w:rsidP="00936890">
            <w:pPr>
              <w:ind w:left="567" w:hanging="567"/>
              <w:rPr>
                <w:rFonts w:ascii="Tahoma" w:hAnsi="Tahoma" w:cs="Tahoma"/>
                <w:color w:val="000000"/>
                <w:sz w:val="15"/>
                <w:szCs w:val="15"/>
              </w:rPr>
            </w:pPr>
          </w:p>
        </w:tc>
        <w:tc>
          <w:tcPr>
            <w:tcW w:w="1813" w:type="dxa"/>
            <w:gridSpan w:val="3"/>
            <w:vMerge/>
            <w:tcBorders>
              <w:top w:val="single" w:sz="4" w:space="0" w:color="auto"/>
              <w:left w:val="nil"/>
              <w:bottom w:val="nil"/>
              <w:right w:val="single" w:sz="4" w:space="0" w:color="auto"/>
            </w:tcBorders>
          </w:tcPr>
          <w:p w14:paraId="7E89510D" w14:textId="77777777" w:rsidR="003061D9" w:rsidRPr="001E7CE8" w:rsidRDefault="003061D9"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nil"/>
              <w:right w:val="single" w:sz="4" w:space="0" w:color="auto"/>
            </w:tcBorders>
          </w:tcPr>
          <w:p w14:paraId="74F76637"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 Valor Cobrado</w:t>
            </w:r>
          </w:p>
          <w:p w14:paraId="52194DFB" w14:textId="77777777" w:rsidR="003061D9" w:rsidRPr="00361B8C" w:rsidRDefault="003061D9" w:rsidP="00936890">
            <w:pPr>
              <w:ind w:left="567" w:hanging="567"/>
              <w:rPr>
                <w:rFonts w:ascii="Tahoma" w:hAnsi="Tahoma" w:cs="Tahoma"/>
                <w:color w:val="000000"/>
                <w:sz w:val="13"/>
                <w:szCs w:val="15"/>
              </w:rPr>
            </w:pPr>
          </w:p>
        </w:tc>
        <w:tc>
          <w:tcPr>
            <w:tcW w:w="681" w:type="dxa"/>
            <w:tcBorders>
              <w:top w:val="single" w:sz="4" w:space="0" w:color="auto"/>
              <w:left w:val="single" w:sz="4" w:space="0" w:color="auto"/>
              <w:bottom w:val="single" w:sz="4" w:space="0" w:color="auto"/>
              <w:right w:val="nil"/>
            </w:tcBorders>
            <w:shd w:val="clear" w:color="auto" w:fill="auto"/>
            <w:vAlign w:val="center"/>
          </w:tcPr>
          <w:p w14:paraId="2FD175B8" w14:textId="77777777" w:rsidR="003061D9" w:rsidRPr="00A362C0" w:rsidRDefault="003061D9" w:rsidP="00936890">
            <w:pPr>
              <w:ind w:left="567" w:hanging="567"/>
              <w:rPr>
                <w:rFonts w:ascii="Courier New" w:hAnsi="Courier New" w:cs="Courier New"/>
                <w:b/>
                <w:color w:val="000000"/>
                <w:sz w:val="20"/>
                <w:szCs w:val="20"/>
              </w:rPr>
            </w:pPr>
            <w:r>
              <w:rPr>
                <w:rFonts w:ascii="Courier New" w:hAnsi="Courier New" w:cs="Courier New"/>
                <w:b/>
                <w:color w:val="000000"/>
                <w:sz w:val="20"/>
                <w:szCs w:val="20"/>
              </w:rPr>
              <w:t>(H)</w:t>
            </w:r>
          </w:p>
        </w:tc>
      </w:tr>
      <w:tr w:rsidR="003061D9" w:rsidRPr="006D6912" w14:paraId="17A0D7D1" w14:textId="77777777" w:rsidTr="00936890">
        <w:trPr>
          <w:trHeight w:hRule="exact" w:val="397"/>
        </w:trPr>
        <w:tc>
          <w:tcPr>
            <w:tcW w:w="7308" w:type="dxa"/>
            <w:gridSpan w:val="9"/>
            <w:tcBorders>
              <w:top w:val="single" w:sz="4" w:space="0" w:color="auto"/>
              <w:left w:val="nil"/>
              <w:bottom w:val="nil"/>
              <w:right w:val="nil"/>
            </w:tcBorders>
          </w:tcPr>
          <w:p w14:paraId="705B5F46" w14:textId="77777777" w:rsidR="003061D9" w:rsidRPr="006D6912" w:rsidRDefault="003061D9" w:rsidP="00936890">
            <w:pPr>
              <w:tabs>
                <w:tab w:val="left" w:pos="-180"/>
                <w:tab w:val="left" w:pos="7740"/>
              </w:tabs>
              <w:rPr>
                <w:rFonts w:ascii="Tahoma" w:hAnsi="Tahoma" w:cs="Tahoma"/>
                <w:color w:val="000000"/>
                <w:sz w:val="15"/>
                <w:szCs w:val="15"/>
              </w:rPr>
            </w:pPr>
            <w:r w:rsidRPr="006D6912">
              <w:rPr>
                <w:rFonts w:ascii="Tahoma" w:hAnsi="Tahoma" w:cs="Tahoma"/>
                <w:color w:val="000000"/>
                <w:sz w:val="15"/>
                <w:szCs w:val="15"/>
              </w:rPr>
              <w:t>Pagador:</w:t>
            </w:r>
          </w:p>
          <w:p w14:paraId="7C62EB20" w14:textId="77777777" w:rsidR="003061D9" w:rsidRPr="006D6912" w:rsidRDefault="003061D9" w:rsidP="00936890">
            <w:pPr>
              <w:tabs>
                <w:tab w:val="left" w:pos="-180"/>
                <w:tab w:val="left" w:pos="7740"/>
              </w:tabs>
              <w:ind w:left="567" w:hanging="567"/>
              <w:rPr>
                <w:rFonts w:ascii="Tahoma" w:hAnsi="Tahoma" w:cs="Tahoma"/>
                <w:color w:val="000000"/>
                <w:sz w:val="15"/>
                <w:szCs w:val="15"/>
              </w:rPr>
            </w:pPr>
          </w:p>
        </w:tc>
        <w:tc>
          <w:tcPr>
            <w:tcW w:w="2520" w:type="dxa"/>
            <w:gridSpan w:val="2"/>
            <w:tcBorders>
              <w:top w:val="single" w:sz="4" w:space="0" w:color="auto"/>
              <w:left w:val="nil"/>
              <w:bottom w:val="nil"/>
              <w:right w:val="single" w:sz="4" w:space="0" w:color="auto"/>
            </w:tcBorders>
          </w:tcPr>
          <w:p w14:paraId="79E31DA3"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CPF/CNPJ:</w:t>
            </w:r>
          </w:p>
          <w:p w14:paraId="18F4EF87" w14:textId="77777777" w:rsidR="003061D9" w:rsidRPr="000D692F" w:rsidRDefault="003061D9" w:rsidP="00936890">
            <w:pPr>
              <w:ind w:left="567" w:hanging="567"/>
              <w:rPr>
                <w:rFonts w:ascii="Tahoma" w:hAnsi="Tahoma" w:cs="Tahoma"/>
                <w:color w:val="000000"/>
                <w:sz w:val="15"/>
                <w:szCs w:val="15"/>
              </w:rPr>
            </w:pP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0795C485"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w:t>
            </w:r>
            <w:r>
              <w:rPr>
                <w:rFonts w:ascii="Courier New" w:hAnsi="Courier New" w:cs="Courier New"/>
                <w:b/>
                <w:color w:val="000000"/>
                <w:sz w:val="20"/>
                <w:szCs w:val="20"/>
              </w:rPr>
              <w:t>I</w:t>
            </w:r>
            <w:r w:rsidRPr="00A362C0">
              <w:rPr>
                <w:rFonts w:ascii="Courier New" w:hAnsi="Courier New" w:cs="Courier New"/>
                <w:b/>
                <w:color w:val="000000"/>
                <w:sz w:val="20"/>
                <w:szCs w:val="20"/>
              </w:rPr>
              <w:t>)</w:t>
            </w:r>
          </w:p>
        </w:tc>
      </w:tr>
      <w:tr w:rsidR="003061D9" w:rsidRPr="006D6912" w14:paraId="58060469" w14:textId="77777777" w:rsidTr="00936890">
        <w:trPr>
          <w:trHeight w:hRule="exact" w:val="198"/>
        </w:trPr>
        <w:tc>
          <w:tcPr>
            <w:tcW w:w="7308" w:type="dxa"/>
            <w:gridSpan w:val="9"/>
            <w:tcBorders>
              <w:top w:val="nil"/>
              <w:left w:val="nil"/>
              <w:bottom w:val="nil"/>
              <w:right w:val="nil"/>
            </w:tcBorders>
            <w:vAlign w:val="center"/>
          </w:tcPr>
          <w:p w14:paraId="10843AEE" w14:textId="77777777" w:rsidR="003061D9" w:rsidRPr="006D6912" w:rsidRDefault="003061D9" w:rsidP="00936890">
            <w:pPr>
              <w:tabs>
                <w:tab w:val="left" w:pos="-180"/>
                <w:tab w:val="left" w:pos="7740"/>
              </w:tabs>
              <w:ind w:left="567" w:hanging="567"/>
              <w:rPr>
                <w:rFonts w:ascii="Tahoma" w:hAnsi="Tahoma" w:cs="Tahoma"/>
                <w:color w:val="000000"/>
                <w:sz w:val="15"/>
                <w:szCs w:val="15"/>
              </w:rPr>
            </w:pPr>
          </w:p>
        </w:tc>
        <w:tc>
          <w:tcPr>
            <w:tcW w:w="867" w:type="dxa"/>
            <w:tcBorders>
              <w:top w:val="nil"/>
              <w:left w:val="nil"/>
              <w:bottom w:val="nil"/>
              <w:right w:val="nil"/>
            </w:tcBorders>
            <w:vAlign w:val="center"/>
          </w:tcPr>
          <w:p w14:paraId="3BD5734F"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UF:</w:t>
            </w:r>
          </w:p>
        </w:tc>
        <w:tc>
          <w:tcPr>
            <w:tcW w:w="1653" w:type="dxa"/>
            <w:tcBorders>
              <w:top w:val="nil"/>
              <w:left w:val="nil"/>
              <w:bottom w:val="nil"/>
              <w:right w:val="single" w:sz="4" w:space="0" w:color="auto"/>
            </w:tcBorders>
            <w:vAlign w:val="center"/>
          </w:tcPr>
          <w:p w14:paraId="06B5760B"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CEP:</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7A7E3D63" w14:textId="77777777" w:rsidR="003061D9" w:rsidRPr="00A362C0" w:rsidRDefault="003061D9" w:rsidP="00936890">
            <w:pPr>
              <w:ind w:left="567" w:hanging="567"/>
              <w:rPr>
                <w:rFonts w:ascii="Courier New" w:hAnsi="Courier New" w:cs="Courier New"/>
                <w:b/>
                <w:color w:val="000000"/>
                <w:sz w:val="20"/>
                <w:szCs w:val="20"/>
              </w:rPr>
            </w:pPr>
          </w:p>
        </w:tc>
      </w:tr>
      <w:tr w:rsidR="003061D9" w:rsidRPr="006D6912" w14:paraId="3D0B21D6" w14:textId="77777777" w:rsidTr="00936890">
        <w:trPr>
          <w:trHeight w:hRule="exact" w:val="198"/>
        </w:trPr>
        <w:tc>
          <w:tcPr>
            <w:tcW w:w="7308" w:type="dxa"/>
            <w:gridSpan w:val="9"/>
            <w:tcBorders>
              <w:top w:val="nil"/>
              <w:left w:val="nil"/>
              <w:bottom w:val="single" w:sz="4" w:space="0" w:color="auto"/>
              <w:right w:val="nil"/>
            </w:tcBorders>
            <w:vAlign w:val="center"/>
          </w:tcPr>
          <w:p w14:paraId="79E41D50" w14:textId="77777777" w:rsidR="003061D9" w:rsidRPr="006D6912" w:rsidRDefault="003061D9" w:rsidP="00936890">
            <w:pPr>
              <w:ind w:left="567" w:hanging="567"/>
              <w:rPr>
                <w:rFonts w:ascii="Tahoma" w:hAnsi="Tahoma" w:cs="Tahoma"/>
                <w:color w:val="000000"/>
                <w:sz w:val="15"/>
                <w:szCs w:val="15"/>
              </w:rPr>
            </w:pPr>
            <w:r w:rsidRPr="006D6912">
              <w:rPr>
                <w:rFonts w:ascii="Tahoma" w:hAnsi="Tahoma" w:cs="Tahoma"/>
                <w:color w:val="000000"/>
                <w:sz w:val="15"/>
                <w:szCs w:val="15"/>
              </w:rPr>
              <w:t>Sacador/Avalista:</w:t>
            </w:r>
          </w:p>
        </w:tc>
        <w:tc>
          <w:tcPr>
            <w:tcW w:w="2520" w:type="dxa"/>
            <w:gridSpan w:val="2"/>
            <w:tcBorders>
              <w:top w:val="nil"/>
              <w:left w:val="nil"/>
              <w:bottom w:val="single" w:sz="4" w:space="0" w:color="auto"/>
              <w:right w:val="single" w:sz="4" w:space="0" w:color="auto"/>
            </w:tcBorders>
            <w:vAlign w:val="center"/>
          </w:tcPr>
          <w:p w14:paraId="3F4578DA"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CPF/CNPJ:</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673A2786" w14:textId="77777777" w:rsidR="003061D9" w:rsidRPr="00A362C0" w:rsidRDefault="003061D9" w:rsidP="00936890">
            <w:pPr>
              <w:ind w:left="567" w:hanging="567"/>
              <w:rPr>
                <w:rFonts w:ascii="Courier New" w:hAnsi="Courier New" w:cs="Courier New"/>
                <w:b/>
                <w:color w:val="000000"/>
                <w:sz w:val="20"/>
                <w:szCs w:val="20"/>
              </w:rPr>
            </w:pPr>
          </w:p>
        </w:tc>
      </w:tr>
      <w:tr w:rsidR="003061D9" w:rsidRPr="00040DFD" w14:paraId="3886093D" w14:textId="77777777" w:rsidTr="00936890">
        <w:trPr>
          <w:trHeight w:hRule="exact" w:val="851"/>
        </w:trPr>
        <w:tc>
          <w:tcPr>
            <w:tcW w:w="6228" w:type="dxa"/>
            <w:gridSpan w:val="8"/>
            <w:tcBorders>
              <w:top w:val="single" w:sz="4" w:space="0" w:color="auto"/>
              <w:left w:val="nil"/>
              <w:bottom w:val="nil"/>
              <w:right w:val="single" w:sz="4" w:space="0" w:color="auto"/>
            </w:tcBorders>
          </w:tcPr>
          <w:p w14:paraId="6F1DE6A1" w14:textId="77777777" w:rsidR="003061D9" w:rsidRPr="001E7CE8" w:rsidRDefault="003061D9" w:rsidP="00936890">
            <w:pPr>
              <w:ind w:left="567" w:hanging="567"/>
              <w:rPr>
                <w:color w:val="000000"/>
                <w:sz w:val="16"/>
                <w:szCs w:val="16"/>
              </w:rPr>
            </w:pPr>
            <w:r w:rsidRPr="001E7CE8">
              <w:rPr>
                <w:rFonts w:ascii="Arial" w:hAnsi="Arial" w:cs="Arial"/>
                <w:color w:val="000000"/>
                <w:sz w:val="18"/>
                <w:szCs w:val="18"/>
              </w:rPr>
              <w:object w:dxaOrig="5312" w:dyaOrig="608" w14:anchorId="08515881">
                <v:shape id="_x0000_i1038" type="#_x0000_t75" style="width:296.25pt;height:47.25pt" o:ole="" o:bordertopcolor="white" o:borderleftcolor="white" o:borderbottomcolor="white" o:borderrightcolor="white" fillcolor="window">
                  <v:imagedata r:id="rId17" o:title=""/>
                  <w10:bordertop type="single" width="6"/>
                  <w10:borderleft type="single" width="6"/>
                  <w10:borderbottom type="single" width="6"/>
                  <w10:borderright type="single" width="6"/>
                </v:shape>
                <o:OLEObject Type="Embed" ProgID="Word.Picture.8" ShapeID="_x0000_i1038" DrawAspect="Content" ObjectID="_1824021385" r:id="rId21"/>
              </w:object>
            </w:r>
          </w:p>
        </w:tc>
        <w:tc>
          <w:tcPr>
            <w:tcW w:w="3600" w:type="dxa"/>
            <w:gridSpan w:val="3"/>
            <w:tcBorders>
              <w:top w:val="single" w:sz="4" w:space="0" w:color="auto"/>
              <w:left w:val="single" w:sz="4" w:space="0" w:color="auto"/>
              <w:bottom w:val="nil"/>
              <w:right w:val="single" w:sz="4" w:space="0" w:color="auto"/>
            </w:tcBorders>
          </w:tcPr>
          <w:p w14:paraId="6925B129" w14:textId="77777777" w:rsidR="003061D9" w:rsidRPr="00040DFD" w:rsidRDefault="003061D9" w:rsidP="00936890">
            <w:pPr>
              <w:ind w:left="567" w:hanging="567"/>
              <w:jc w:val="center"/>
              <w:rPr>
                <w:rFonts w:ascii="Tahoma" w:hAnsi="Tahoma" w:cs="Tahoma"/>
                <w:color w:val="000000"/>
                <w:sz w:val="15"/>
                <w:szCs w:val="15"/>
              </w:rPr>
            </w:pPr>
            <w:r w:rsidRPr="00040DFD">
              <w:rPr>
                <w:rFonts w:ascii="Tahoma" w:hAnsi="Tahoma" w:cs="Tahoma"/>
                <w:color w:val="000000"/>
                <w:sz w:val="15"/>
                <w:szCs w:val="15"/>
              </w:rPr>
              <w:t>Autenticação</w:t>
            </w:r>
            <w:r>
              <w:rPr>
                <w:rFonts w:ascii="Tahoma" w:hAnsi="Tahoma" w:cs="Tahoma"/>
                <w:color w:val="000000"/>
                <w:sz w:val="15"/>
                <w:szCs w:val="15"/>
              </w:rPr>
              <w:t xml:space="preserve"> Mecânica</w:t>
            </w:r>
            <w:r w:rsidRPr="00040DFD">
              <w:rPr>
                <w:rFonts w:ascii="Tahoma" w:hAnsi="Tahoma" w:cs="Tahoma"/>
                <w:color w:val="000000"/>
                <w:sz w:val="15"/>
                <w:szCs w:val="15"/>
              </w:rPr>
              <w:t xml:space="preserve"> - </w:t>
            </w:r>
            <w:r w:rsidRPr="00687987">
              <w:rPr>
                <w:rFonts w:ascii="Tahoma" w:hAnsi="Tahoma" w:cs="Tahoma"/>
                <w:b/>
                <w:color w:val="000000"/>
                <w:sz w:val="15"/>
                <w:szCs w:val="15"/>
              </w:rPr>
              <w:t>Ficha de Compensação</w:t>
            </w:r>
          </w:p>
        </w:tc>
        <w:tc>
          <w:tcPr>
            <w:tcW w:w="681" w:type="dxa"/>
            <w:tcBorders>
              <w:top w:val="single" w:sz="4" w:space="0" w:color="auto"/>
              <w:left w:val="single" w:sz="4" w:space="0" w:color="auto"/>
              <w:bottom w:val="nil"/>
              <w:right w:val="nil"/>
            </w:tcBorders>
            <w:shd w:val="clear" w:color="auto" w:fill="auto"/>
            <w:vAlign w:val="center"/>
          </w:tcPr>
          <w:p w14:paraId="660A69B4"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w:t>
            </w:r>
            <w:r>
              <w:rPr>
                <w:rFonts w:ascii="Courier New" w:hAnsi="Courier New" w:cs="Courier New"/>
                <w:b/>
                <w:color w:val="000000"/>
                <w:sz w:val="20"/>
                <w:szCs w:val="20"/>
              </w:rPr>
              <w:t>J</w:t>
            </w:r>
            <w:r w:rsidRPr="00A362C0">
              <w:rPr>
                <w:rFonts w:ascii="Courier New" w:hAnsi="Courier New" w:cs="Courier New"/>
                <w:b/>
                <w:color w:val="000000"/>
                <w:sz w:val="20"/>
                <w:szCs w:val="20"/>
              </w:rPr>
              <w:t>)</w:t>
            </w:r>
          </w:p>
        </w:tc>
      </w:tr>
    </w:tbl>
    <w:p w14:paraId="091D43C1" w14:textId="77777777" w:rsidR="003061D9" w:rsidRPr="00A44804" w:rsidRDefault="003061D9" w:rsidP="003061D9">
      <w:pPr>
        <w:pStyle w:val="Estilo2"/>
        <w:numPr>
          <w:ilvl w:val="2"/>
          <w:numId w:val="1"/>
        </w:numPr>
        <w:ind w:left="567" w:hanging="567"/>
        <w:rPr>
          <w:b w:val="0"/>
          <w:bCs/>
          <w:caps/>
          <w:sz w:val="16"/>
          <w:szCs w:val="16"/>
        </w:rPr>
      </w:pPr>
      <w:bookmarkStart w:id="137" w:name="_Toc181879249"/>
      <w:bookmarkStart w:id="138" w:name="_Toc181879795"/>
      <w:r w:rsidRPr="00A44804">
        <w:rPr>
          <w:b w:val="0"/>
          <w:bCs/>
        </w:rPr>
        <w:t>Modelo I</w:t>
      </w:r>
      <w:r>
        <w:rPr>
          <w:b w:val="0"/>
          <w:bCs/>
        </w:rPr>
        <w:t>V</w:t>
      </w:r>
      <w:r w:rsidRPr="00A44804">
        <w:rPr>
          <w:b w:val="0"/>
          <w:bCs/>
        </w:rPr>
        <w:t xml:space="preserve"> - Ficha de compensaçã</w:t>
      </w:r>
      <w:r>
        <w:rPr>
          <w:b w:val="0"/>
          <w:bCs/>
        </w:rPr>
        <w:t xml:space="preserve">o: </w:t>
      </w:r>
      <w:r w:rsidRPr="00A44804">
        <w:rPr>
          <w:b w:val="0"/>
          <w:bCs/>
        </w:rPr>
        <w:t>boleto de cobrança</w:t>
      </w:r>
      <w:r>
        <w:rPr>
          <w:b w:val="0"/>
          <w:bCs/>
        </w:rPr>
        <w:t xml:space="preserve"> com qrcode</w:t>
      </w:r>
      <w:r w:rsidRPr="00A44804">
        <w:rPr>
          <w:b w:val="0"/>
          <w:bCs/>
          <w:sz w:val="14"/>
          <w:szCs w:val="16"/>
        </w:rPr>
        <w:t xml:space="preserve"> - itens (F) (G) estendidos</w:t>
      </w:r>
      <w:bookmarkEnd w:id="137"/>
      <w:bookmarkEnd w:id="138"/>
    </w:p>
    <w:tbl>
      <w:tblPr>
        <w:tblW w:w="10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8"/>
        <w:gridCol w:w="1260"/>
        <w:gridCol w:w="180"/>
        <w:gridCol w:w="1260"/>
        <w:gridCol w:w="900"/>
        <w:gridCol w:w="25"/>
        <w:gridCol w:w="875"/>
        <w:gridCol w:w="1080"/>
        <w:gridCol w:w="867"/>
        <w:gridCol w:w="1653"/>
        <w:gridCol w:w="681"/>
      </w:tblGrid>
      <w:tr w:rsidR="003061D9" w:rsidRPr="0053426F" w14:paraId="28A59912" w14:textId="77777777" w:rsidTr="00936890">
        <w:trPr>
          <w:trHeight w:hRule="exact" w:val="397"/>
        </w:trPr>
        <w:tc>
          <w:tcPr>
            <w:tcW w:w="1728" w:type="dxa"/>
            <w:tcBorders>
              <w:top w:val="nil"/>
              <w:left w:val="nil"/>
              <w:bottom w:val="single" w:sz="4" w:space="0" w:color="auto"/>
            </w:tcBorders>
            <w:vAlign w:val="center"/>
          </w:tcPr>
          <w:p w14:paraId="42BCE761" w14:textId="77777777" w:rsidR="003061D9" w:rsidRPr="001E7CE8" w:rsidRDefault="00720885" w:rsidP="00936890">
            <w:pPr>
              <w:spacing w:before="40"/>
              <w:ind w:left="567" w:hanging="567"/>
              <w:rPr>
                <w:rFonts w:ascii="Arial" w:hAnsi="Arial" w:cs="Arial"/>
                <w:color w:val="000000"/>
                <w:sz w:val="18"/>
                <w:szCs w:val="18"/>
              </w:rPr>
            </w:pPr>
            <w:r>
              <w:rPr>
                <w:noProof/>
              </w:rPr>
              <w:pict w14:anchorId="3E90CDAA">
                <v:line id="_x0000_s2093" style="position:absolute;left:0;text-align:left;z-index:251668480;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kA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" stroked="f"/>
              </w:pict>
            </w:r>
            <w:r>
              <w:rPr>
                <w:noProof/>
              </w:rPr>
              <w:pict w14:anchorId="542EC0FB">
                <v:line id="_x0000_s2094" style="position:absolute;left:0;text-align:left;z-index:251669504;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LiMKBx/AgAA&#10;lQUAAA4AAAAAAAAAAAAAAAAALgIAAGRycy9lMm9Eb2MueG1sUEsBAi0AFAAGAAgAAAAhAMHFm17d&#10;AAAACQEAAA8AAAAAAAAAAAAAAAAA2QQAAGRycy9kb3ducmV2LnhtbFBLBQYAAAAABAAEAPMAAADj&#10;BQAAAAA=&#10;" stroked="f"/>
              </w:pict>
            </w:r>
            <w:r>
              <w:rPr>
                <w:noProof/>
                <w:lang w:eastAsia="pt-BR"/>
              </w:rPr>
              <w:pict w14:anchorId="33BD0ECD">
                <v:shape id="_x0000_i1039" type="#_x0000_t75" style="width:75.75pt;height:16.5pt;visibility:visible">
                  <v:imagedata r:id="rId15" o:title=""/>
                </v:shape>
              </w:pict>
            </w:r>
          </w:p>
        </w:tc>
        <w:tc>
          <w:tcPr>
            <w:tcW w:w="1260" w:type="dxa"/>
            <w:tcBorders>
              <w:top w:val="nil"/>
              <w:bottom w:val="single" w:sz="4" w:space="0" w:color="auto"/>
            </w:tcBorders>
            <w:vAlign w:val="center"/>
          </w:tcPr>
          <w:p w14:paraId="64054AC7" w14:textId="77777777" w:rsidR="003061D9" w:rsidRPr="0042602F" w:rsidRDefault="003061D9" w:rsidP="00936890">
            <w:pPr>
              <w:ind w:left="567" w:hanging="567"/>
              <w:rPr>
                <w:rFonts w:ascii="Times New Roman" w:hAnsi="Times New Roman"/>
                <w:color w:val="000000"/>
                <w:sz w:val="38"/>
                <w:szCs w:val="38"/>
              </w:rPr>
            </w:pPr>
            <w:r w:rsidRPr="0042602F">
              <w:rPr>
                <w:rFonts w:ascii="Times New Roman" w:hAnsi="Times New Roman"/>
                <w:color w:val="000000"/>
                <w:sz w:val="38"/>
                <w:szCs w:val="38"/>
              </w:rPr>
              <w:t>104-0</w:t>
            </w:r>
          </w:p>
        </w:tc>
        <w:tc>
          <w:tcPr>
            <w:tcW w:w="6840" w:type="dxa"/>
            <w:gridSpan w:val="8"/>
            <w:tcBorders>
              <w:top w:val="nil"/>
              <w:bottom w:val="single" w:sz="4" w:space="0" w:color="auto"/>
              <w:right w:val="single" w:sz="4" w:space="0" w:color="auto"/>
            </w:tcBorders>
            <w:vAlign w:val="center"/>
          </w:tcPr>
          <w:p w14:paraId="3A12ACA1" w14:textId="77777777" w:rsidR="003061D9" w:rsidRPr="0042602F" w:rsidRDefault="003061D9" w:rsidP="00936890">
            <w:pPr>
              <w:ind w:left="567" w:hanging="567"/>
              <w:rPr>
                <w:rFonts w:ascii="Times New Roman" w:hAnsi="Times New Roman"/>
                <w:color w:val="000000"/>
                <w:spacing w:val="-16"/>
                <w:sz w:val="28"/>
                <w:szCs w:val="28"/>
              </w:rPr>
            </w:pPr>
            <w:r w:rsidRPr="0042602F">
              <w:rPr>
                <w:rFonts w:ascii="Times New Roman" w:hAnsi="Times New Roman"/>
                <w:color w:val="000000"/>
                <w:spacing w:val="-16"/>
                <w:sz w:val="28"/>
                <w:szCs w:val="28"/>
              </w:rPr>
              <w:t>00000.00000  00000.000000  00000.000000  0  00000000000000</w:t>
            </w:r>
          </w:p>
        </w:tc>
        <w:tc>
          <w:tcPr>
            <w:tcW w:w="681" w:type="dxa"/>
            <w:tcBorders>
              <w:top w:val="nil"/>
              <w:left w:val="single" w:sz="4" w:space="0" w:color="auto"/>
              <w:bottom w:val="single" w:sz="4" w:space="0" w:color="auto"/>
              <w:right w:val="nil"/>
            </w:tcBorders>
            <w:shd w:val="clear" w:color="auto" w:fill="auto"/>
            <w:vAlign w:val="center"/>
          </w:tcPr>
          <w:p w14:paraId="79756B62" w14:textId="77777777" w:rsidR="003061D9" w:rsidRPr="00A362C0" w:rsidRDefault="003061D9" w:rsidP="00936890">
            <w:pPr>
              <w:ind w:left="567" w:hanging="567"/>
              <w:rPr>
                <w:rFonts w:ascii="Courier New" w:hAnsi="Courier New" w:cs="Courier New"/>
                <w:b/>
                <w:color w:val="000000"/>
                <w:spacing w:val="-16"/>
                <w:sz w:val="20"/>
                <w:szCs w:val="20"/>
              </w:rPr>
            </w:pPr>
            <w:r w:rsidRPr="00A362C0">
              <w:rPr>
                <w:rFonts w:ascii="Courier New" w:hAnsi="Courier New" w:cs="Courier New"/>
                <w:b/>
                <w:color w:val="000000"/>
                <w:spacing w:val="-16"/>
                <w:sz w:val="20"/>
                <w:szCs w:val="20"/>
              </w:rPr>
              <w:t>(A)</w:t>
            </w:r>
          </w:p>
        </w:tc>
      </w:tr>
      <w:tr w:rsidR="003061D9" w:rsidRPr="00FA58C2" w14:paraId="65BECFED" w14:textId="77777777" w:rsidTr="00936890">
        <w:trPr>
          <w:trHeight w:hRule="exact" w:val="397"/>
        </w:trPr>
        <w:tc>
          <w:tcPr>
            <w:tcW w:w="7308" w:type="dxa"/>
            <w:gridSpan w:val="8"/>
            <w:tcBorders>
              <w:top w:val="single" w:sz="4" w:space="0" w:color="auto"/>
              <w:left w:val="nil"/>
              <w:bottom w:val="single" w:sz="4" w:space="0" w:color="auto"/>
              <w:right w:val="single" w:sz="4" w:space="0" w:color="auto"/>
            </w:tcBorders>
          </w:tcPr>
          <w:p w14:paraId="73EE14CA"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Local de pagamento</w:t>
            </w:r>
          </w:p>
          <w:p w14:paraId="0FA06DA4" w14:textId="77777777" w:rsidR="003061D9" w:rsidRPr="001E7CE8" w:rsidRDefault="003061D9" w:rsidP="00936890">
            <w:pPr>
              <w:ind w:left="567" w:hanging="567"/>
              <w:rPr>
                <w:rFonts w:ascii="Tahoma" w:hAnsi="Tahoma" w:cs="Tahoma"/>
                <w:color w:val="000000"/>
                <w:sz w:val="18"/>
                <w:szCs w:val="18"/>
              </w:rPr>
            </w:pPr>
            <w:r w:rsidRPr="00950F59">
              <w:rPr>
                <w:rFonts w:ascii="Tahoma" w:hAnsi="Tahoma" w:cs="Tahoma"/>
                <w:b/>
                <w:bCs/>
                <w:color w:val="000000"/>
                <w:sz w:val="16"/>
                <w:szCs w:val="16"/>
              </w:rPr>
              <w:t>EM TODA A REDE BANCÁRIA E SEUS CORRESPONDENTES ATÉ O VALOR LIMITE</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189AE18E" w14:textId="77777777" w:rsidR="003061D9" w:rsidRPr="000D692F" w:rsidRDefault="003061D9" w:rsidP="00936890">
            <w:pPr>
              <w:ind w:left="567" w:hanging="567"/>
              <w:rPr>
                <w:rFonts w:ascii="Tahoma" w:hAnsi="Tahoma" w:cs="Tahoma"/>
                <w:b/>
                <w:color w:val="000000"/>
                <w:sz w:val="15"/>
                <w:szCs w:val="15"/>
              </w:rPr>
            </w:pPr>
            <w:r w:rsidRPr="000D692F">
              <w:rPr>
                <w:rFonts w:ascii="Tahoma" w:hAnsi="Tahoma" w:cs="Tahoma"/>
                <w:b/>
                <w:color w:val="000000"/>
                <w:sz w:val="15"/>
                <w:szCs w:val="15"/>
              </w:rPr>
              <w:t>Vencimento</w:t>
            </w:r>
          </w:p>
          <w:p w14:paraId="08CBC82D" w14:textId="77777777" w:rsidR="003061D9" w:rsidRPr="000D692F" w:rsidRDefault="003061D9" w:rsidP="00936890">
            <w:pPr>
              <w:ind w:left="567" w:hanging="567"/>
              <w:jc w:val="right"/>
              <w:rPr>
                <w:rFonts w:ascii="Tahoma" w:hAnsi="Tahoma" w:cs="Tahoma"/>
                <w:b/>
                <w:color w:val="000000"/>
                <w:sz w:val="18"/>
                <w:szCs w:val="18"/>
              </w:rPr>
            </w:pPr>
            <w:r w:rsidRPr="000D692F">
              <w:rPr>
                <w:rFonts w:ascii="Tahoma" w:hAnsi="Tahoma" w:cs="Tahoma"/>
                <w:b/>
                <w:color w:val="000000"/>
                <w:sz w:val="18"/>
                <w:szCs w:val="18"/>
              </w:rPr>
              <w:t>DD/MM/AAAA</w:t>
            </w:r>
          </w:p>
        </w:tc>
        <w:tc>
          <w:tcPr>
            <w:tcW w:w="681" w:type="dxa"/>
            <w:tcBorders>
              <w:top w:val="single" w:sz="4" w:space="0" w:color="auto"/>
              <w:left w:val="single" w:sz="4" w:space="0" w:color="auto"/>
              <w:bottom w:val="single" w:sz="4" w:space="0" w:color="auto"/>
              <w:right w:val="nil"/>
            </w:tcBorders>
            <w:shd w:val="clear" w:color="auto" w:fill="auto"/>
            <w:vAlign w:val="center"/>
          </w:tcPr>
          <w:p w14:paraId="0CCB13AF"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(B)</w:t>
            </w:r>
          </w:p>
        </w:tc>
      </w:tr>
      <w:tr w:rsidR="003061D9" w:rsidRPr="001E7CE8" w14:paraId="129D7130" w14:textId="77777777" w:rsidTr="00936890">
        <w:trPr>
          <w:trHeight w:hRule="exact" w:val="198"/>
        </w:trPr>
        <w:tc>
          <w:tcPr>
            <w:tcW w:w="5328" w:type="dxa"/>
            <w:gridSpan w:val="5"/>
            <w:tcBorders>
              <w:top w:val="single" w:sz="4" w:space="0" w:color="auto"/>
              <w:left w:val="nil"/>
              <w:bottom w:val="dotted" w:sz="4" w:space="0" w:color="auto"/>
              <w:right w:val="dotted" w:sz="4" w:space="0" w:color="auto"/>
            </w:tcBorders>
            <w:vAlign w:val="center"/>
          </w:tcPr>
          <w:p w14:paraId="643BAF81"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 xml:space="preserve">Beneficiário: </w:t>
            </w:r>
            <w:r w:rsidRPr="00F12F64">
              <w:rPr>
                <w:rFonts w:ascii="Tahoma" w:hAnsi="Tahoma" w:cs="Tahoma"/>
                <w:b/>
                <w:color w:val="808080"/>
                <w:sz w:val="18"/>
                <w:szCs w:val="18"/>
              </w:rPr>
              <w:t>NOME DA EMPRESA BENEFICIÁRIA</w:t>
            </w:r>
          </w:p>
        </w:tc>
        <w:tc>
          <w:tcPr>
            <w:tcW w:w="1980" w:type="dxa"/>
            <w:gridSpan w:val="3"/>
            <w:tcBorders>
              <w:top w:val="single" w:sz="4" w:space="0" w:color="auto"/>
              <w:left w:val="dotted" w:sz="4" w:space="0" w:color="auto"/>
              <w:bottom w:val="dotted" w:sz="4" w:space="0" w:color="auto"/>
              <w:right w:val="single" w:sz="4" w:space="0" w:color="auto"/>
            </w:tcBorders>
          </w:tcPr>
          <w:p w14:paraId="60C8E418" w14:textId="77777777" w:rsidR="003061D9" w:rsidRPr="00F12F64" w:rsidRDefault="003061D9" w:rsidP="00936890">
            <w:pPr>
              <w:rPr>
                <w:rFonts w:ascii="Tahoma" w:hAnsi="Tahoma" w:cs="Tahoma"/>
                <w:color w:val="808080"/>
                <w:sz w:val="15"/>
                <w:szCs w:val="15"/>
              </w:rPr>
            </w:pPr>
            <w:r w:rsidRPr="00F12F64">
              <w:rPr>
                <w:rFonts w:ascii="Tahoma" w:hAnsi="Tahoma" w:cs="Tahoma"/>
                <w:b/>
                <w:color w:val="808080"/>
                <w:sz w:val="18"/>
                <w:szCs w:val="18"/>
              </w:rPr>
              <w:t>CPF/CNPJ</w:t>
            </w:r>
          </w:p>
        </w:tc>
        <w:tc>
          <w:tcPr>
            <w:tcW w:w="2520" w:type="dxa"/>
            <w:gridSpan w:val="2"/>
            <w:vMerge w:val="restart"/>
            <w:tcBorders>
              <w:top w:val="single" w:sz="4" w:space="0" w:color="auto"/>
              <w:left w:val="single" w:sz="4" w:space="0" w:color="auto"/>
              <w:right w:val="single" w:sz="4" w:space="0" w:color="auto"/>
            </w:tcBorders>
          </w:tcPr>
          <w:p w14:paraId="15E34CB4"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Agência / Código do Beneficiário</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4C026304"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(C)</w:t>
            </w:r>
          </w:p>
        </w:tc>
      </w:tr>
      <w:tr w:rsidR="003061D9" w:rsidRPr="001E7CE8" w14:paraId="0149A8E1" w14:textId="77777777" w:rsidTr="00936890">
        <w:trPr>
          <w:trHeight w:hRule="exact" w:val="198"/>
        </w:trPr>
        <w:tc>
          <w:tcPr>
            <w:tcW w:w="7308" w:type="dxa"/>
            <w:gridSpan w:val="8"/>
            <w:tcBorders>
              <w:top w:val="dotted" w:sz="4" w:space="0" w:color="auto"/>
              <w:left w:val="nil"/>
              <w:bottom w:val="single" w:sz="4" w:space="0" w:color="auto"/>
              <w:right w:val="single" w:sz="4" w:space="0" w:color="auto"/>
            </w:tcBorders>
          </w:tcPr>
          <w:p w14:paraId="3D0C0505" w14:textId="77777777" w:rsidR="003061D9" w:rsidRPr="00F12F64" w:rsidRDefault="003061D9" w:rsidP="00936890">
            <w:pPr>
              <w:ind w:left="567" w:hanging="567"/>
              <w:rPr>
                <w:rFonts w:ascii="Tahoma" w:hAnsi="Tahoma" w:cs="Tahoma"/>
                <w:b/>
                <w:color w:val="808080"/>
                <w:sz w:val="18"/>
                <w:szCs w:val="18"/>
              </w:rPr>
            </w:pPr>
            <w:r w:rsidRPr="00F12F64">
              <w:rPr>
                <w:rFonts w:ascii="Tahoma" w:hAnsi="Tahoma" w:cs="Tahoma"/>
                <w:b/>
                <w:color w:val="808080"/>
                <w:sz w:val="18"/>
                <w:szCs w:val="18"/>
              </w:rPr>
              <w:t>ENDEREÇO DA EMPRESA BENEFICIÁRIA</w:t>
            </w:r>
          </w:p>
        </w:tc>
        <w:tc>
          <w:tcPr>
            <w:tcW w:w="2520" w:type="dxa"/>
            <w:gridSpan w:val="2"/>
            <w:vMerge/>
            <w:tcBorders>
              <w:left w:val="single" w:sz="4" w:space="0" w:color="auto"/>
              <w:bottom w:val="single" w:sz="4" w:space="0" w:color="auto"/>
              <w:right w:val="single" w:sz="4" w:space="0" w:color="auto"/>
            </w:tcBorders>
          </w:tcPr>
          <w:p w14:paraId="11296EB4" w14:textId="77777777" w:rsidR="003061D9" w:rsidRPr="000D692F" w:rsidRDefault="003061D9" w:rsidP="00936890">
            <w:pPr>
              <w:ind w:left="567" w:hanging="567"/>
              <w:rPr>
                <w:rFonts w:ascii="Tahoma" w:hAnsi="Tahoma" w:cs="Tahoma"/>
                <w:color w:val="000000"/>
                <w:sz w:val="15"/>
                <w:szCs w:val="15"/>
              </w:rPr>
            </w:pP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7D88B9B7" w14:textId="77777777" w:rsidR="003061D9" w:rsidRPr="00A362C0" w:rsidRDefault="003061D9" w:rsidP="00936890">
            <w:pPr>
              <w:ind w:left="567" w:hanging="567"/>
              <w:rPr>
                <w:rFonts w:ascii="Courier New" w:hAnsi="Courier New" w:cs="Courier New"/>
                <w:b/>
                <w:color w:val="000000"/>
                <w:sz w:val="20"/>
                <w:szCs w:val="20"/>
              </w:rPr>
            </w:pPr>
          </w:p>
        </w:tc>
      </w:tr>
      <w:tr w:rsidR="003061D9" w:rsidRPr="001E7CE8" w14:paraId="0B2B4723" w14:textId="77777777" w:rsidTr="00B5325E">
        <w:trPr>
          <w:trHeight w:hRule="exact" w:val="397"/>
        </w:trPr>
        <w:tc>
          <w:tcPr>
            <w:tcW w:w="1728" w:type="dxa"/>
            <w:tcBorders>
              <w:top w:val="single" w:sz="4" w:space="0" w:color="auto"/>
              <w:left w:val="nil"/>
              <w:bottom w:val="single" w:sz="4" w:space="0" w:color="auto"/>
              <w:right w:val="single" w:sz="4" w:space="0" w:color="auto"/>
            </w:tcBorders>
          </w:tcPr>
          <w:p w14:paraId="01E07BE9"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1BFE47A7" w14:textId="77777777" w:rsidR="003061D9" w:rsidRPr="00F12F64" w:rsidRDefault="003061D9" w:rsidP="00936890">
            <w:pPr>
              <w:ind w:left="567" w:hanging="567"/>
              <w:rPr>
                <w:rFonts w:ascii="Tahoma" w:hAnsi="Tahoma" w:cs="Tahoma"/>
                <w:b/>
                <w:color w:val="808080"/>
                <w:sz w:val="15"/>
                <w:szCs w:val="15"/>
              </w:rPr>
            </w:pPr>
            <w:r w:rsidRPr="00F12F64">
              <w:rPr>
                <w:rFonts w:ascii="Tahoma" w:hAnsi="Tahoma" w:cs="Tahoma"/>
                <w:b/>
                <w:color w:val="808080"/>
                <w:sz w:val="15"/>
                <w:szCs w:val="15"/>
              </w:rPr>
              <w:t>DD/MM/AAAA</w:t>
            </w:r>
          </w:p>
        </w:tc>
        <w:tc>
          <w:tcPr>
            <w:tcW w:w="1440" w:type="dxa"/>
            <w:gridSpan w:val="2"/>
            <w:tcBorders>
              <w:top w:val="single" w:sz="4" w:space="0" w:color="auto"/>
              <w:left w:val="single" w:sz="4" w:space="0" w:color="auto"/>
              <w:bottom w:val="single" w:sz="4" w:space="0" w:color="auto"/>
              <w:right w:val="single" w:sz="4" w:space="0" w:color="auto"/>
            </w:tcBorders>
          </w:tcPr>
          <w:p w14:paraId="050FA4E1" w14:textId="77777777" w:rsidR="003061D9"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w:t>
            </w:r>
            <w:r>
              <w:rPr>
                <w:rFonts w:ascii="Tahoma" w:hAnsi="Tahoma" w:cs="Tahoma"/>
                <w:color w:val="000000"/>
                <w:sz w:val="15"/>
                <w:szCs w:val="15"/>
              </w:rPr>
              <w:t>D</w:t>
            </w:r>
            <w:r w:rsidRPr="001E7CE8">
              <w:rPr>
                <w:rFonts w:ascii="Tahoma" w:hAnsi="Tahoma" w:cs="Tahoma"/>
                <w:color w:val="000000"/>
                <w:sz w:val="15"/>
                <w:szCs w:val="15"/>
              </w:rPr>
              <w:t>ocumento</w:t>
            </w:r>
          </w:p>
          <w:p w14:paraId="4434F057" w14:textId="77777777" w:rsidR="003061D9" w:rsidRPr="001E7CE8" w:rsidRDefault="003061D9" w:rsidP="00936890">
            <w:pPr>
              <w:ind w:left="567" w:hanging="567"/>
              <w:rPr>
                <w:rFonts w:ascii="Tahoma" w:hAnsi="Tahoma" w:cs="Tahoma"/>
                <w:color w:val="000000"/>
                <w:sz w:val="15"/>
                <w:szCs w:val="15"/>
              </w:rPr>
            </w:pPr>
            <w:r w:rsidRPr="00F12F64">
              <w:rPr>
                <w:rFonts w:ascii="Tahoma" w:hAnsi="Tahoma" w:cs="Tahoma"/>
                <w:b/>
                <w:color w:val="808080"/>
                <w:sz w:val="15"/>
                <w:szCs w:val="15"/>
              </w:rPr>
              <w:t>N</w:t>
            </w:r>
            <w:r>
              <w:rPr>
                <w:rFonts w:ascii="Tahoma" w:hAnsi="Tahoma" w:cs="Tahoma"/>
                <w:b/>
                <w:color w:val="808080"/>
                <w:sz w:val="15"/>
                <w:szCs w:val="15"/>
              </w:rPr>
              <w:t>º</w:t>
            </w:r>
            <w:r w:rsidRPr="00F12F64">
              <w:rPr>
                <w:rFonts w:ascii="Tahoma" w:hAnsi="Tahoma" w:cs="Tahoma"/>
                <w:b/>
                <w:color w:val="808080"/>
                <w:sz w:val="15"/>
                <w:szCs w:val="15"/>
              </w:rPr>
              <w:t xml:space="preserve"> do Título</w:t>
            </w:r>
          </w:p>
        </w:tc>
        <w:tc>
          <w:tcPr>
            <w:tcW w:w="1260" w:type="dxa"/>
            <w:tcBorders>
              <w:top w:val="single" w:sz="4" w:space="0" w:color="auto"/>
              <w:left w:val="single" w:sz="4" w:space="0" w:color="auto"/>
              <w:bottom w:val="single" w:sz="4" w:space="0" w:color="auto"/>
              <w:right w:val="single" w:sz="4" w:space="0" w:color="auto"/>
            </w:tcBorders>
          </w:tcPr>
          <w:p w14:paraId="3DF51C53" w14:textId="77777777" w:rsidR="003061D9" w:rsidRDefault="003061D9" w:rsidP="00936890">
            <w:pPr>
              <w:ind w:left="567" w:hanging="567"/>
              <w:rPr>
                <w:rFonts w:ascii="Tahoma" w:hAnsi="Tahoma" w:cs="Tahoma"/>
                <w:color w:val="000000"/>
                <w:sz w:val="15"/>
                <w:szCs w:val="15"/>
              </w:rPr>
            </w:pPr>
            <w:r w:rsidRPr="003C7DFF">
              <w:rPr>
                <w:rFonts w:ascii="Tahoma" w:hAnsi="Tahoma" w:cs="Tahoma"/>
                <w:color w:val="000000"/>
                <w:sz w:val="15"/>
                <w:szCs w:val="15"/>
              </w:rPr>
              <w:t>Espécie DOC</w:t>
            </w:r>
          </w:p>
          <w:p w14:paraId="7F4C6EB8" w14:textId="77777777" w:rsidR="003061D9" w:rsidRPr="003C7DFF" w:rsidRDefault="003061D9" w:rsidP="00936890">
            <w:pPr>
              <w:ind w:left="567" w:hanging="567"/>
              <w:rPr>
                <w:rFonts w:ascii="Tahoma" w:hAnsi="Tahoma" w:cs="Tahoma"/>
                <w:b/>
                <w:color w:val="808080"/>
                <w:sz w:val="15"/>
                <w:szCs w:val="15"/>
              </w:rPr>
            </w:pPr>
          </w:p>
        </w:tc>
        <w:tc>
          <w:tcPr>
            <w:tcW w:w="925" w:type="dxa"/>
            <w:gridSpan w:val="2"/>
            <w:tcBorders>
              <w:top w:val="single" w:sz="4" w:space="0" w:color="auto"/>
              <w:left w:val="single" w:sz="4" w:space="0" w:color="auto"/>
              <w:bottom w:val="single" w:sz="4" w:space="0" w:color="auto"/>
              <w:right w:val="single" w:sz="4" w:space="0" w:color="auto"/>
            </w:tcBorders>
          </w:tcPr>
          <w:p w14:paraId="32408F7E" w14:textId="77777777" w:rsidR="003061D9" w:rsidRDefault="003061D9" w:rsidP="00936890">
            <w:pPr>
              <w:ind w:left="567" w:hanging="567"/>
              <w:rPr>
                <w:rFonts w:ascii="Tahoma" w:hAnsi="Tahoma" w:cs="Tahoma"/>
                <w:color w:val="000000"/>
                <w:sz w:val="15"/>
                <w:szCs w:val="15"/>
              </w:rPr>
            </w:pPr>
            <w:r>
              <w:rPr>
                <w:rFonts w:ascii="Tahoma" w:hAnsi="Tahoma" w:cs="Tahoma"/>
                <w:color w:val="000000"/>
                <w:sz w:val="15"/>
                <w:szCs w:val="15"/>
              </w:rPr>
              <w:t>Aceite</w:t>
            </w:r>
          </w:p>
          <w:p w14:paraId="71CD97FB" w14:textId="77777777" w:rsidR="003061D9" w:rsidRPr="00F7287D" w:rsidRDefault="003061D9" w:rsidP="00936890">
            <w:pPr>
              <w:ind w:left="567" w:hanging="567"/>
              <w:rPr>
                <w:rFonts w:ascii="Tahoma" w:hAnsi="Tahoma" w:cs="Tahoma"/>
                <w:b/>
                <w:color w:val="808080"/>
                <w:sz w:val="15"/>
                <w:szCs w:val="15"/>
              </w:rPr>
            </w:pPr>
            <w:r w:rsidRPr="00F7287D">
              <w:rPr>
                <w:rFonts w:ascii="Tahoma" w:hAnsi="Tahoma" w:cs="Tahoma"/>
                <w:b/>
                <w:color w:val="808080"/>
                <w:sz w:val="15"/>
                <w:szCs w:val="15"/>
              </w:rPr>
              <w:t>N</w:t>
            </w:r>
          </w:p>
        </w:tc>
        <w:tc>
          <w:tcPr>
            <w:tcW w:w="1955" w:type="dxa"/>
            <w:gridSpan w:val="2"/>
            <w:tcBorders>
              <w:top w:val="single" w:sz="4" w:space="0" w:color="auto"/>
              <w:left w:val="single" w:sz="4" w:space="0" w:color="auto"/>
              <w:bottom w:val="single" w:sz="4" w:space="0" w:color="auto"/>
              <w:right w:val="single" w:sz="4" w:space="0" w:color="auto"/>
            </w:tcBorders>
          </w:tcPr>
          <w:p w14:paraId="774C75C3" w14:textId="77777777" w:rsidR="003061D9"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Data do processamento</w:t>
            </w:r>
          </w:p>
          <w:p w14:paraId="4B4EA42A" w14:textId="77777777" w:rsidR="003061D9" w:rsidRPr="00F7287D" w:rsidRDefault="003061D9" w:rsidP="00936890">
            <w:pPr>
              <w:ind w:left="567" w:hanging="567"/>
              <w:rPr>
                <w:rFonts w:ascii="Tahoma" w:hAnsi="Tahoma" w:cs="Tahoma"/>
                <w:b/>
                <w:color w:val="808080"/>
                <w:sz w:val="15"/>
                <w:szCs w:val="15"/>
              </w:rPr>
            </w:pPr>
            <w:r w:rsidRPr="00F7287D">
              <w:rPr>
                <w:rFonts w:ascii="Tahoma" w:hAnsi="Tahoma" w:cs="Tahoma"/>
                <w:b/>
                <w:color w:val="808080"/>
                <w:sz w:val="15"/>
                <w:szCs w:val="15"/>
              </w:rPr>
              <w:t>DD/MM/AAAA</w:t>
            </w:r>
          </w:p>
          <w:p w14:paraId="22FCAF82" w14:textId="77777777" w:rsidR="003061D9" w:rsidRPr="001E7CE8" w:rsidRDefault="003061D9"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52E5D64F" w14:textId="77777777" w:rsidR="003061D9" w:rsidRPr="000D692F" w:rsidRDefault="003061D9" w:rsidP="00936890">
            <w:pPr>
              <w:ind w:left="567" w:hanging="567"/>
              <w:rPr>
                <w:rFonts w:ascii="Tahoma" w:hAnsi="Tahoma" w:cs="Tahoma"/>
                <w:color w:val="000000"/>
                <w:sz w:val="15"/>
                <w:szCs w:val="15"/>
              </w:rPr>
            </w:pPr>
            <w:r w:rsidRPr="000D692F">
              <w:rPr>
                <w:rFonts w:ascii="Tahoma" w:hAnsi="Tahoma" w:cs="Tahoma"/>
                <w:color w:val="000000"/>
                <w:sz w:val="15"/>
                <w:szCs w:val="15"/>
              </w:rPr>
              <w:t>Nosso Número</w:t>
            </w:r>
          </w:p>
        </w:tc>
        <w:tc>
          <w:tcPr>
            <w:tcW w:w="681" w:type="dxa"/>
            <w:tcBorders>
              <w:top w:val="single" w:sz="4" w:space="0" w:color="auto"/>
              <w:left w:val="single" w:sz="4" w:space="0" w:color="auto"/>
              <w:bottom w:val="single" w:sz="4" w:space="0" w:color="auto"/>
              <w:right w:val="nil"/>
            </w:tcBorders>
            <w:shd w:val="clear" w:color="auto" w:fill="auto"/>
            <w:vAlign w:val="center"/>
          </w:tcPr>
          <w:p w14:paraId="565B647F"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(D)</w:t>
            </w:r>
          </w:p>
        </w:tc>
      </w:tr>
      <w:tr w:rsidR="003061D9" w:rsidRPr="00FA58C2" w14:paraId="63A7009E" w14:textId="77777777" w:rsidTr="00B5325E">
        <w:trPr>
          <w:trHeight w:hRule="exact" w:val="397"/>
        </w:trPr>
        <w:tc>
          <w:tcPr>
            <w:tcW w:w="1728" w:type="dxa"/>
            <w:tcBorders>
              <w:top w:val="single" w:sz="4" w:space="0" w:color="auto"/>
              <w:left w:val="nil"/>
              <w:bottom w:val="single" w:sz="4" w:space="0" w:color="auto"/>
              <w:right w:val="single" w:sz="4" w:space="0" w:color="auto"/>
            </w:tcBorders>
          </w:tcPr>
          <w:p w14:paraId="1654CBE1"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Uso do Banco</w:t>
            </w:r>
          </w:p>
          <w:p w14:paraId="4E1E3920" w14:textId="77777777" w:rsidR="003061D9" w:rsidRPr="001E7CE8" w:rsidRDefault="003061D9" w:rsidP="00936890">
            <w:pPr>
              <w:ind w:left="567" w:hanging="567"/>
              <w:rPr>
                <w:rFonts w:ascii="Tahoma" w:hAnsi="Tahoma" w:cs="Tahoma"/>
                <w:color w:val="000000"/>
                <w:sz w:val="15"/>
                <w:szCs w:val="15"/>
              </w:rPr>
            </w:pPr>
          </w:p>
        </w:tc>
        <w:tc>
          <w:tcPr>
            <w:tcW w:w="1440" w:type="dxa"/>
            <w:gridSpan w:val="2"/>
            <w:tcBorders>
              <w:top w:val="single" w:sz="4" w:space="0" w:color="auto"/>
              <w:left w:val="single" w:sz="4" w:space="0" w:color="auto"/>
              <w:bottom w:val="single" w:sz="4" w:space="0" w:color="auto"/>
              <w:right w:val="single" w:sz="4" w:space="0" w:color="auto"/>
            </w:tcBorders>
          </w:tcPr>
          <w:p w14:paraId="788257EA"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Carteira</w:t>
            </w:r>
          </w:p>
          <w:p w14:paraId="3B739D4D" w14:textId="77777777" w:rsidR="003061D9" w:rsidRPr="001E7CE8" w:rsidRDefault="003061D9" w:rsidP="00936890">
            <w:pPr>
              <w:ind w:left="567" w:hanging="567"/>
              <w:rPr>
                <w:rFonts w:ascii="Tahoma" w:hAnsi="Tahoma" w:cs="Tahoma"/>
                <w:color w:val="000000"/>
                <w:sz w:val="15"/>
                <w:szCs w:val="15"/>
              </w:rPr>
            </w:pPr>
            <w:r w:rsidRPr="00F7287D">
              <w:rPr>
                <w:rFonts w:ascii="Tahoma" w:hAnsi="Tahoma" w:cs="Tahoma"/>
                <w:b/>
                <w:color w:val="808080"/>
                <w:sz w:val="15"/>
                <w:szCs w:val="15"/>
              </w:rPr>
              <w:t xml:space="preserve">RG </w:t>
            </w:r>
            <w:r>
              <w:rPr>
                <w:rFonts w:ascii="Tahoma" w:hAnsi="Tahoma" w:cs="Tahoma"/>
                <w:b/>
                <w:color w:val="808080"/>
                <w:sz w:val="15"/>
                <w:szCs w:val="15"/>
              </w:rPr>
              <w:t xml:space="preserve"> </w:t>
            </w:r>
          </w:p>
        </w:tc>
        <w:tc>
          <w:tcPr>
            <w:tcW w:w="1260" w:type="dxa"/>
            <w:tcBorders>
              <w:top w:val="single" w:sz="4" w:space="0" w:color="auto"/>
              <w:left w:val="single" w:sz="4" w:space="0" w:color="auto"/>
              <w:bottom w:val="single" w:sz="4" w:space="0" w:color="auto"/>
              <w:right w:val="single" w:sz="4" w:space="0" w:color="auto"/>
            </w:tcBorders>
          </w:tcPr>
          <w:p w14:paraId="5D665F06"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Espécie Moeda</w:t>
            </w:r>
          </w:p>
          <w:p w14:paraId="3B585108" w14:textId="77777777" w:rsidR="003061D9" w:rsidRPr="00F7287D" w:rsidRDefault="003061D9" w:rsidP="00936890">
            <w:pPr>
              <w:ind w:left="567" w:hanging="567"/>
              <w:rPr>
                <w:rFonts w:ascii="Tahoma" w:hAnsi="Tahoma" w:cs="Tahoma"/>
                <w:b/>
                <w:color w:val="808080"/>
                <w:sz w:val="15"/>
                <w:szCs w:val="15"/>
              </w:rPr>
            </w:pPr>
            <w:r>
              <w:rPr>
                <w:rFonts w:ascii="Tahoma" w:hAnsi="Tahoma" w:cs="Tahoma"/>
                <w:b/>
                <w:color w:val="808080"/>
                <w:sz w:val="15"/>
                <w:szCs w:val="15"/>
              </w:rPr>
              <w:t>R$</w:t>
            </w:r>
          </w:p>
        </w:tc>
        <w:tc>
          <w:tcPr>
            <w:tcW w:w="925" w:type="dxa"/>
            <w:gridSpan w:val="2"/>
            <w:tcBorders>
              <w:top w:val="single" w:sz="4" w:space="0" w:color="auto"/>
              <w:left w:val="single" w:sz="4" w:space="0" w:color="auto"/>
              <w:bottom w:val="single" w:sz="4" w:space="0" w:color="auto"/>
              <w:right w:val="single" w:sz="4" w:space="0" w:color="auto"/>
            </w:tcBorders>
          </w:tcPr>
          <w:p w14:paraId="4629704E" w14:textId="77777777" w:rsidR="003061D9" w:rsidRPr="001E7CE8" w:rsidRDefault="003061D9" w:rsidP="00936890">
            <w:pPr>
              <w:ind w:left="567" w:hanging="567"/>
              <w:rPr>
                <w:rFonts w:ascii="Tahoma" w:hAnsi="Tahoma" w:cs="Tahoma"/>
                <w:color w:val="000000"/>
                <w:sz w:val="15"/>
                <w:szCs w:val="15"/>
              </w:rPr>
            </w:pPr>
            <w:r w:rsidRPr="001E7CE8">
              <w:rPr>
                <w:rFonts w:ascii="Tahoma" w:hAnsi="Tahoma" w:cs="Tahoma"/>
                <w:color w:val="000000"/>
                <w:sz w:val="15"/>
                <w:szCs w:val="15"/>
              </w:rPr>
              <w:t>Q</w:t>
            </w:r>
            <w:r>
              <w:rPr>
                <w:rFonts w:ascii="Tahoma" w:hAnsi="Tahoma" w:cs="Tahoma"/>
                <w:color w:val="000000"/>
                <w:sz w:val="15"/>
                <w:szCs w:val="15"/>
              </w:rPr>
              <w:t>t</w:t>
            </w:r>
            <w:r w:rsidRPr="001E7CE8">
              <w:rPr>
                <w:rFonts w:ascii="Tahoma" w:hAnsi="Tahoma" w:cs="Tahoma"/>
                <w:color w:val="000000"/>
                <w:sz w:val="15"/>
                <w:szCs w:val="15"/>
              </w:rPr>
              <w:t>de</w:t>
            </w:r>
            <w:r>
              <w:rPr>
                <w:rFonts w:ascii="Tahoma" w:hAnsi="Tahoma" w:cs="Tahoma"/>
                <w:color w:val="000000"/>
                <w:sz w:val="15"/>
                <w:szCs w:val="15"/>
              </w:rPr>
              <w:t xml:space="preserve"> moeda</w:t>
            </w:r>
          </w:p>
          <w:p w14:paraId="3EC6365B" w14:textId="77777777" w:rsidR="003061D9" w:rsidRPr="001E7CE8" w:rsidRDefault="003061D9" w:rsidP="00936890">
            <w:pPr>
              <w:ind w:left="567" w:hanging="567"/>
              <w:rPr>
                <w:rFonts w:ascii="Tahoma" w:hAnsi="Tahoma" w:cs="Tahoma"/>
                <w:color w:val="000000"/>
                <w:sz w:val="15"/>
                <w:szCs w:val="15"/>
              </w:rPr>
            </w:pPr>
          </w:p>
        </w:tc>
        <w:tc>
          <w:tcPr>
            <w:tcW w:w="1955" w:type="dxa"/>
            <w:gridSpan w:val="2"/>
            <w:tcBorders>
              <w:top w:val="single" w:sz="4" w:space="0" w:color="auto"/>
              <w:left w:val="single" w:sz="4" w:space="0" w:color="auto"/>
              <w:bottom w:val="single" w:sz="4" w:space="0" w:color="auto"/>
              <w:right w:val="single" w:sz="4" w:space="0" w:color="auto"/>
            </w:tcBorders>
          </w:tcPr>
          <w:p w14:paraId="5520089D" w14:textId="77777777" w:rsidR="003061D9" w:rsidRPr="001E7CE8" w:rsidRDefault="003061D9" w:rsidP="00936890">
            <w:pPr>
              <w:ind w:left="567" w:hanging="567"/>
              <w:rPr>
                <w:rFonts w:ascii="Tahoma" w:hAnsi="Tahoma" w:cs="Tahoma"/>
                <w:color w:val="000000"/>
                <w:sz w:val="15"/>
                <w:szCs w:val="15"/>
              </w:rPr>
            </w:pPr>
            <w:r>
              <w:rPr>
                <w:rFonts w:ascii="Tahoma" w:hAnsi="Tahoma" w:cs="Tahoma"/>
                <w:color w:val="000000"/>
                <w:sz w:val="15"/>
                <w:szCs w:val="15"/>
              </w:rPr>
              <w:t>x</w:t>
            </w:r>
            <w:r w:rsidRPr="001E7CE8">
              <w:rPr>
                <w:rFonts w:ascii="Tahoma" w:hAnsi="Tahoma" w:cs="Tahoma"/>
                <w:color w:val="000000"/>
                <w:sz w:val="15"/>
                <w:szCs w:val="15"/>
              </w:rPr>
              <w:t>Valor</w:t>
            </w:r>
          </w:p>
        </w:tc>
        <w:tc>
          <w:tcPr>
            <w:tcW w:w="2520" w:type="dxa"/>
            <w:gridSpan w:val="2"/>
            <w:tcBorders>
              <w:top w:val="single" w:sz="4" w:space="0" w:color="auto"/>
              <w:left w:val="single" w:sz="4" w:space="0" w:color="auto"/>
              <w:bottom w:val="single" w:sz="4" w:space="0" w:color="auto"/>
              <w:right w:val="single" w:sz="4" w:space="0" w:color="auto"/>
            </w:tcBorders>
            <w:shd w:val="clear" w:color="auto" w:fill="B3B3B3"/>
          </w:tcPr>
          <w:p w14:paraId="48F75AC8" w14:textId="77777777" w:rsidR="003061D9" w:rsidRPr="000D692F" w:rsidRDefault="003061D9" w:rsidP="00936890">
            <w:pPr>
              <w:ind w:left="567" w:hanging="567"/>
              <w:rPr>
                <w:rFonts w:ascii="Tahoma" w:hAnsi="Tahoma" w:cs="Tahoma"/>
                <w:b/>
                <w:color w:val="000000"/>
                <w:sz w:val="15"/>
                <w:szCs w:val="15"/>
              </w:rPr>
            </w:pPr>
            <w:r w:rsidRPr="000D692F">
              <w:rPr>
                <w:rFonts w:ascii="Tahoma" w:hAnsi="Tahoma" w:cs="Tahoma"/>
                <w:b/>
                <w:color w:val="000000"/>
                <w:sz w:val="15"/>
                <w:szCs w:val="15"/>
              </w:rPr>
              <w:t>(=) Valor do Documento</w:t>
            </w:r>
          </w:p>
        </w:tc>
        <w:tc>
          <w:tcPr>
            <w:tcW w:w="681" w:type="dxa"/>
            <w:tcBorders>
              <w:top w:val="single" w:sz="4" w:space="0" w:color="auto"/>
              <w:left w:val="single" w:sz="4" w:space="0" w:color="auto"/>
              <w:bottom w:val="single" w:sz="4" w:space="0" w:color="auto"/>
              <w:right w:val="nil"/>
            </w:tcBorders>
            <w:shd w:val="clear" w:color="auto" w:fill="auto"/>
            <w:vAlign w:val="center"/>
          </w:tcPr>
          <w:p w14:paraId="54628C23"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(E)</w:t>
            </w:r>
          </w:p>
        </w:tc>
      </w:tr>
      <w:tr w:rsidR="00B5325E" w:rsidRPr="001E7CE8" w14:paraId="4BB45D4A" w14:textId="77777777" w:rsidTr="00B5325E">
        <w:trPr>
          <w:trHeight w:hRule="exact" w:val="397"/>
        </w:trPr>
        <w:tc>
          <w:tcPr>
            <w:tcW w:w="5353" w:type="dxa"/>
            <w:gridSpan w:val="6"/>
            <w:vMerge w:val="restart"/>
            <w:tcBorders>
              <w:top w:val="single" w:sz="4" w:space="0" w:color="auto"/>
              <w:left w:val="nil"/>
              <w:right w:val="nil"/>
            </w:tcBorders>
          </w:tcPr>
          <w:p w14:paraId="18CF8870" w14:textId="77777777" w:rsidR="00B5325E" w:rsidRDefault="00B5325E" w:rsidP="00936890">
            <w:pPr>
              <w:ind w:left="567" w:hanging="567"/>
              <w:rPr>
                <w:rFonts w:ascii="Times New Roman" w:hAnsi="Times New Roman"/>
                <w:b/>
                <w:bCs/>
                <w:color w:val="000000"/>
                <w:sz w:val="16"/>
                <w:szCs w:val="17"/>
              </w:rPr>
            </w:pPr>
            <w:r w:rsidRPr="00361B8C">
              <w:rPr>
                <w:rFonts w:ascii="Times New Roman" w:hAnsi="Times New Roman"/>
                <w:b/>
                <w:bCs/>
                <w:color w:val="000000"/>
                <w:sz w:val="16"/>
                <w:szCs w:val="17"/>
              </w:rPr>
              <w:t>Instruções (Texto de Responsabilidade do Beneficiário):</w:t>
            </w:r>
          </w:p>
          <w:p w14:paraId="6CB1FEC3" w14:textId="77777777" w:rsidR="00B5325E" w:rsidRDefault="00B5325E" w:rsidP="00936890">
            <w:pPr>
              <w:ind w:left="567" w:hanging="567"/>
              <w:rPr>
                <w:rFonts w:ascii="Times New Roman" w:hAnsi="Times New Roman"/>
                <w:b/>
                <w:bCs/>
                <w:color w:val="000000"/>
                <w:sz w:val="16"/>
                <w:szCs w:val="17"/>
              </w:rPr>
            </w:pPr>
          </w:p>
          <w:p w14:paraId="03876306" w14:textId="77777777" w:rsidR="00B5325E" w:rsidRDefault="00B5325E" w:rsidP="00936890">
            <w:pPr>
              <w:ind w:left="567" w:hanging="567"/>
              <w:rPr>
                <w:rFonts w:ascii="Times New Roman" w:hAnsi="Times New Roman"/>
                <w:b/>
                <w:bCs/>
                <w:color w:val="000000"/>
                <w:sz w:val="16"/>
                <w:szCs w:val="17"/>
              </w:rPr>
            </w:pPr>
          </w:p>
          <w:p w14:paraId="7BEE8B1B" w14:textId="77777777" w:rsidR="00B5325E" w:rsidRDefault="00B5325E" w:rsidP="00936890">
            <w:pPr>
              <w:ind w:left="567" w:hanging="567"/>
              <w:rPr>
                <w:rFonts w:ascii="Times New Roman" w:hAnsi="Times New Roman"/>
                <w:b/>
                <w:bCs/>
                <w:color w:val="000000"/>
                <w:sz w:val="16"/>
                <w:szCs w:val="17"/>
              </w:rPr>
            </w:pPr>
          </w:p>
          <w:p w14:paraId="095B9847" w14:textId="77777777" w:rsidR="00B5325E" w:rsidRDefault="00B5325E" w:rsidP="00936890">
            <w:pPr>
              <w:ind w:left="567" w:hanging="567"/>
              <w:rPr>
                <w:rFonts w:ascii="Times New Roman" w:hAnsi="Times New Roman"/>
                <w:b/>
                <w:bCs/>
                <w:color w:val="000000"/>
                <w:sz w:val="16"/>
                <w:szCs w:val="17"/>
              </w:rPr>
            </w:pPr>
          </w:p>
          <w:p w14:paraId="19ED8CE0" w14:textId="77777777" w:rsidR="00B5325E" w:rsidRDefault="00B5325E" w:rsidP="00936890">
            <w:pPr>
              <w:ind w:left="567" w:hanging="567"/>
              <w:rPr>
                <w:rFonts w:ascii="Times New Roman" w:hAnsi="Times New Roman"/>
                <w:b/>
                <w:bCs/>
                <w:color w:val="000000"/>
                <w:sz w:val="16"/>
                <w:szCs w:val="17"/>
              </w:rPr>
            </w:pPr>
          </w:p>
          <w:p w14:paraId="49421FE0" w14:textId="77777777" w:rsidR="00B5325E" w:rsidRDefault="00B5325E" w:rsidP="00936890">
            <w:pPr>
              <w:ind w:left="567" w:hanging="567"/>
              <w:rPr>
                <w:rFonts w:ascii="Times New Roman" w:hAnsi="Times New Roman"/>
                <w:b/>
                <w:bCs/>
                <w:color w:val="000000"/>
                <w:sz w:val="16"/>
                <w:szCs w:val="17"/>
              </w:rPr>
            </w:pPr>
          </w:p>
          <w:p w14:paraId="08CDBE8D" w14:textId="77777777" w:rsidR="00B5325E" w:rsidRDefault="00B5325E" w:rsidP="00936890">
            <w:pPr>
              <w:ind w:left="567" w:hanging="567"/>
              <w:rPr>
                <w:rFonts w:ascii="Times New Roman" w:hAnsi="Times New Roman"/>
                <w:b/>
                <w:bCs/>
                <w:color w:val="000000"/>
                <w:sz w:val="16"/>
                <w:szCs w:val="17"/>
              </w:rPr>
            </w:pPr>
          </w:p>
          <w:p w14:paraId="5813E975" w14:textId="77777777" w:rsidR="00B5325E" w:rsidRPr="00361B8C" w:rsidRDefault="00B5325E" w:rsidP="00B5325E">
            <w:pPr>
              <w:ind w:left="567" w:hanging="567"/>
              <w:jc w:val="right"/>
              <w:rPr>
                <w:color w:val="000000"/>
                <w:sz w:val="16"/>
                <w:szCs w:val="17"/>
              </w:rPr>
            </w:pPr>
            <w:r>
              <w:rPr>
                <w:rFonts w:ascii="Arial" w:hAnsi="Arial" w:cs="Arial"/>
                <w:b/>
                <w:bCs/>
                <w:color w:val="000000"/>
                <w:sz w:val="12"/>
                <w:szCs w:val="10"/>
              </w:rPr>
              <w:t>00020126330014br.gov.bcb.pix01110000000019152040000530398654041.005802BR5925PAGADOR COM CHAVE PIX6008BRASILIA62090505Teste6304B9BF</w:t>
            </w:r>
          </w:p>
        </w:tc>
        <w:tc>
          <w:tcPr>
            <w:tcW w:w="1955" w:type="dxa"/>
            <w:gridSpan w:val="2"/>
            <w:vMerge w:val="restart"/>
            <w:tcBorders>
              <w:top w:val="single" w:sz="4" w:space="0" w:color="auto"/>
              <w:left w:val="nil"/>
              <w:bottom w:val="single" w:sz="4" w:space="0" w:color="auto"/>
              <w:right w:val="single" w:sz="4" w:space="0" w:color="auto"/>
            </w:tcBorders>
            <w:vAlign w:val="center"/>
          </w:tcPr>
          <w:p w14:paraId="0EF01D3A" w14:textId="77777777" w:rsidR="00B5325E" w:rsidRPr="00361B8C" w:rsidRDefault="00720885" w:rsidP="00B5325E">
            <w:pPr>
              <w:jc w:val="left"/>
              <w:rPr>
                <w:color w:val="000000"/>
                <w:sz w:val="16"/>
                <w:szCs w:val="17"/>
              </w:rPr>
            </w:pPr>
            <w:r>
              <w:rPr>
                <w:noProof/>
                <w:color w:val="000000"/>
                <w:sz w:val="16"/>
                <w:szCs w:val="17"/>
              </w:rPr>
              <w:pict w14:anchorId="76EDA250">
                <v:shape id="_x0000_i1040" type="#_x0000_t75" style="width:86.25pt;height:86.25pt;visibility:visible">
                  <v:imagedata r:id="rId20" o:title=""/>
                </v:shape>
              </w:pict>
            </w:r>
          </w:p>
        </w:tc>
        <w:tc>
          <w:tcPr>
            <w:tcW w:w="2520" w:type="dxa"/>
            <w:gridSpan w:val="2"/>
            <w:tcBorders>
              <w:top w:val="single" w:sz="4" w:space="0" w:color="auto"/>
              <w:left w:val="single" w:sz="4" w:space="0" w:color="auto"/>
              <w:bottom w:val="single" w:sz="4" w:space="0" w:color="auto"/>
              <w:right w:val="single" w:sz="4" w:space="0" w:color="auto"/>
            </w:tcBorders>
          </w:tcPr>
          <w:p w14:paraId="2C9DE6E1" w14:textId="77777777" w:rsidR="00B5325E" w:rsidRPr="00361B8C" w:rsidRDefault="00B5325E" w:rsidP="00936890">
            <w:pPr>
              <w:ind w:left="567" w:hanging="567"/>
              <w:rPr>
                <w:rFonts w:ascii="Tahoma" w:hAnsi="Tahoma" w:cs="Tahoma"/>
                <w:color w:val="000000"/>
                <w:sz w:val="13"/>
                <w:szCs w:val="15"/>
              </w:rPr>
            </w:pPr>
            <w:r w:rsidRPr="00361B8C">
              <w:rPr>
                <w:rFonts w:ascii="Tahoma" w:hAnsi="Tahoma" w:cs="Tahoma"/>
                <w:color w:val="000000"/>
                <w:sz w:val="13"/>
                <w:szCs w:val="15"/>
              </w:rPr>
              <w:t>(-) Desconto</w:t>
            </w:r>
          </w:p>
          <w:p w14:paraId="40AF110B" w14:textId="77777777" w:rsidR="00B5325E" w:rsidRPr="00361B8C" w:rsidRDefault="00B5325E" w:rsidP="00936890">
            <w:pPr>
              <w:ind w:left="567" w:hanging="567"/>
              <w:rPr>
                <w:rFonts w:ascii="Tahoma" w:hAnsi="Tahoma" w:cs="Tahoma"/>
                <w:color w:val="000000"/>
                <w:sz w:val="13"/>
                <w:szCs w:val="15"/>
              </w:rPr>
            </w:pPr>
          </w:p>
        </w:tc>
        <w:tc>
          <w:tcPr>
            <w:tcW w:w="681" w:type="dxa"/>
            <w:vMerge w:val="restart"/>
            <w:tcBorders>
              <w:top w:val="single" w:sz="4" w:space="0" w:color="auto"/>
              <w:left w:val="single" w:sz="4" w:space="0" w:color="auto"/>
              <w:right w:val="nil"/>
            </w:tcBorders>
            <w:shd w:val="clear" w:color="auto" w:fill="auto"/>
            <w:vAlign w:val="center"/>
          </w:tcPr>
          <w:p w14:paraId="172D9B88" w14:textId="77777777" w:rsidR="00B5325E" w:rsidRPr="00A362C0" w:rsidRDefault="00B5325E"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(F)</w:t>
            </w:r>
          </w:p>
        </w:tc>
      </w:tr>
      <w:tr w:rsidR="00B5325E" w:rsidRPr="001E7CE8" w14:paraId="4F2B6577" w14:textId="77777777" w:rsidTr="00B5325E">
        <w:trPr>
          <w:trHeight w:hRule="exact" w:val="397"/>
        </w:trPr>
        <w:tc>
          <w:tcPr>
            <w:tcW w:w="5353" w:type="dxa"/>
            <w:gridSpan w:val="6"/>
            <w:vMerge/>
            <w:tcBorders>
              <w:left w:val="nil"/>
              <w:right w:val="nil"/>
            </w:tcBorders>
          </w:tcPr>
          <w:p w14:paraId="616BB227" w14:textId="77777777" w:rsidR="00B5325E" w:rsidRPr="001E7CE8" w:rsidRDefault="00B5325E" w:rsidP="00936890">
            <w:pPr>
              <w:ind w:left="567" w:hanging="567"/>
              <w:rPr>
                <w:rFonts w:ascii="Tahoma" w:hAnsi="Tahoma" w:cs="Tahoma"/>
                <w:color w:val="000000"/>
                <w:sz w:val="15"/>
                <w:szCs w:val="15"/>
              </w:rPr>
            </w:pPr>
          </w:p>
        </w:tc>
        <w:tc>
          <w:tcPr>
            <w:tcW w:w="1955" w:type="dxa"/>
            <w:gridSpan w:val="2"/>
            <w:vMerge/>
            <w:tcBorders>
              <w:top w:val="single" w:sz="4" w:space="0" w:color="auto"/>
              <w:left w:val="nil"/>
              <w:bottom w:val="single" w:sz="4" w:space="0" w:color="auto"/>
              <w:right w:val="single" w:sz="4" w:space="0" w:color="auto"/>
            </w:tcBorders>
          </w:tcPr>
          <w:p w14:paraId="7B9E6CF0" w14:textId="77777777" w:rsidR="00B5325E" w:rsidRPr="001E7CE8" w:rsidRDefault="00B5325E"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07C62D2D" w14:textId="77777777" w:rsidR="00B5325E" w:rsidRPr="00361B8C" w:rsidRDefault="00B5325E" w:rsidP="00936890">
            <w:pPr>
              <w:ind w:left="567" w:hanging="567"/>
              <w:rPr>
                <w:rFonts w:ascii="Tahoma" w:hAnsi="Tahoma" w:cs="Tahoma"/>
                <w:color w:val="000000"/>
                <w:sz w:val="13"/>
                <w:szCs w:val="15"/>
              </w:rPr>
            </w:pPr>
            <w:r w:rsidRPr="00361B8C">
              <w:rPr>
                <w:rFonts w:ascii="Tahoma" w:hAnsi="Tahoma" w:cs="Tahoma"/>
                <w:color w:val="000000"/>
                <w:sz w:val="13"/>
                <w:szCs w:val="15"/>
              </w:rPr>
              <w:t>(-) Outras Deduções/Abatimento</w:t>
            </w:r>
          </w:p>
        </w:tc>
        <w:tc>
          <w:tcPr>
            <w:tcW w:w="681" w:type="dxa"/>
            <w:vMerge/>
            <w:tcBorders>
              <w:left w:val="single" w:sz="4" w:space="0" w:color="auto"/>
              <w:bottom w:val="single" w:sz="4" w:space="0" w:color="auto"/>
              <w:right w:val="nil"/>
            </w:tcBorders>
            <w:shd w:val="clear" w:color="auto" w:fill="auto"/>
            <w:vAlign w:val="center"/>
          </w:tcPr>
          <w:p w14:paraId="58BFBFBC" w14:textId="77777777" w:rsidR="00B5325E" w:rsidRPr="00A362C0" w:rsidRDefault="00B5325E" w:rsidP="00936890">
            <w:pPr>
              <w:ind w:left="567" w:hanging="567"/>
              <w:rPr>
                <w:rFonts w:ascii="Courier New" w:hAnsi="Courier New" w:cs="Courier New"/>
                <w:b/>
                <w:color w:val="000000"/>
                <w:sz w:val="20"/>
                <w:szCs w:val="20"/>
              </w:rPr>
            </w:pPr>
          </w:p>
        </w:tc>
      </w:tr>
      <w:tr w:rsidR="00B5325E" w:rsidRPr="001E7CE8" w14:paraId="06F93025" w14:textId="77777777" w:rsidTr="00B5325E">
        <w:trPr>
          <w:trHeight w:hRule="exact" w:val="397"/>
        </w:trPr>
        <w:tc>
          <w:tcPr>
            <w:tcW w:w="5353" w:type="dxa"/>
            <w:gridSpan w:val="6"/>
            <w:vMerge/>
            <w:tcBorders>
              <w:left w:val="nil"/>
              <w:right w:val="nil"/>
            </w:tcBorders>
          </w:tcPr>
          <w:p w14:paraId="4EE05BB9" w14:textId="77777777" w:rsidR="00B5325E" w:rsidRPr="001E7CE8" w:rsidRDefault="00B5325E" w:rsidP="00936890">
            <w:pPr>
              <w:ind w:left="567" w:hanging="567"/>
              <w:rPr>
                <w:rFonts w:ascii="Tahoma" w:hAnsi="Tahoma" w:cs="Tahoma"/>
                <w:color w:val="000000"/>
                <w:sz w:val="15"/>
                <w:szCs w:val="15"/>
              </w:rPr>
            </w:pPr>
          </w:p>
        </w:tc>
        <w:tc>
          <w:tcPr>
            <w:tcW w:w="1955" w:type="dxa"/>
            <w:gridSpan w:val="2"/>
            <w:vMerge/>
            <w:tcBorders>
              <w:top w:val="single" w:sz="4" w:space="0" w:color="auto"/>
              <w:left w:val="nil"/>
              <w:bottom w:val="single" w:sz="4" w:space="0" w:color="auto"/>
              <w:right w:val="single" w:sz="4" w:space="0" w:color="auto"/>
            </w:tcBorders>
          </w:tcPr>
          <w:p w14:paraId="102BABB7" w14:textId="77777777" w:rsidR="00B5325E" w:rsidRPr="001E7CE8" w:rsidRDefault="00B5325E"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76674758" w14:textId="77777777" w:rsidR="00B5325E" w:rsidRPr="00361B8C" w:rsidRDefault="00B5325E" w:rsidP="00936890">
            <w:pPr>
              <w:ind w:left="567" w:hanging="567"/>
              <w:rPr>
                <w:rFonts w:ascii="Tahoma" w:hAnsi="Tahoma" w:cs="Tahoma"/>
                <w:color w:val="000000"/>
                <w:sz w:val="13"/>
                <w:szCs w:val="15"/>
              </w:rPr>
            </w:pPr>
            <w:r w:rsidRPr="00361B8C">
              <w:rPr>
                <w:rFonts w:ascii="Tahoma" w:hAnsi="Tahoma" w:cs="Tahoma"/>
                <w:color w:val="000000"/>
                <w:sz w:val="13"/>
                <w:szCs w:val="15"/>
              </w:rPr>
              <w:t>(+) Mora/Multa/Juros</w:t>
            </w:r>
          </w:p>
        </w:tc>
        <w:tc>
          <w:tcPr>
            <w:tcW w:w="681" w:type="dxa"/>
            <w:vMerge w:val="restart"/>
            <w:tcBorders>
              <w:top w:val="single" w:sz="4" w:space="0" w:color="auto"/>
              <w:left w:val="single" w:sz="4" w:space="0" w:color="auto"/>
              <w:right w:val="nil"/>
            </w:tcBorders>
            <w:shd w:val="clear" w:color="auto" w:fill="auto"/>
            <w:vAlign w:val="center"/>
          </w:tcPr>
          <w:p w14:paraId="73290030" w14:textId="77777777" w:rsidR="00B5325E" w:rsidRPr="00A362C0" w:rsidRDefault="00B5325E"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(G)</w:t>
            </w:r>
          </w:p>
        </w:tc>
      </w:tr>
      <w:tr w:rsidR="00B5325E" w:rsidRPr="001E7CE8" w14:paraId="129EF713" w14:textId="77777777" w:rsidTr="00B5325E">
        <w:trPr>
          <w:trHeight w:hRule="exact" w:val="397"/>
        </w:trPr>
        <w:tc>
          <w:tcPr>
            <w:tcW w:w="5353" w:type="dxa"/>
            <w:gridSpan w:val="6"/>
            <w:vMerge/>
            <w:tcBorders>
              <w:left w:val="nil"/>
              <w:right w:val="nil"/>
            </w:tcBorders>
          </w:tcPr>
          <w:p w14:paraId="20B8B4EA" w14:textId="77777777" w:rsidR="00B5325E" w:rsidRPr="001E7CE8" w:rsidRDefault="00B5325E" w:rsidP="00936890">
            <w:pPr>
              <w:ind w:left="567" w:hanging="567"/>
              <w:rPr>
                <w:rFonts w:ascii="Tahoma" w:hAnsi="Tahoma" w:cs="Tahoma"/>
                <w:color w:val="000000"/>
                <w:sz w:val="15"/>
                <w:szCs w:val="15"/>
              </w:rPr>
            </w:pPr>
          </w:p>
        </w:tc>
        <w:tc>
          <w:tcPr>
            <w:tcW w:w="1955" w:type="dxa"/>
            <w:gridSpan w:val="2"/>
            <w:vMerge/>
            <w:tcBorders>
              <w:top w:val="single" w:sz="4" w:space="0" w:color="auto"/>
              <w:left w:val="nil"/>
              <w:bottom w:val="single" w:sz="4" w:space="0" w:color="auto"/>
              <w:right w:val="single" w:sz="4" w:space="0" w:color="auto"/>
            </w:tcBorders>
          </w:tcPr>
          <w:p w14:paraId="690134B2" w14:textId="77777777" w:rsidR="00B5325E" w:rsidRPr="001E7CE8" w:rsidRDefault="00B5325E"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tcPr>
          <w:p w14:paraId="6E4F79A3" w14:textId="77777777" w:rsidR="00B5325E" w:rsidRPr="00361B8C" w:rsidRDefault="00B5325E" w:rsidP="00936890">
            <w:pPr>
              <w:ind w:left="567" w:hanging="567"/>
              <w:rPr>
                <w:rFonts w:ascii="Tahoma" w:hAnsi="Tahoma" w:cs="Tahoma"/>
                <w:color w:val="000000"/>
                <w:sz w:val="13"/>
                <w:szCs w:val="15"/>
              </w:rPr>
            </w:pPr>
            <w:r w:rsidRPr="00361B8C">
              <w:rPr>
                <w:rFonts w:ascii="Tahoma" w:hAnsi="Tahoma" w:cs="Tahoma"/>
                <w:color w:val="000000"/>
                <w:sz w:val="13"/>
                <w:szCs w:val="15"/>
              </w:rPr>
              <w:t>(+) Outros Acréscimos</w:t>
            </w:r>
          </w:p>
        </w:tc>
        <w:tc>
          <w:tcPr>
            <w:tcW w:w="681" w:type="dxa"/>
            <w:vMerge/>
            <w:tcBorders>
              <w:left w:val="single" w:sz="4" w:space="0" w:color="auto"/>
              <w:bottom w:val="single" w:sz="4" w:space="0" w:color="auto"/>
              <w:right w:val="nil"/>
            </w:tcBorders>
            <w:shd w:val="clear" w:color="auto" w:fill="auto"/>
            <w:vAlign w:val="center"/>
          </w:tcPr>
          <w:p w14:paraId="79FA4E68" w14:textId="77777777" w:rsidR="00B5325E" w:rsidRPr="00A362C0" w:rsidRDefault="00B5325E" w:rsidP="00936890">
            <w:pPr>
              <w:ind w:left="567" w:hanging="567"/>
              <w:rPr>
                <w:rFonts w:ascii="Courier New" w:hAnsi="Courier New" w:cs="Courier New"/>
                <w:b/>
                <w:color w:val="000000"/>
                <w:sz w:val="20"/>
                <w:szCs w:val="20"/>
              </w:rPr>
            </w:pPr>
          </w:p>
        </w:tc>
      </w:tr>
      <w:tr w:rsidR="00B5325E" w:rsidRPr="001E7CE8" w14:paraId="36A52CF6" w14:textId="77777777" w:rsidTr="00B5325E">
        <w:trPr>
          <w:trHeight w:hRule="exact" w:val="345"/>
        </w:trPr>
        <w:tc>
          <w:tcPr>
            <w:tcW w:w="5353" w:type="dxa"/>
            <w:gridSpan w:val="6"/>
            <w:vMerge/>
            <w:tcBorders>
              <w:left w:val="nil"/>
              <w:bottom w:val="nil"/>
              <w:right w:val="nil"/>
            </w:tcBorders>
          </w:tcPr>
          <w:p w14:paraId="77796126" w14:textId="77777777" w:rsidR="00B5325E" w:rsidRPr="001E7CE8" w:rsidRDefault="00B5325E" w:rsidP="00936890">
            <w:pPr>
              <w:ind w:left="567" w:hanging="567"/>
              <w:rPr>
                <w:rFonts w:ascii="Tahoma" w:hAnsi="Tahoma" w:cs="Tahoma"/>
                <w:color w:val="000000"/>
                <w:sz w:val="15"/>
                <w:szCs w:val="15"/>
              </w:rPr>
            </w:pPr>
          </w:p>
        </w:tc>
        <w:tc>
          <w:tcPr>
            <w:tcW w:w="1955" w:type="dxa"/>
            <w:gridSpan w:val="2"/>
            <w:vMerge/>
            <w:tcBorders>
              <w:top w:val="single" w:sz="4" w:space="0" w:color="auto"/>
              <w:left w:val="nil"/>
              <w:bottom w:val="nil"/>
              <w:right w:val="single" w:sz="4" w:space="0" w:color="auto"/>
            </w:tcBorders>
          </w:tcPr>
          <w:p w14:paraId="0690F96D" w14:textId="77777777" w:rsidR="00B5325E" w:rsidRPr="001E7CE8" w:rsidRDefault="00B5325E" w:rsidP="00936890">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nil"/>
              <w:right w:val="single" w:sz="4" w:space="0" w:color="auto"/>
            </w:tcBorders>
          </w:tcPr>
          <w:p w14:paraId="02BD7F93" w14:textId="77777777" w:rsidR="00B5325E" w:rsidRDefault="00B5325E" w:rsidP="00936890">
            <w:pPr>
              <w:ind w:left="567" w:hanging="567"/>
              <w:rPr>
                <w:rFonts w:ascii="Tahoma" w:hAnsi="Tahoma" w:cs="Tahoma"/>
                <w:color w:val="000000"/>
                <w:sz w:val="13"/>
                <w:szCs w:val="15"/>
              </w:rPr>
            </w:pPr>
            <w:r w:rsidRPr="00361B8C">
              <w:rPr>
                <w:rFonts w:ascii="Tahoma" w:hAnsi="Tahoma" w:cs="Tahoma"/>
                <w:color w:val="000000"/>
                <w:sz w:val="13"/>
                <w:szCs w:val="15"/>
              </w:rPr>
              <w:t>(=) Valor Cobrado</w:t>
            </w:r>
          </w:p>
          <w:p w14:paraId="3AD3EDFD" w14:textId="77777777" w:rsidR="00B5325E" w:rsidRDefault="00B5325E" w:rsidP="00936890">
            <w:pPr>
              <w:ind w:left="567" w:hanging="567"/>
              <w:rPr>
                <w:rFonts w:ascii="Tahoma" w:hAnsi="Tahoma" w:cs="Tahoma"/>
                <w:color w:val="000000"/>
                <w:sz w:val="13"/>
                <w:szCs w:val="15"/>
              </w:rPr>
            </w:pPr>
          </w:p>
          <w:p w14:paraId="6F5DD69B" w14:textId="77777777" w:rsidR="00B5325E" w:rsidRPr="00361B8C" w:rsidRDefault="00B5325E" w:rsidP="00936890">
            <w:pPr>
              <w:ind w:left="567" w:hanging="567"/>
              <w:rPr>
                <w:rFonts w:ascii="Tahoma" w:hAnsi="Tahoma" w:cs="Tahoma"/>
                <w:color w:val="000000"/>
                <w:sz w:val="13"/>
                <w:szCs w:val="15"/>
              </w:rPr>
            </w:pPr>
          </w:p>
        </w:tc>
        <w:tc>
          <w:tcPr>
            <w:tcW w:w="681" w:type="dxa"/>
            <w:tcBorders>
              <w:top w:val="single" w:sz="4" w:space="0" w:color="auto"/>
              <w:left w:val="single" w:sz="4" w:space="0" w:color="auto"/>
              <w:bottom w:val="single" w:sz="4" w:space="0" w:color="auto"/>
              <w:right w:val="nil"/>
            </w:tcBorders>
            <w:shd w:val="clear" w:color="auto" w:fill="auto"/>
            <w:vAlign w:val="center"/>
          </w:tcPr>
          <w:p w14:paraId="7DFEE507" w14:textId="77777777" w:rsidR="00B5325E" w:rsidRPr="00A362C0" w:rsidRDefault="00B5325E"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(H)</w:t>
            </w:r>
          </w:p>
        </w:tc>
      </w:tr>
      <w:tr w:rsidR="003061D9" w:rsidRPr="006D6912" w14:paraId="4E3382F0" w14:textId="77777777" w:rsidTr="00936890">
        <w:trPr>
          <w:trHeight w:hRule="exact" w:val="397"/>
        </w:trPr>
        <w:tc>
          <w:tcPr>
            <w:tcW w:w="7308" w:type="dxa"/>
            <w:gridSpan w:val="8"/>
            <w:tcBorders>
              <w:top w:val="single" w:sz="4" w:space="0" w:color="auto"/>
              <w:left w:val="nil"/>
              <w:bottom w:val="nil"/>
              <w:right w:val="nil"/>
            </w:tcBorders>
          </w:tcPr>
          <w:p w14:paraId="79BAB719" w14:textId="77777777" w:rsidR="003061D9" w:rsidRPr="00361B8C" w:rsidRDefault="003061D9" w:rsidP="00936890">
            <w:pPr>
              <w:tabs>
                <w:tab w:val="left" w:pos="-180"/>
                <w:tab w:val="left" w:pos="7740"/>
              </w:tabs>
              <w:rPr>
                <w:rFonts w:ascii="Tahoma" w:hAnsi="Tahoma" w:cs="Tahoma"/>
                <w:color w:val="000000"/>
                <w:sz w:val="13"/>
                <w:szCs w:val="15"/>
              </w:rPr>
            </w:pPr>
            <w:r w:rsidRPr="00361B8C">
              <w:rPr>
                <w:rFonts w:ascii="Tahoma" w:hAnsi="Tahoma" w:cs="Tahoma"/>
                <w:color w:val="000000"/>
                <w:sz w:val="13"/>
                <w:szCs w:val="15"/>
              </w:rPr>
              <w:t>Pagador:</w:t>
            </w:r>
          </w:p>
          <w:p w14:paraId="0B0F4334" w14:textId="77777777" w:rsidR="003061D9" w:rsidRPr="00361B8C" w:rsidRDefault="003061D9" w:rsidP="00936890">
            <w:pPr>
              <w:tabs>
                <w:tab w:val="left" w:pos="-180"/>
                <w:tab w:val="left" w:pos="7740"/>
              </w:tabs>
              <w:ind w:left="567" w:hanging="567"/>
              <w:rPr>
                <w:rFonts w:ascii="Tahoma" w:hAnsi="Tahoma" w:cs="Tahoma"/>
                <w:color w:val="000000"/>
                <w:sz w:val="13"/>
                <w:szCs w:val="15"/>
              </w:rPr>
            </w:pPr>
          </w:p>
        </w:tc>
        <w:tc>
          <w:tcPr>
            <w:tcW w:w="2520" w:type="dxa"/>
            <w:gridSpan w:val="2"/>
            <w:tcBorders>
              <w:top w:val="single" w:sz="4" w:space="0" w:color="auto"/>
              <w:left w:val="nil"/>
              <w:bottom w:val="nil"/>
              <w:right w:val="single" w:sz="4" w:space="0" w:color="auto"/>
            </w:tcBorders>
          </w:tcPr>
          <w:p w14:paraId="6391E4F3"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CPF/CNPJ:</w:t>
            </w:r>
          </w:p>
        </w:tc>
        <w:tc>
          <w:tcPr>
            <w:tcW w:w="681" w:type="dxa"/>
            <w:vMerge w:val="restart"/>
            <w:tcBorders>
              <w:top w:val="single" w:sz="4" w:space="0" w:color="auto"/>
              <w:left w:val="single" w:sz="4" w:space="0" w:color="auto"/>
              <w:bottom w:val="single" w:sz="4" w:space="0" w:color="auto"/>
              <w:right w:val="nil"/>
            </w:tcBorders>
            <w:shd w:val="clear" w:color="auto" w:fill="auto"/>
            <w:vAlign w:val="center"/>
          </w:tcPr>
          <w:p w14:paraId="6F092DEB"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(I)</w:t>
            </w:r>
          </w:p>
        </w:tc>
      </w:tr>
      <w:tr w:rsidR="003061D9" w:rsidRPr="006D6912" w14:paraId="461C077E" w14:textId="77777777" w:rsidTr="00936890">
        <w:trPr>
          <w:trHeight w:hRule="exact" w:val="198"/>
        </w:trPr>
        <w:tc>
          <w:tcPr>
            <w:tcW w:w="7308" w:type="dxa"/>
            <w:gridSpan w:val="8"/>
            <w:tcBorders>
              <w:top w:val="nil"/>
              <w:left w:val="nil"/>
              <w:bottom w:val="nil"/>
              <w:right w:val="nil"/>
            </w:tcBorders>
            <w:vAlign w:val="center"/>
          </w:tcPr>
          <w:p w14:paraId="293300B0" w14:textId="77777777" w:rsidR="003061D9" w:rsidRPr="00361B8C" w:rsidRDefault="003061D9" w:rsidP="00936890">
            <w:pPr>
              <w:tabs>
                <w:tab w:val="left" w:pos="-180"/>
                <w:tab w:val="left" w:pos="7740"/>
              </w:tabs>
              <w:ind w:left="567" w:hanging="567"/>
              <w:rPr>
                <w:rFonts w:ascii="Tahoma" w:hAnsi="Tahoma" w:cs="Tahoma"/>
                <w:color w:val="000000"/>
                <w:sz w:val="13"/>
                <w:szCs w:val="15"/>
              </w:rPr>
            </w:pPr>
          </w:p>
        </w:tc>
        <w:tc>
          <w:tcPr>
            <w:tcW w:w="867" w:type="dxa"/>
            <w:tcBorders>
              <w:top w:val="nil"/>
              <w:left w:val="nil"/>
              <w:bottom w:val="nil"/>
              <w:right w:val="nil"/>
            </w:tcBorders>
            <w:vAlign w:val="center"/>
          </w:tcPr>
          <w:p w14:paraId="24AE2F10"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UF:</w:t>
            </w:r>
          </w:p>
        </w:tc>
        <w:tc>
          <w:tcPr>
            <w:tcW w:w="1653" w:type="dxa"/>
            <w:tcBorders>
              <w:top w:val="nil"/>
              <w:left w:val="nil"/>
              <w:bottom w:val="nil"/>
              <w:right w:val="single" w:sz="4" w:space="0" w:color="auto"/>
            </w:tcBorders>
            <w:vAlign w:val="center"/>
          </w:tcPr>
          <w:p w14:paraId="49504B75"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CEP:</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286BAEC2" w14:textId="77777777" w:rsidR="003061D9" w:rsidRPr="00A362C0" w:rsidRDefault="003061D9" w:rsidP="00936890">
            <w:pPr>
              <w:ind w:left="567" w:hanging="567"/>
              <w:rPr>
                <w:rFonts w:ascii="Courier New" w:hAnsi="Courier New" w:cs="Courier New"/>
                <w:b/>
                <w:color w:val="000000"/>
                <w:sz w:val="20"/>
                <w:szCs w:val="20"/>
              </w:rPr>
            </w:pPr>
          </w:p>
        </w:tc>
      </w:tr>
      <w:tr w:rsidR="003061D9" w:rsidRPr="006D6912" w14:paraId="74CDBBB9" w14:textId="77777777" w:rsidTr="00936890">
        <w:trPr>
          <w:trHeight w:hRule="exact" w:val="198"/>
        </w:trPr>
        <w:tc>
          <w:tcPr>
            <w:tcW w:w="7308" w:type="dxa"/>
            <w:gridSpan w:val="8"/>
            <w:tcBorders>
              <w:top w:val="nil"/>
              <w:left w:val="nil"/>
              <w:bottom w:val="single" w:sz="4" w:space="0" w:color="auto"/>
              <w:right w:val="nil"/>
            </w:tcBorders>
            <w:vAlign w:val="center"/>
          </w:tcPr>
          <w:p w14:paraId="3C583D66"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Sacador/Avalista:</w:t>
            </w:r>
          </w:p>
        </w:tc>
        <w:tc>
          <w:tcPr>
            <w:tcW w:w="2520" w:type="dxa"/>
            <w:gridSpan w:val="2"/>
            <w:tcBorders>
              <w:top w:val="nil"/>
              <w:left w:val="nil"/>
              <w:bottom w:val="single" w:sz="4" w:space="0" w:color="auto"/>
              <w:right w:val="single" w:sz="4" w:space="0" w:color="auto"/>
            </w:tcBorders>
            <w:vAlign w:val="center"/>
          </w:tcPr>
          <w:p w14:paraId="2038369E" w14:textId="77777777" w:rsidR="003061D9" w:rsidRPr="00361B8C" w:rsidRDefault="003061D9" w:rsidP="00936890">
            <w:pPr>
              <w:ind w:left="567" w:hanging="567"/>
              <w:rPr>
                <w:rFonts w:ascii="Tahoma" w:hAnsi="Tahoma" w:cs="Tahoma"/>
                <w:color w:val="000000"/>
                <w:sz w:val="13"/>
                <w:szCs w:val="15"/>
              </w:rPr>
            </w:pPr>
            <w:r w:rsidRPr="00361B8C">
              <w:rPr>
                <w:rFonts w:ascii="Tahoma" w:hAnsi="Tahoma" w:cs="Tahoma"/>
                <w:color w:val="000000"/>
                <w:sz w:val="13"/>
                <w:szCs w:val="15"/>
              </w:rPr>
              <w:t>CPF/CNPJ:</w:t>
            </w:r>
          </w:p>
        </w:tc>
        <w:tc>
          <w:tcPr>
            <w:tcW w:w="681" w:type="dxa"/>
            <w:vMerge/>
            <w:tcBorders>
              <w:top w:val="single" w:sz="4" w:space="0" w:color="auto"/>
              <w:left w:val="single" w:sz="4" w:space="0" w:color="auto"/>
              <w:bottom w:val="single" w:sz="4" w:space="0" w:color="auto"/>
              <w:right w:val="nil"/>
            </w:tcBorders>
            <w:shd w:val="clear" w:color="auto" w:fill="auto"/>
            <w:vAlign w:val="center"/>
          </w:tcPr>
          <w:p w14:paraId="27940698" w14:textId="77777777" w:rsidR="003061D9" w:rsidRPr="00A362C0" w:rsidRDefault="003061D9" w:rsidP="00936890">
            <w:pPr>
              <w:ind w:left="567" w:hanging="567"/>
              <w:rPr>
                <w:rFonts w:ascii="Courier New" w:hAnsi="Courier New" w:cs="Courier New"/>
                <w:b/>
                <w:color w:val="000000"/>
                <w:sz w:val="20"/>
                <w:szCs w:val="20"/>
              </w:rPr>
            </w:pPr>
          </w:p>
        </w:tc>
      </w:tr>
      <w:tr w:rsidR="003061D9" w:rsidRPr="00040DFD" w14:paraId="6DF055BE" w14:textId="77777777" w:rsidTr="00936890">
        <w:trPr>
          <w:trHeight w:hRule="exact" w:val="851"/>
        </w:trPr>
        <w:tc>
          <w:tcPr>
            <w:tcW w:w="6228" w:type="dxa"/>
            <w:gridSpan w:val="7"/>
            <w:tcBorders>
              <w:top w:val="single" w:sz="4" w:space="0" w:color="auto"/>
              <w:left w:val="nil"/>
              <w:bottom w:val="nil"/>
              <w:right w:val="single" w:sz="4" w:space="0" w:color="auto"/>
            </w:tcBorders>
          </w:tcPr>
          <w:p w14:paraId="13A7A57D" w14:textId="77777777" w:rsidR="003061D9" w:rsidRPr="001E7CE8" w:rsidRDefault="003061D9" w:rsidP="00936890">
            <w:pPr>
              <w:ind w:left="567" w:hanging="567"/>
              <w:rPr>
                <w:color w:val="000000"/>
                <w:sz w:val="16"/>
                <w:szCs w:val="16"/>
              </w:rPr>
            </w:pPr>
            <w:r w:rsidRPr="001E7CE8">
              <w:rPr>
                <w:rFonts w:ascii="Arial" w:hAnsi="Arial" w:cs="Arial"/>
                <w:color w:val="000000"/>
                <w:sz w:val="18"/>
                <w:szCs w:val="18"/>
              </w:rPr>
              <w:object w:dxaOrig="5312" w:dyaOrig="608" w14:anchorId="1578E115">
                <v:shape id="_x0000_i1041" type="#_x0000_t75" style="width:296.25pt;height:47.25pt" o:ole="" o:bordertopcolor="white" o:borderleftcolor="white" o:borderbottomcolor="white" o:borderrightcolor="white" fillcolor="window">
                  <v:imagedata r:id="rId17" o:title=""/>
                  <w10:bordertop type="single" width="6"/>
                  <w10:borderleft type="single" width="6"/>
                  <w10:borderbottom type="single" width="6"/>
                  <w10:borderright type="single" width="6"/>
                </v:shape>
                <o:OLEObject Type="Embed" ProgID="Word.Picture.8" ShapeID="_x0000_i1041" DrawAspect="Content" ObjectID="_1824021386" r:id="rId22"/>
              </w:object>
            </w:r>
          </w:p>
        </w:tc>
        <w:tc>
          <w:tcPr>
            <w:tcW w:w="3600" w:type="dxa"/>
            <w:gridSpan w:val="3"/>
            <w:tcBorders>
              <w:top w:val="single" w:sz="4" w:space="0" w:color="auto"/>
              <w:left w:val="single" w:sz="4" w:space="0" w:color="auto"/>
              <w:bottom w:val="nil"/>
              <w:right w:val="single" w:sz="4" w:space="0" w:color="auto"/>
            </w:tcBorders>
          </w:tcPr>
          <w:p w14:paraId="21847ADD" w14:textId="77777777" w:rsidR="003061D9" w:rsidRPr="00040DFD" w:rsidRDefault="003061D9" w:rsidP="00936890">
            <w:pPr>
              <w:ind w:left="567" w:hanging="567"/>
              <w:jc w:val="center"/>
              <w:rPr>
                <w:rFonts w:ascii="Tahoma" w:hAnsi="Tahoma" w:cs="Tahoma"/>
                <w:color w:val="000000"/>
                <w:sz w:val="15"/>
                <w:szCs w:val="15"/>
              </w:rPr>
            </w:pPr>
            <w:r w:rsidRPr="00040DFD">
              <w:rPr>
                <w:rFonts w:ascii="Tahoma" w:hAnsi="Tahoma" w:cs="Tahoma"/>
                <w:color w:val="000000"/>
                <w:sz w:val="15"/>
                <w:szCs w:val="15"/>
              </w:rPr>
              <w:t>Autenticação</w:t>
            </w:r>
            <w:r>
              <w:rPr>
                <w:rFonts w:ascii="Tahoma" w:hAnsi="Tahoma" w:cs="Tahoma"/>
                <w:color w:val="000000"/>
                <w:sz w:val="15"/>
                <w:szCs w:val="15"/>
              </w:rPr>
              <w:t xml:space="preserve"> Mecânica</w:t>
            </w:r>
            <w:r w:rsidRPr="00040DFD">
              <w:rPr>
                <w:rFonts w:ascii="Tahoma" w:hAnsi="Tahoma" w:cs="Tahoma"/>
                <w:color w:val="000000"/>
                <w:sz w:val="15"/>
                <w:szCs w:val="15"/>
              </w:rPr>
              <w:t xml:space="preserve"> - </w:t>
            </w:r>
            <w:r w:rsidRPr="00687987">
              <w:rPr>
                <w:rFonts w:ascii="Tahoma" w:hAnsi="Tahoma" w:cs="Tahoma"/>
                <w:b/>
                <w:color w:val="000000"/>
                <w:sz w:val="15"/>
                <w:szCs w:val="15"/>
              </w:rPr>
              <w:t>Ficha de Compensação</w:t>
            </w:r>
          </w:p>
        </w:tc>
        <w:tc>
          <w:tcPr>
            <w:tcW w:w="681" w:type="dxa"/>
            <w:tcBorders>
              <w:top w:val="single" w:sz="4" w:space="0" w:color="auto"/>
              <w:left w:val="single" w:sz="4" w:space="0" w:color="auto"/>
              <w:bottom w:val="nil"/>
              <w:right w:val="nil"/>
            </w:tcBorders>
            <w:shd w:val="clear" w:color="auto" w:fill="auto"/>
            <w:vAlign w:val="center"/>
          </w:tcPr>
          <w:p w14:paraId="726A2A94" w14:textId="77777777" w:rsidR="003061D9" w:rsidRPr="00A362C0" w:rsidRDefault="003061D9" w:rsidP="00936890">
            <w:pPr>
              <w:ind w:left="567" w:hanging="567"/>
              <w:rPr>
                <w:rFonts w:ascii="Courier New" w:hAnsi="Courier New" w:cs="Courier New"/>
                <w:b/>
                <w:color w:val="000000"/>
                <w:sz w:val="20"/>
                <w:szCs w:val="20"/>
              </w:rPr>
            </w:pPr>
            <w:r w:rsidRPr="00A362C0">
              <w:rPr>
                <w:rFonts w:ascii="Courier New" w:hAnsi="Courier New" w:cs="Courier New"/>
                <w:b/>
                <w:color w:val="000000"/>
                <w:sz w:val="20"/>
                <w:szCs w:val="20"/>
              </w:rPr>
              <w:t>(J)</w:t>
            </w:r>
          </w:p>
        </w:tc>
      </w:tr>
    </w:tbl>
    <w:p w14:paraId="38163C1B" w14:textId="77777777" w:rsidR="003061D9" w:rsidRDefault="003061D9" w:rsidP="003061D9">
      <w:pPr>
        <w:pStyle w:val="Prefcio1"/>
        <w:keepLines w:val="0"/>
        <w:spacing w:before="0"/>
        <w:ind w:left="567"/>
        <w:outlineLvl w:val="1"/>
        <w:rPr>
          <w:rFonts w:ascii="Futura Std Book TTF" w:hAnsi="Futura Std Book TTF"/>
          <w:b w:val="0"/>
          <w:caps w:val="0"/>
          <w:color w:val="2E74B5"/>
          <w:spacing w:val="0"/>
          <w:sz w:val="24"/>
          <w:szCs w:val="26"/>
          <w:lang w:eastAsia="en-US"/>
        </w:rPr>
      </w:pPr>
    </w:p>
    <w:p w14:paraId="480CA8CE" w14:textId="77777777" w:rsidR="00734AB9" w:rsidRPr="00734AB9" w:rsidRDefault="00A44804" w:rsidP="00734AB9">
      <w:pPr>
        <w:pStyle w:val="Prefcio1"/>
        <w:keepLines w:val="0"/>
        <w:numPr>
          <w:ilvl w:val="2"/>
          <w:numId w:val="1"/>
        </w:numPr>
        <w:spacing w:before="0"/>
        <w:ind w:left="567" w:hanging="567"/>
        <w:outlineLvl w:val="1"/>
        <w:rPr>
          <w:rFonts w:ascii="Futura Std Book TTF" w:hAnsi="Futura Std Book TTF"/>
          <w:b w:val="0"/>
          <w:caps w:val="0"/>
          <w:color w:val="2E74B5"/>
          <w:spacing w:val="0"/>
          <w:sz w:val="24"/>
          <w:szCs w:val="26"/>
          <w:lang w:eastAsia="en-US"/>
        </w:rPr>
      </w:pPr>
      <w:r>
        <w:rPr>
          <w:rFonts w:ascii="Futura Std Book TTF" w:hAnsi="Futura Std Book TTF"/>
          <w:b w:val="0"/>
          <w:caps w:val="0"/>
          <w:color w:val="2E74B5"/>
          <w:spacing w:val="0"/>
          <w:sz w:val="24"/>
          <w:szCs w:val="26"/>
          <w:lang w:eastAsia="en-US"/>
        </w:rPr>
        <w:br w:type="page"/>
      </w:r>
      <w:bookmarkStart w:id="139" w:name="_Toc181879250"/>
      <w:bookmarkStart w:id="140" w:name="_Toc181879796"/>
      <w:r w:rsidR="0028743E" w:rsidRPr="00734AB9">
        <w:rPr>
          <w:rFonts w:ascii="Futura Std Book TTF" w:hAnsi="Futura Std Book TTF"/>
          <w:b w:val="0"/>
          <w:caps w:val="0"/>
          <w:color w:val="2E74B5"/>
          <w:spacing w:val="0"/>
          <w:sz w:val="24"/>
          <w:szCs w:val="26"/>
          <w:lang w:eastAsia="en-US"/>
        </w:rPr>
        <w:lastRenderedPageBreak/>
        <w:t>Modelo I</w:t>
      </w:r>
      <w:r w:rsidR="003061D9">
        <w:rPr>
          <w:rFonts w:ascii="Futura Std Book TTF" w:hAnsi="Futura Std Book TTF"/>
          <w:b w:val="0"/>
          <w:caps w:val="0"/>
          <w:color w:val="2E74B5"/>
          <w:spacing w:val="0"/>
          <w:sz w:val="24"/>
          <w:szCs w:val="26"/>
          <w:lang w:eastAsia="en-US"/>
        </w:rPr>
        <w:t>V</w:t>
      </w:r>
      <w:r w:rsidR="0028743E" w:rsidRPr="00734AB9">
        <w:rPr>
          <w:rFonts w:ascii="Futura Std Book TTF" w:hAnsi="Futura Std Book TTF"/>
          <w:b w:val="0"/>
          <w:caps w:val="0"/>
          <w:color w:val="2E74B5"/>
          <w:spacing w:val="0"/>
          <w:sz w:val="24"/>
          <w:szCs w:val="26"/>
          <w:lang w:eastAsia="en-US"/>
        </w:rPr>
        <w:t xml:space="preserve"> - Ficha de compensação para boleto de proposta</w:t>
      </w:r>
      <w:bookmarkEnd w:id="131"/>
      <w:bookmarkEnd w:id="132"/>
      <w:bookmarkEnd w:id="133"/>
      <w:bookmarkEnd w:id="134"/>
      <w:bookmarkEnd w:id="139"/>
      <w:bookmarkEnd w:id="140"/>
    </w:p>
    <w:p w14:paraId="28B4CE3D" w14:textId="77777777" w:rsidR="00734AB9" w:rsidRPr="00AD3F8C" w:rsidRDefault="00734AB9" w:rsidP="00734AB9">
      <w:pPr>
        <w:ind w:left="567" w:hanging="567"/>
        <w:rPr>
          <w:rFonts w:ascii="Arial" w:hAnsi="Arial" w:cs="Arial"/>
          <w:b/>
          <w:color w:val="000000"/>
          <w:sz w:val="18"/>
          <w:szCs w:val="18"/>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180"/>
        <w:gridCol w:w="1260"/>
        <w:gridCol w:w="270"/>
        <w:gridCol w:w="1710"/>
        <w:gridCol w:w="360"/>
        <w:gridCol w:w="900"/>
        <w:gridCol w:w="1080"/>
        <w:gridCol w:w="867"/>
        <w:gridCol w:w="1653"/>
      </w:tblGrid>
      <w:tr w:rsidR="00734AB9" w:rsidRPr="0053426F" w14:paraId="69437CB9" w14:textId="77777777" w:rsidTr="00647F91">
        <w:trPr>
          <w:trHeight w:hRule="exact" w:val="397"/>
        </w:trPr>
        <w:tc>
          <w:tcPr>
            <w:tcW w:w="1728" w:type="dxa"/>
            <w:gridSpan w:val="2"/>
            <w:tcBorders>
              <w:top w:val="nil"/>
              <w:left w:val="nil"/>
              <w:bottom w:val="single" w:sz="4" w:space="0" w:color="auto"/>
            </w:tcBorders>
            <w:vAlign w:val="center"/>
          </w:tcPr>
          <w:p w14:paraId="3B58C71D" w14:textId="77777777" w:rsidR="00734AB9" w:rsidRPr="001E7CE8" w:rsidRDefault="00720885" w:rsidP="00647F91">
            <w:pPr>
              <w:spacing w:before="40"/>
              <w:ind w:left="567" w:hanging="567"/>
              <w:rPr>
                <w:rFonts w:ascii="Arial" w:hAnsi="Arial" w:cs="Arial"/>
                <w:color w:val="000000"/>
                <w:sz w:val="18"/>
                <w:szCs w:val="18"/>
              </w:rPr>
            </w:pPr>
            <w:bookmarkStart w:id="141" w:name="_Toc359846538"/>
            <w:r>
              <w:rPr>
                <w:noProof/>
              </w:rPr>
              <w:pict w14:anchorId="20AE4F4D">
                <v:line id="Line 254" o:spid="_x0000_s2068" style="position:absolute;left:0;text-align:left;z-index:251658240;visibility:visible" from="-36pt,18pt"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" stroked="f"/>
              </w:pict>
            </w:r>
            <w:r>
              <w:rPr>
                <w:noProof/>
              </w:rPr>
              <w:pict w14:anchorId="5A2508F3">
                <v:line id="Line 255" o:spid="_x0000_s2067" style="position:absolute;left:0;text-align:left;z-index:251659264;visibility:visible" from="-45.6pt,9pt" to="-1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" stroked="f"/>
              </w:pict>
            </w:r>
            <w:r>
              <w:rPr>
                <w:noProof/>
                <w:lang w:eastAsia="pt-BR"/>
              </w:rPr>
              <w:pict w14:anchorId="595FAC95">
                <v:shape id="Imagem 11" o:spid="_x0000_i1042" type="#_x0000_t75" style="width:75.75pt;height:16.5pt;visibility:visible">
                  <v:imagedata r:id="rId15" o:title=""/>
                </v:shape>
              </w:pict>
            </w:r>
          </w:p>
        </w:tc>
        <w:tc>
          <w:tcPr>
            <w:tcW w:w="1260" w:type="dxa"/>
            <w:tcBorders>
              <w:top w:val="nil"/>
              <w:bottom w:val="single" w:sz="4" w:space="0" w:color="auto"/>
            </w:tcBorders>
            <w:vAlign w:val="center"/>
          </w:tcPr>
          <w:p w14:paraId="57DB6BEA" w14:textId="77777777" w:rsidR="00734AB9" w:rsidRPr="00734AB9" w:rsidRDefault="00734AB9" w:rsidP="00647F91">
            <w:pPr>
              <w:ind w:left="567" w:hanging="567"/>
              <w:rPr>
                <w:rFonts w:ascii="Times New Roman" w:hAnsi="Times New Roman"/>
                <w:color w:val="000000"/>
                <w:sz w:val="38"/>
                <w:szCs w:val="38"/>
              </w:rPr>
            </w:pPr>
            <w:r w:rsidRPr="00734AB9">
              <w:rPr>
                <w:rFonts w:ascii="Times New Roman" w:hAnsi="Times New Roman"/>
                <w:color w:val="000000"/>
                <w:sz w:val="38"/>
                <w:szCs w:val="38"/>
              </w:rPr>
              <w:t>104-0</w:t>
            </w:r>
          </w:p>
        </w:tc>
        <w:tc>
          <w:tcPr>
            <w:tcW w:w="6840" w:type="dxa"/>
            <w:gridSpan w:val="7"/>
            <w:tcBorders>
              <w:top w:val="nil"/>
              <w:bottom w:val="single" w:sz="4" w:space="0" w:color="auto"/>
              <w:right w:val="single" w:sz="4" w:space="0" w:color="auto"/>
            </w:tcBorders>
            <w:vAlign w:val="center"/>
          </w:tcPr>
          <w:p w14:paraId="17C7DBAF" w14:textId="77777777" w:rsidR="00734AB9" w:rsidRPr="00734AB9" w:rsidRDefault="00734AB9" w:rsidP="00647F91">
            <w:pPr>
              <w:ind w:left="567" w:hanging="567"/>
              <w:rPr>
                <w:rFonts w:ascii="Times New Roman" w:hAnsi="Times New Roman"/>
                <w:color w:val="000000"/>
                <w:spacing w:val="-16"/>
                <w:sz w:val="28"/>
                <w:szCs w:val="28"/>
              </w:rPr>
            </w:pPr>
            <w:r w:rsidRPr="00734AB9">
              <w:rPr>
                <w:rFonts w:ascii="Times New Roman" w:hAnsi="Times New Roman"/>
                <w:color w:val="000000"/>
                <w:spacing w:val="-16"/>
                <w:sz w:val="28"/>
                <w:szCs w:val="28"/>
              </w:rPr>
              <w:t>00000.00000  00000.000000  00000.000000  0  00000000000000</w:t>
            </w:r>
          </w:p>
        </w:tc>
      </w:tr>
      <w:tr w:rsidR="00734AB9" w:rsidRPr="00FA58C2" w14:paraId="58F6E0CB" w14:textId="77777777" w:rsidTr="00647F91">
        <w:trPr>
          <w:trHeight w:hRule="exact" w:val="1667"/>
        </w:trPr>
        <w:tc>
          <w:tcPr>
            <w:tcW w:w="9828" w:type="dxa"/>
            <w:gridSpan w:val="10"/>
            <w:tcBorders>
              <w:top w:val="single" w:sz="4" w:space="0" w:color="auto"/>
              <w:left w:val="nil"/>
              <w:bottom w:val="single" w:sz="4" w:space="0" w:color="auto"/>
              <w:right w:val="single" w:sz="4" w:space="0" w:color="auto"/>
            </w:tcBorders>
          </w:tcPr>
          <w:p w14:paraId="5D14AF3B" w14:textId="77777777" w:rsidR="00734AB9" w:rsidRPr="00876A6A" w:rsidRDefault="00734AB9" w:rsidP="00647F91">
            <w:pPr>
              <w:ind w:left="567" w:hanging="567"/>
              <w:jc w:val="center"/>
              <w:rPr>
                <w:rFonts w:ascii="Arial" w:hAnsi="Arial" w:cs="Arial"/>
                <w:b/>
                <w:color w:val="000000"/>
                <w:sz w:val="28"/>
                <w:szCs w:val="28"/>
              </w:rPr>
            </w:pPr>
            <w:r w:rsidRPr="00876A6A">
              <w:rPr>
                <w:rFonts w:ascii="Arial" w:hAnsi="Arial" w:cs="Arial"/>
                <w:b/>
                <w:color w:val="000000"/>
                <w:sz w:val="28"/>
                <w:szCs w:val="28"/>
              </w:rPr>
              <w:t>BOLETO DE PROPOSTA</w:t>
            </w:r>
          </w:p>
          <w:p w14:paraId="7D934518" w14:textId="77777777" w:rsidR="00734AB9" w:rsidRPr="00876A6A" w:rsidRDefault="00734AB9" w:rsidP="00647F91">
            <w:pPr>
              <w:rPr>
                <w:rFonts w:ascii="Arial" w:hAnsi="Arial" w:cs="Arial"/>
                <w:color w:val="000000"/>
                <w:sz w:val="18"/>
                <w:szCs w:val="18"/>
              </w:rPr>
            </w:pPr>
            <w:r w:rsidRPr="00876A6A">
              <w:rPr>
                <w:rFonts w:ascii="Arial" w:hAnsi="Arial" w:cs="Arial"/>
                <w:color w:val="000000"/>
                <w:sz w:val="18"/>
                <w:szCs w:val="18"/>
              </w:rPr>
              <w:t>ESTE BOLETO SE REFERE A UMA PROPOSTA JÁ FEITA A VOCÊ E O SEU PAGAMENTO NÃO É OBRIGATÓRIO.</w:t>
            </w:r>
          </w:p>
          <w:p w14:paraId="15CEA1AF" w14:textId="77777777" w:rsidR="00734AB9" w:rsidRDefault="00734AB9" w:rsidP="00647F91">
            <w:pPr>
              <w:rPr>
                <w:rFonts w:ascii="Arial" w:hAnsi="Arial" w:cs="Arial"/>
                <w:color w:val="000000"/>
                <w:sz w:val="18"/>
                <w:szCs w:val="18"/>
              </w:rPr>
            </w:pPr>
            <w:r w:rsidRPr="00876A6A">
              <w:rPr>
                <w:rFonts w:ascii="Arial" w:hAnsi="Arial" w:cs="Arial"/>
                <w:color w:val="000000"/>
                <w:sz w:val="18"/>
                <w:szCs w:val="18"/>
              </w:rPr>
              <w:t>Deixar de pagá-lo não dará causa a protesto, a cobrança judicial ou extrajudicial, nem a inserção de seu nome em cadastro de restrição ao crédito.</w:t>
            </w:r>
          </w:p>
          <w:p w14:paraId="331D62B5" w14:textId="77777777" w:rsidR="00734AB9" w:rsidRPr="00876A6A" w:rsidRDefault="00734AB9" w:rsidP="00647F91">
            <w:pPr>
              <w:rPr>
                <w:rFonts w:ascii="Arial" w:hAnsi="Arial" w:cs="Arial"/>
                <w:color w:val="000000"/>
                <w:sz w:val="18"/>
                <w:szCs w:val="18"/>
              </w:rPr>
            </w:pPr>
            <w:r w:rsidRPr="00876A6A">
              <w:rPr>
                <w:rFonts w:ascii="Arial" w:hAnsi="Arial" w:cs="Arial"/>
                <w:color w:val="000000"/>
                <w:sz w:val="18"/>
                <w:szCs w:val="18"/>
              </w:rPr>
              <w:t>Pagar até a data de vencimento significa aceitar a proposta.</w:t>
            </w:r>
          </w:p>
          <w:p w14:paraId="09609312" w14:textId="77777777" w:rsidR="00734AB9" w:rsidRPr="000D692F" w:rsidRDefault="00734AB9" w:rsidP="00647F91">
            <w:pPr>
              <w:rPr>
                <w:rFonts w:ascii="Tahoma" w:hAnsi="Tahoma" w:cs="Tahoma"/>
                <w:b/>
                <w:color w:val="000000"/>
                <w:sz w:val="15"/>
                <w:szCs w:val="15"/>
              </w:rPr>
            </w:pPr>
            <w:r w:rsidRPr="00876A6A">
              <w:rPr>
                <w:rFonts w:ascii="Arial" w:hAnsi="Arial" w:cs="Arial"/>
                <w:color w:val="000000"/>
                <w:sz w:val="18"/>
                <w:szCs w:val="18"/>
              </w:rPr>
              <w:t>Informações adicionais sobre a proposta e sobre o respectivo contrato poderão ser so</w:t>
            </w:r>
            <w:r>
              <w:rPr>
                <w:rFonts w:ascii="Arial" w:hAnsi="Arial" w:cs="Arial"/>
                <w:color w:val="000000"/>
                <w:sz w:val="18"/>
                <w:szCs w:val="18"/>
              </w:rPr>
              <w:t>licitadas a qualquer momento ao B</w:t>
            </w:r>
            <w:r w:rsidRPr="00876A6A">
              <w:rPr>
                <w:rFonts w:ascii="Arial" w:hAnsi="Arial" w:cs="Arial"/>
                <w:color w:val="000000"/>
                <w:sz w:val="18"/>
                <w:szCs w:val="18"/>
              </w:rPr>
              <w:t>eneficiário, por meio de seus canais de atendimento.</w:t>
            </w:r>
          </w:p>
        </w:tc>
      </w:tr>
      <w:tr w:rsidR="00734AB9" w:rsidRPr="001E7CE8" w14:paraId="6F9AC816" w14:textId="77777777" w:rsidTr="00647F91">
        <w:trPr>
          <w:trHeight w:hRule="exact" w:val="397"/>
        </w:trPr>
        <w:tc>
          <w:tcPr>
            <w:tcW w:w="1548" w:type="dxa"/>
            <w:tcBorders>
              <w:top w:val="single" w:sz="4" w:space="0" w:color="auto"/>
              <w:left w:val="nil"/>
              <w:bottom w:val="single" w:sz="4" w:space="0" w:color="auto"/>
              <w:right w:val="single" w:sz="4" w:space="0" w:color="auto"/>
            </w:tcBorders>
          </w:tcPr>
          <w:p w14:paraId="121AC1FC" w14:textId="77777777" w:rsidR="00734AB9" w:rsidRPr="001E7CE8" w:rsidRDefault="00734AB9" w:rsidP="00647F91">
            <w:pPr>
              <w:ind w:left="567" w:hanging="567"/>
              <w:rPr>
                <w:rFonts w:ascii="Tahoma" w:hAnsi="Tahoma" w:cs="Tahoma"/>
                <w:color w:val="000000"/>
                <w:sz w:val="15"/>
                <w:szCs w:val="15"/>
              </w:rPr>
            </w:pPr>
            <w:r w:rsidRPr="001E7CE8">
              <w:rPr>
                <w:rFonts w:ascii="Tahoma" w:hAnsi="Tahoma" w:cs="Tahoma"/>
                <w:color w:val="000000"/>
                <w:sz w:val="15"/>
                <w:szCs w:val="15"/>
              </w:rPr>
              <w:t>Data do documento</w:t>
            </w:r>
          </w:p>
          <w:p w14:paraId="2790AC27" w14:textId="77777777" w:rsidR="00734AB9" w:rsidRPr="00F12F64" w:rsidRDefault="00734AB9" w:rsidP="00647F91">
            <w:pPr>
              <w:ind w:left="567" w:hanging="567"/>
              <w:rPr>
                <w:rFonts w:ascii="Tahoma" w:hAnsi="Tahoma" w:cs="Tahoma"/>
                <w:b/>
                <w:color w:val="808080"/>
                <w:sz w:val="15"/>
                <w:szCs w:val="15"/>
              </w:rPr>
            </w:pPr>
            <w:r w:rsidRPr="00F12F64">
              <w:rPr>
                <w:rFonts w:ascii="Tahoma" w:hAnsi="Tahoma" w:cs="Tahoma"/>
                <w:b/>
                <w:color w:val="808080"/>
                <w:sz w:val="15"/>
                <w:szCs w:val="15"/>
              </w:rPr>
              <w:t>DD/MM/AAAA</w:t>
            </w:r>
          </w:p>
        </w:tc>
        <w:tc>
          <w:tcPr>
            <w:tcW w:w="1710" w:type="dxa"/>
            <w:gridSpan w:val="3"/>
            <w:tcBorders>
              <w:top w:val="single" w:sz="4" w:space="0" w:color="auto"/>
              <w:left w:val="single" w:sz="4" w:space="0" w:color="auto"/>
              <w:bottom w:val="single" w:sz="4" w:space="0" w:color="auto"/>
              <w:right w:val="single" w:sz="4" w:space="0" w:color="auto"/>
            </w:tcBorders>
          </w:tcPr>
          <w:p w14:paraId="74291235" w14:textId="77777777" w:rsidR="00734AB9" w:rsidRDefault="00734AB9" w:rsidP="00647F91">
            <w:pPr>
              <w:ind w:left="567" w:hanging="567"/>
              <w:rPr>
                <w:rFonts w:ascii="Tahoma" w:hAnsi="Tahoma" w:cs="Tahoma"/>
                <w:color w:val="000000"/>
                <w:sz w:val="15"/>
                <w:szCs w:val="15"/>
              </w:rPr>
            </w:pPr>
            <w:r w:rsidRPr="001E7CE8">
              <w:rPr>
                <w:rFonts w:ascii="Tahoma" w:hAnsi="Tahoma" w:cs="Tahoma"/>
                <w:color w:val="000000"/>
                <w:sz w:val="15"/>
                <w:szCs w:val="15"/>
              </w:rPr>
              <w:t>N</w:t>
            </w:r>
            <w:r>
              <w:rPr>
                <w:rFonts w:ascii="Tahoma" w:hAnsi="Tahoma" w:cs="Tahoma"/>
                <w:color w:val="000000"/>
                <w:sz w:val="15"/>
                <w:szCs w:val="15"/>
              </w:rPr>
              <w:t>r.</w:t>
            </w:r>
            <w:r w:rsidRPr="001E7CE8">
              <w:rPr>
                <w:rFonts w:ascii="Tahoma" w:hAnsi="Tahoma" w:cs="Tahoma"/>
                <w:color w:val="000000"/>
                <w:sz w:val="15"/>
                <w:szCs w:val="15"/>
              </w:rPr>
              <w:t xml:space="preserve"> do documento</w:t>
            </w:r>
          </w:p>
          <w:p w14:paraId="66AC6460" w14:textId="77777777" w:rsidR="00734AB9" w:rsidRPr="001E7CE8" w:rsidRDefault="00734AB9" w:rsidP="00647F91">
            <w:pPr>
              <w:ind w:left="567" w:hanging="567"/>
              <w:rPr>
                <w:rFonts w:ascii="Tahoma" w:hAnsi="Tahoma" w:cs="Tahoma"/>
                <w:color w:val="000000"/>
                <w:sz w:val="15"/>
                <w:szCs w:val="15"/>
              </w:rPr>
            </w:pPr>
            <w:r w:rsidRPr="00F12F64">
              <w:rPr>
                <w:rFonts w:ascii="Tahoma" w:hAnsi="Tahoma" w:cs="Tahoma"/>
                <w:b/>
                <w:color w:val="808080"/>
                <w:sz w:val="15"/>
                <w:szCs w:val="15"/>
              </w:rPr>
              <w:t>N</w:t>
            </w:r>
            <w:r>
              <w:rPr>
                <w:rFonts w:ascii="Tahoma" w:hAnsi="Tahoma" w:cs="Tahoma"/>
                <w:b/>
                <w:color w:val="808080"/>
                <w:sz w:val="15"/>
                <w:szCs w:val="15"/>
              </w:rPr>
              <w:t>º</w:t>
            </w:r>
            <w:r w:rsidRPr="00F12F64">
              <w:rPr>
                <w:rFonts w:ascii="Tahoma" w:hAnsi="Tahoma" w:cs="Tahoma"/>
                <w:b/>
                <w:color w:val="808080"/>
                <w:sz w:val="15"/>
                <w:szCs w:val="15"/>
              </w:rPr>
              <w:t xml:space="preserve"> do Título</w:t>
            </w:r>
          </w:p>
        </w:tc>
        <w:tc>
          <w:tcPr>
            <w:tcW w:w="1710" w:type="dxa"/>
            <w:tcBorders>
              <w:top w:val="single" w:sz="4" w:space="0" w:color="auto"/>
              <w:left w:val="single" w:sz="4" w:space="0" w:color="auto"/>
              <w:bottom w:val="single" w:sz="4" w:space="0" w:color="auto"/>
              <w:right w:val="single" w:sz="4" w:space="0" w:color="auto"/>
            </w:tcBorders>
          </w:tcPr>
          <w:p w14:paraId="7E93B114" w14:textId="77777777" w:rsidR="00734AB9" w:rsidRDefault="00734AB9" w:rsidP="00647F91">
            <w:pPr>
              <w:ind w:left="567" w:hanging="567"/>
              <w:rPr>
                <w:rFonts w:ascii="Tahoma" w:hAnsi="Tahoma" w:cs="Tahoma"/>
                <w:color w:val="000000"/>
                <w:sz w:val="15"/>
                <w:szCs w:val="15"/>
              </w:rPr>
            </w:pPr>
            <w:r>
              <w:rPr>
                <w:rFonts w:ascii="Tahoma" w:hAnsi="Tahoma" w:cs="Tahoma"/>
                <w:color w:val="000000"/>
                <w:sz w:val="15"/>
                <w:szCs w:val="15"/>
              </w:rPr>
              <w:t>Nosso Número</w:t>
            </w:r>
          </w:p>
          <w:p w14:paraId="02FD564A" w14:textId="77777777" w:rsidR="00734AB9" w:rsidRPr="00F7287D" w:rsidRDefault="00734AB9" w:rsidP="00647F91">
            <w:pPr>
              <w:ind w:left="567" w:hanging="567"/>
              <w:rPr>
                <w:rFonts w:ascii="Tahoma" w:hAnsi="Tahoma" w:cs="Tahoma"/>
                <w:b/>
                <w:color w:val="808080"/>
                <w:sz w:val="15"/>
                <w:szCs w:val="15"/>
              </w:rPr>
            </w:pPr>
          </w:p>
        </w:tc>
        <w:tc>
          <w:tcPr>
            <w:tcW w:w="2340" w:type="dxa"/>
            <w:gridSpan w:val="3"/>
            <w:tcBorders>
              <w:top w:val="single" w:sz="4" w:space="0" w:color="auto"/>
              <w:left w:val="single" w:sz="4" w:space="0" w:color="auto"/>
              <w:bottom w:val="single" w:sz="4" w:space="0" w:color="auto"/>
              <w:right w:val="single" w:sz="4" w:space="0" w:color="auto"/>
            </w:tcBorders>
          </w:tcPr>
          <w:p w14:paraId="4BE3F879" w14:textId="77777777" w:rsidR="00734AB9" w:rsidRDefault="00734AB9" w:rsidP="00647F91">
            <w:pPr>
              <w:ind w:left="567" w:hanging="567"/>
              <w:rPr>
                <w:rFonts w:ascii="Tahoma" w:hAnsi="Tahoma" w:cs="Tahoma"/>
                <w:color w:val="000000"/>
                <w:sz w:val="15"/>
                <w:szCs w:val="15"/>
              </w:rPr>
            </w:pPr>
            <w:r>
              <w:rPr>
                <w:rFonts w:ascii="Tahoma" w:hAnsi="Tahoma" w:cs="Tahoma"/>
                <w:color w:val="000000"/>
                <w:sz w:val="15"/>
                <w:szCs w:val="15"/>
              </w:rPr>
              <w:t>Agência/Código do Beneficiário</w:t>
            </w:r>
          </w:p>
          <w:p w14:paraId="03C01E84" w14:textId="77777777" w:rsidR="00734AB9" w:rsidRPr="001E7CE8" w:rsidRDefault="00734AB9" w:rsidP="00647F91">
            <w:pPr>
              <w:ind w:left="567" w:hanging="567"/>
              <w:rPr>
                <w:rFonts w:ascii="Tahoma" w:hAnsi="Tahoma" w:cs="Tahoma"/>
                <w:color w:val="000000"/>
                <w:sz w:val="15"/>
                <w:szCs w:val="15"/>
              </w:rPr>
            </w:pPr>
          </w:p>
        </w:tc>
        <w:tc>
          <w:tcPr>
            <w:tcW w:w="2520" w:type="dxa"/>
            <w:gridSpan w:val="2"/>
            <w:tcBorders>
              <w:top w:val="single" w:sz="4" w:space="0" w:color="auto"/>
              <w:left w:val="single" w:sz="4" w:space="0" w:color="auto"/>
              <w:bottom w:val="single" w:sz="4" w:space="0" w:color="auto"/>
              <w:right w:val="single" w:sz="4" w:space="0" w:color="auto"/>
            </w:tcBorders>
            <w:shd w:val="clear" w:color="auto" w:fill="auto"/>
          </w:tcPr>
          <w:p w14:paraId="7C5F6F4A" w14:textId="77777777" w:rsidR="00734AB9" w:rsidRPr="00AD3F8C" w:rsidRDefault="00734AB9" w:rsidP="00647F91">
            <w:pPr>
              <w:ind w:left="567" w:hanging="567"/>
              <w:rPr>
                <w:rFonts w:ascii="Tahoma" w:hAnsi="Tahoma" w:cs="Tahoma"/>
                <w:color w:val="000000"/>
                <w:sz w:val="15"/>
                <w:szCs w:val="15"/>
              </w:rPr>
            </w:pPr>
            <w:r w:rsidRPr="00AD3F8C">
              <w:rPr>
                <w:rFonts w:ascii="Tahoma" w:hAnsi="Tahoma" w:cs="Tahoma"/>
                <w:color w:val="000000"/>
                <w:sz w:val="15"/>
                <w:szCs w:val="15"/>
              </w:rPr>
              <w:t>Data de Vencimento</w:t>
            </w:r>
          </w:p>
          <w:p w14:paraId="743D52B4" w14:textId="77777777" w:rsidR="00734AB9" w:rsidRPr="00AD3F8C" w:rsidRDefault="00734AB9" w:rsidP="00647F91">
            <w:pPr>
              <w:ind w:left="567" w:hanging="567"/>
              <w:jc w:val="right"/>
              <w:rPr>
                <w:rFonts w:ascii="Tahoma" w:hAnsi="Tahoma" w:cs="Tahoma"/>
                <w:color w:val="000000"/>
                <w:sz w:val="15"/>
                <w:szCs w:val="15"/>
              </w:rPr>
            </w:pPr>
            <w:r w:rsidRPr="00AD3F8C">
              <w:rPr>
                <w:rFonts w:ascii="Tahoma" w:hAnsi="Tahoma" w:cs="Tahoma"/>
                <w:color w:val="000000"/>
                <w:sz w:val="18"/>
                <w:szCs w:val="18"/>
              </w:rPr>
              <w:t>DD/MM/AAAA</w:t>
            </w:r>
            <w:r w:rsidRPr="00AD3F8C">
              <w:rPr>
                <w:rFonts w:ascii="Tahoma" w:hAnsi="Tahoma" w:cs="Tahoma"/>
                <w:color w:val="000000"/>
                <w:sz w:val="15"/>
                <w:szCs w:val="15"/>
              </w:rPr>
              <w:t xml:space="preserve"> </w:t>
            </w:r>
          </w:p>
        </w:tc>
      </w:tr>
      <w:tr w:rsidR="00734AB9" w:rsidRPr="00FA58C2" w14:paraId="62813E7F" w14:textId="77777777" w:rsidTr="00647F91">
        <w:trPr>
          <w:trHeight w:hRule="exact" w:val="397"/>
        </w:trPr>
        <w:tc>
          <w:tcPr>
            <w:tcW w:w="7308" w:type="dxa"/>
            <w:gridSpan w:val="8"/>
            <w:vMerge w:val="restart"/>
            <w:tcBorders>
              <w:top w:val="single" w:sz="4" w:space="0" w:color="auto"/>
              <w:left w:val="nil"/>
              <w:right w:val="single" w:sz="4" w:space="0" w:color="auto"/>
            </w:tcBorders>
          </w:tcPr>
          <w:p w14:paraId="1FFAE835" w14:textId="77777777" w:rsidR="00734AB9" w:rsidRDefault="00734AB9" w:rsidP="00647F91">
            <w:pPr>
              <w:pStyle w:val="Default"/>
              <w:rPr>
                <w:rFonts w:ascii="Times New Roman" w:hAnsi="Times New Roman" w:cs="Times New Roman"/>
                <w:b/>
                <w:sz w:val="17"/>
                <w:szCs w:val="17"/>
              </w:rPr>
            </w:pPr>
            <w:r w:rsidRPr="00876A6A">
              <w:rPr>
                <w:rFonts w:ascii="Times New Roman" w:hAnsi="Times New Roman" w:cs="Times New Roman"/>
                <w:b/>
                <w:sz w:val="17"/>
                <w:szCs w:val="17"/>
              </w:rPr>
              <w:t>Informações de responsabilidade do Beneficiário</w:t>
            </w:r>
            <w:r>
              <w:rPr>
                <w:rFonts w:ascii="Times New Roman" w:hAnsi="Times New Roman" w:cs="Times New Roman"/>
                <w:b/>
                <w:sz w:val="17"/>
                <w:szCs w:val="17"/>
              </w:rPr>
              <w:t>:</w:t>
            </w:r>
          </w:p>
          <w:p w14:paraId="77AB089A" w14:textId="77777777" w:rsidR="00734AB9" w:rsidRPr="00876A6A" w:rsidRDefault="00734AB9" w:rsidP="00647F91">
            <w:pPr>
              <w:pStyle w:val="Default"/>
              <w:rPr>
                <w:rFonts w:ascii="Times New Roman" w:hAnsi="Times New Roman" w:cs="Times New Roman"/>
                <w:b/>
                <w:sz w:val="17"/>
                <w:szCs w:val="17"/>
              </w:rPr>
            </w:pPr>
          </w:p>
          <w:p w14:paraId="7775E37E" w14:textId="77777777" w:rsidR="00734AB9" w:rsidRPr="001E7CE8" w:rsidRDefault="00734AB9" w:rsidP="00647F91">
            <w:pPr>
              <w:ind w:left="567" w:hanging="567"/>
              <w:rPr>
                <w:rFonts w:ascii="Tahoma" w:hAnsi="Tahoma" w:cs="Tahoma"/>
                <w:color w:val="000000"/>
                <w:sz w:val="18"/>
                <w:szCs w:val="18"/>
              </w:rPr>
            </w:pPr>
          </w:p>
        </w:tc>
        <w:tc>
          <w:tcPr>
            <w:tcW w:w="2520" w:type="dxa"/>
            <w:gridSpan w:val="2"/>
            <w:tcBorders>
              <w:top w:val="single" w:sz="4" w:space="0" w:color="auto"/>
              <w:left w:val="single" w:sz="4" w:space="0" w:color="auto"/>
              <w:bottom w:val="single" w:sz="4" w:space="0" w:color="auto"/>
              <w:right w:val="single" w:sz="4" w:space="0" w:color="auto"/>
            </w:tcBorders>
            <w:shd w:val="clear" w:color="auto" w:fill="auto"/>
          </w:tcPr>
          <w:p w14:paraId="00A55A2E" w14:textId="77777777" w:rsidR="00734AB9" w:rsidRPr="00AD3F8C" w:rsidRDefault="00734AB9" w:rsidP="00647F91">
            <w:pPr>
              <w:ind w:left="567" w:hanging="567"/>
              <w:rPr>
                <w:rFonts w:ascii="Tahoma" w:hAnsi="Tahoma" w:cs="Tahoma"/>
                <w:color w:val="000000"/>
                <w:sz w:val="15"/>
                <w:szCs w:val="15"/>
              </w:rPr>
            </w:pPr>
            <w:r w:rsidRPr="00AD3F8C">
              <w:rPr>
                <w:rFonts w:ascii="Tahoma" w:hAnsi="Tahoma" w:cs="Tahoma"/>
                <w:color w:val="000000"/>
                <w:sz w:val="15"/>
                <w:szCs w:val="15"/>
              </w:rPr>
              <w:t>Valor do Documento</w:t>
            </w:r>
          </w:p>
        </w:tc>
      </w:tr>
      <w:tr w:rsidR="00734AB9" w:rsidRPr="001E7CE8" w14:paraId="29701B1F" w14:textId="77777777" w:rsidTr="00647F91">
        <w:trPr>
          <w:trHeight w:hRule="exact" w:val="397"/>
        </w:trPr>
        <w:tc>
          <w:tcPr>
            <w:tcW w:w="7308" w:type="dxa"/>
            <w:gridSpan w:val="8"/>
            <w:vMerge/>
            <w:tcBorders>
              <w:left w:val="nil"/>
              <w:bottom w:val="dotted" w:sz="4" w:space="0" w:color="auto"/>
              <w:right w:val="single" w:sz="4" w:space="0" w:color="auto"/>
            </w:tcBorders>
            <w:vAlign w:val="center"/>
          </w:tcPr>
          <w:p w14:paraId="1347794A" w14:textId="77777777" w:rsidR="00734AB9" w:rsidRPr="00F12F64" w:rsidRDefault="00734AB9" w:rsidP="00647F91">
            <w:pPr>
              <w:rPr>
                <w:rFonts w:ascii="Tahoma" w:hAnsi="Tahoma" w:cs="Tahoma"/>
                <w:b/>
                <w:color w:val="808080"/>
                <w:sz w:val="18"/>
                <w:szCs w:val="18"/>
              </w:rPr>
            </w:pPr>
          </w:p>
        </w:tc>
        <w:tc>
          <w:tcPr>
            <w:tcW w:w="2520" w:type="dxa"/>
            <w:gridSpan w:val="2"/>
            <w:tcBorders>
              <w:top w:val="single" w:sz="4" w:space="0" w:color="auto"/>
              <w:left w:val="single" w:sz="4" w:space="0" w:color="auto"/>
              <w:right w:val="single" w:sz="4" w:space="0" w:color="auto"/>
            </w:tcBorders>
          </w:tcPr>
          <w:p w14:paraId="3804C115" w14:textId="77777777" w:rsidR="00734AB9" w:rsidRPr="00AD3F8C" w:rsidRDefault="00734AB9" w:rsidP="00647F91">
            <w:pPr>
              <w:ind w:left="567" w:hanging="567"/>
              <w:rPr>
                <w:rFonts w:ascii="Tahoma" w:hAnsi="Tahoma" w:cs="Tahoma"/>
                <w:color w:val="000000"/>
                <w:sz w:val="15"/>
                <w:szCs w:val="15"/>
              </w:rPr>
            </w:pPr>
            <w:r w:rsidRPr="00AD3F8C">
              <w:rPr>
                <w:rFonts w:ascii="Tahoma" w:hAnsi="Tahoma" w:cs="Tahoma"/>
                <w:color w:val="000000"/>
                <w:sz w:val="15"/>
                <w:szCs w:val="15"/>
              </w:rPr>
              <w:t>(-) Desconto/Abatimento</w:t>
            </w:r>
          </w:p>
        </w:tc>
      </w:tr>
      <w:tr w:rsidR="00734AB9" w:rsidRPr="001E7CE8" w14:paraId="2400B02D" w14:textId="77777777" w:rsidTr="00647F91">
        <w:trPr>
          <w:trHeight w:hRule="exact" w:val="198"/>
        </w:trPr>
        <w:tc>
          <w:tcPr>
            <w:tcW w:w="5328" w:type="dxa"/>
            <w:gridSpan w:val="6"/>
            <w:tcBorders>
              <w:top w:val="single" w:sz="4" w:space="0" w:color="auto"/>
              <w:left w:val="nil"/>
              <w:bottom w:val="dotted" w:sz="4" w:space="0" w:color="auto"/>
              <w:right w:val="dotted" w:sz="4" w:space="0" w:color="auto"/>
            </w:tcBorders>
            <w:vAlign w:val="center"/>
          </w:tcPr>
          <w:p w14:paraId="4CCD3B98" w14:textId="77777777" w:rsidR="00734AB9" w:rsidRPr="001E7CE8" w:rsidRDefault="00734AB9" w:rsidP="00647F91">
            <w:pPr>
              <w:ind w:left="567" w:hanging="567"/>
              <w:rPr>
                <w:rFonts w:ascii="Tahoma" w:hAnsi="Tahoma" w:cs="Tahoma"/>
                <w:color w:val="000000"/>
                <w:sz w:val="15"/>
                <w:szCs w:val="15"/>
              </w:rPr>
            </w:pPr>
            <w:r>
              <w:rPr>
                <w:rFonts w:ascii="Tahoma" w:hAnsi="Tahoma" w:cs="Tahoma"/>
                <w:color w:val="000000"/>
                <w:sz w:val="15"/>
                <w:szCs w:val="15"/>
              </w:rPr>
              <w:t xml:space="preserve">Beneficiário: </w:t>
            </w:r>
            <w:r w:rsidRPr="00F12F64">
              <w:rPr>
                <w:rFonts w:ascii="Tahoma" w:hAnsi="Tahoma" w:cs="Tahoma"/>
                <w:b/>
                <w:color w:val="808080"/>
                <w:sz w:val="18"/>
                <w:szCs w:val="18"/>
              </w:rPr>
              <w:t>NOME DA EMPRESA BENEFICIÁRIA</w:t>
            </w:r>
          </w:p>
        </w:tc>
        <w:tc>
          <w:tcPr>
            <w:tcW w:w="1980" w:type="dxa"/>
            <w:gridSpan w:val="2"/>
            <w:tcBorders>
              <w:top w:val="single" w:sz="4" w:space="0" w:color="auto"/>
              <w:left w:val="dotted" w:sz="4" w:space="0" w:color="auto"/>
              <w:bottom w:val="dotted" w:sz="4" w:space="0" w:color="auto"/>
              <w:right w:val="single" w:sz="4" w:space="0" w:color="auto"/>
            </w:tcBorders>
          </w:tcPr>
          <w:p w14:paraId="78740D0F" w14:textId="77777777" w:rsidR="00734AB9" w:rsidRPr="00F12F64" w:rsidRDefault="00734AB9" w:rsidP="00647F91">
            <w:pPr>
              <w:rPr>
                <w:rFonts w:ascii="Tahoma" w:hAnsi="Tahoma" w:cs="Tahoma"/>
                <w:color w:val="808080"/>
                <w:sz w:val="15"/>
                <w:szCs w:val="15"/>
              </w:rPr>
            </w:pPr>
            <w:r w:rsidRPr="00F12F64">
              <w:rPr>
                <w:rFonts w:ascii="Tahoma" w:hAnsi="Tahoma" w:cs="Tahoma"/>
                <w:b/>
                <w:color w:val="808080"/>
                <w:sz w:val="18"/>
                <w:szCs w:val="18"/>
              </w:rPr>
              <w:t>CPF/CNPJ</w:t>
            </w:r>
          </w:p>
        </w:tc>
        <w:tc>
          <w:tcPr>
            <w:tcW w:w="2520" w:type="dxa"/>
            <w:gridSpan w:val="2"/>
            <w:vMerge w:val="restart"/>
            <w:tcBorders>
              <w:top w:val="single" w:sz="4" w:space="0" w:color="auto"/>
              <w:left w:val="single" w:sz="4" w:space="0" w:color="auto"/>
              <w:right w:val="single" w:sz="4" w:space="0" w:color="auto"/>
            </w:tcBorders>
          </w:tcPr>
          <w:p w14:paraId="1725E64C" w14:textId="77777777" w:rsidR="00734AB9" w:rsidRPr="00AD3F8C" w:rsidRDefault="00734AB9" w:rsidP="00647F91">
            <w:pPr>
              <w:ind w:left="567" w:hanging="567"/>
              <w:rPr>
                <w:rFonts w:ascii="Tahoma" w:hAnsi="Tahoma" w:cs="Tahoma"/>
                <w:color w:val="000000"/>
                <w:sz w:val="15"/>
                <w:szCs w:val="15"/>
              </w:rPr>
            </w:pPr>
            <w:r w:rsidRPr="00AD3F8C">
              <w:rPr>
                <w:rFonts w:ascii="Tahoma" w:hAnsi="Tahoma" w:cs="Tahoma"/>
                <w:color w:val="000000"/>
                <w:sz w:val="15"/>
                <w:szCs w:val="15"/>
              </w:rPr>
              <w:t>(=) Valor Cobrado</w:t>
            </w:r>
          </w:p>
        </w:tc>
      </w:tr>
      <w:tr w:rsidR="00734AB9" w:rsidRPr="001E7CE8" w14:paraId="0C6A030B" w14:textId="77777777" w:rsidTr="00647F91">
        <w:trPr>
          <w:trHeight w:hRule="exact" w:val="198"/>
        </w:trPr>
        <w:tc>
          <w:tcPr>
            <w:tcW w:w="7308" w:type="dxa"/>
            <w:gridSpan w:val="8"/>
            <w:tcBorders>
              <w:top w:val="dotted" w:sz="4" w:space="0" w:color="auto"/>
              <w:left w:val="nil"/>
              <w:bottom w:val="single" w:sz="4" w:space="0" w:color="auto"/>
              <w:right w:val="single" w:sz="4" w:space="0" w:color="auto"/>
            </w:tcBorders>
          </w:tcPr>
          <w:p w14:paraId="49737B86" w14:textId="77777777" w:rsidR="00734AB9" w:rsidRPr="00F12F64" w:rsidRDefault="00734AB9" w:rsidP="00647F91">
            <w:pPr>
              <w:ind w:left="567" w:hanging="567"/>
              <w:rPr>
                <w:rFonts w:ascii="Tahoma" w:hAnsi="Tahoma" w:cs="Tahoma"/>
                <w:b/>
                <w:color w:val="808080"/>
                <w:sz w:val="18"/>
                <w:szCs w:val="18"/>
              </w:rPr>
            </w:pPr>
            <w:r w:rsidRPr="00F12F64">
              <w:rPr>
                <w:rFonts w:ascii="Tahoma" w:hAnsi="Tahoma" w:cs="Tahoma"/>
                <w:b/>
                <w:color w:val="808080"/>
                <w:sz w:val="18"/>
                <w:szCs w:val="18"/>
              </w:rPr>
              <w:t>ENDEREÇO DA EMPRESA BENEFICIÁRIA</w:t>
            </w:r>
          </w:p>
        </w:tc>
        <w:tc>
          <w:tcPr>
            <w:tcW w:w="2520" w:type="dxa"/>
            <w:gridSpan w:val="2"/>
            <w:vMerge/>
            <w:tcBorders>
              <w:left w:val="single" w:sz="4" w:space="0" w:color="auto"/>
              <w:bottom w:val="single" w:sz="4" w:space="0" w:color="auto"/>
              <w:right w:val="single" w:sz="4" w:space="0" w:color="auto"/>
            </w:tcBorders>
          </w:tcPr>
          <w:p w14:paraId="6E56A0F7" w14:textId="77777777" w:rsidR="00734AB9" w:rsidRPr="000D692F" w:rsidRDefault="00734AB9" w:rsidP="00647F91">
            <w:pPr>
              <w:ind w:left="567" w:hanging="567"/>
              <w:rPr>
                <w:rFonts w:ascii="Tahoma" w:hAnsi="Tahoma" w:cs="Tahoma"/>
                <w:color w:val="000000"/>
                <w:sz w:val="15"/>
                <w:szCs w:val="15"/>
              </w:rPr>
            </w:pPr>
          </w:p>
        </w:tc>
      </w:tr>
      <w:tr w:rsidR="00734AB9" w:rsidRPr="006D6912" w14:paraId="42180157" w14:textId="77777777" w:rsidTr="00647F91">
        <w:trPr>
          <w:trHeight w:hRule="exact" w:val="397"/>
        </w:trPr>
        <w:tc>
          <w:tcPr>
            <w:tcW w:w="7308" w:type="dxa"/>
            <w:gridSpan w:val="8"/>
            <w:tcBorders>
              <w:top w:val="single" w:sz="4" w:space="0" w:color="auto"/>
              <w:left w:val="nil"/>
              <w:bottom w:val="nil"/>
              <w:right w:val="nil"/>
            </w:tcBorders>
          </w:tcPr>
          <w:p w14:paraId="5A037245" w14:textId="77777777" w:rsidR="00734AB9" w:rsidRPr="006D6912" w:rsidRDefault="00734AB9" w:rsidP="00647F91">
            <w:pPr>
              <w:tabs>
                <w:tab w:val="left" w:pos="-180"/>
                <w:tab w:val="left" w:pos="7740"/>
              </w:tabs>
              <w:ind w:left="567" w:hanging="567"/>
              <w:rPr>
                <w:rFonts w:ascii="Tahoma" w:hAnsi="Tahoma" w:cs="Tahoma"/>
                <w:color w:val="000000"/>
                <w:sz w:val="15"/>
                <w:szCs w:val="15"/>
              </w:rPr>
            </w:pPr>
            <w:r w:rsidRPr="006D6912">
              <w:rPr>
                <w:rFonts w:ascii="Tahoma" w:hAnsi="Tahoma" w:cs="Tahoma"/>
                <w:color w:val="000000"/>
                <w:sz w:val="15"/>
                <w:szCs w:val="15"/>
              </w:rPr>
              <w:t>Pagador:</w:t>
            </w:r>
          </w:p>
          <w:p w14:paraId="5143A086" w14:textId="77777777" w:rsidR="00734AB9" w:rsidRPr="006D6912" w:rsidRDefault="00734AB9" w:rsidP="00647F91">
            <w:pPr>
              <w:tabs>
                <w:tab w:val="left" w:pos="-180"/>
                <w:tab w:val="left" w:pos="7740"/>
              </w:tabs>
              <w:ind w:left="567" w:hanging="567"/>
              <w:rPr>
                <w:rFonts w:ascii="Tahoma" w:hAnsi="Tahoma" w:cs="Tahoma"/>
                <w:color w:val="000000"/>
                <w:sz w:val="15"/>
                <w:szCs w:val="15"/>
              </w:rPr>
            </w:pPr>
          </w:p>
        </w:tc>
        <w:tc>
          <w:tcPr>
            <w:tcW w:w="2520" w:type="dxa"/>
            <w:gridSpan w:val="2"/>
            <w:tcBorders>
              <w:top w:val="single" w:sz="4" w:space="0" w:color="auto"/>
              <w:left w:val="nil"/>
              <w:bottom w:val="nil"/>
              <w:right w:val="single" w:sz="4" w:space="0" w:color="auto"/>
            </w:tcBorders>
          </w:tcPr>
          <w:p w14:paraId="2A721E41" w14:textId="77777777" w:rsidR="00734AB9" w:rsidRPr="000D692F" w:rsidRDefault="00734AB9" w:rsidP="00647F91">
            <w:pPr>
              <w:ind w:left="567" w:hanging="567"/>
              <w:rPr>
                <w:rFonts w:ascii="Tahoma" w:hAnsi="Tahoma" w:cs="Tahoma"/>
                <w:color w:val="000000"/>
                <w:sz w:val="15"/>
                <w:szCs w:val="15"/>
              </w:rPr>
            </w:pPr>
            <w:r w:rsidRPr="000D692F">
              <w:rPr>
                <w:rFonts w:ascii="Tahoma" w:hAnsi="Tahoma" w:cs="Tahoma"/>
                <w:color w:val="000000"/>
                <w:sz w:val="15"/>
                <w:szCs w:val="15"/>
              </w:rPr>
              <w:t>CPF/CNPJ:</w:t>
            </w:r>
          </w:p>
          <w:p w14:paraId="76FF7AD4" w14:textId="77777777" w:rsidR="00734AB9" w:rsidRPr="000D692F" w:rsidRDefault="00734AB9" w:rsidP="00647F91">
            <w:pPr>
              <w:ind w:left="567" w:hanging="567"/>
              <w:rPr>
                <w:rFonts w:ascii="Tahoma" w:hAnsi="Tahoma" w:cs="Tahoma"/>
                <w:color w:val="000000"/>
                <w:sz w:val="15"/>
                <w:szCs w:val="15"/>
              </w:rPr>
            </w:pPr>
          </w:p>
        </w:tc>
      </w:tr>
      <w:tr w:rsidR="00734AB9" w:rsidRPr="006D6912" w14:paraId="7E2D73DE" w14:textId="77777777" w:rsidTr="00647F91">
        <w:trPr>
          <w:trHeight w:hRule="exact" w:val="198"/>
        </w:trPr>
        <w:tc>
          <w:tcPr>
            <w:tcW w:w="7308" w:type="dxa"/>
            <w:gridSpan w:val="8"/>
            <w:tcBorders>
              <w:top w:val="nil"/>
              <w:left w:val="nil"/>
              <w:bottom w:val="nil"/>
              <w:right w:val="nil"/>
            </w:tcBorders>
            <w:vAlign w:val="center"/>
          </w:tcPr>
          <w:p w14:paraId="2DF836DB" w14:textId="77777777" w:rsidR="00734AB9" w:rsidRPr="006D6912" w:rsidRDefault="00734AB9" w:rsidP="00647F91">
            <w:pPr>
              <w:tabs>
                <w:tab w:val="left" w:pos="-180"/>
                <w:tab w:val="left" w:pos="7740"/>
              </w:tabs>
              <w:ind w:left="567" w:hanging="567"/>
              <w:rPr>
                <w:rFonts w:ascii="Tahoma" w:hAnsi="Tahoma" w:cs="Tahoma"/>
                <w:color w:val="000000"/>
                <w:sz w:val="15"/>
                <w:szCs w:val="15"/>
              </w:rPr>
            </w:pPr>
          </w:p>
        </w:tc>
        <w:tc>
          <w:tcPr>
            <w:tcW w:w="867" w:type="dxa"/>
            <w:tcBorders>
              <w:top w:val="nil"/>
              <w:left w:val="nil"/>
              <w:bottom w:val="nil"/>
              <w:right w:val="nil"/>
            </w:tcBorders>
            <w:vAlign w:val="center"/>
          </w:tcPr>
          <w:p w14:paraId="265D37A4" w14:textId="77777777" w:rsidR="00734AB9" w:rsidRPr="000D692F" w:rsidRDefault="00734AB9" w:rsidP="00647F91">
            <w:pPr>
              <w:ind w:left="567" w:hanging="567"/>
              <w:rPr>
                <w:rFonts w:ascii="Tahoma" w:hAnsi="Tahoma" w:cs="Tahoma"/>
                <w:color w:val="000000"/>
                <w:sz w:val="15"/>
                <w:szCs w:val="15"/>
              </w:rPr>
            </w:pPr>
            <w:r w:rsidRPr="000D692F">
              <w:rPr>
                <w:rFonts w:ascii="Tahoma" w:hAnsi="Tahoma" w:cs="Tahoma"/>
                <w:color w:val="000000"/>
                <w:sz w:val="15"/>
                <w:szCs w:val="15"/>
              </w:rPr>
              <w:t>UF:</w:t>
            </w:r>
          </w:p>
        </w:tc>
        <w:tc>
          <w:tcPr>
            <w:tcW w:w="1653" w:type="dxa"/>
            <w:tcBorders>
              <w:top w:val="nil"/>
              <w:left w:val="nil"/>
              <w:bottom w:val="nil"/>
              <w:right w:val="single" w:sz="4" w:space="0" w:color="auto"/>
            </w:tcBorders>
            <w:vAlign w:val="center"/>
          </w:tcPr>
          <w:p w14:paraId="612C5E60" w14:textId="77777777" w:rsidR="00734AB9" w:rsidRPr="000D692F" w:rsidRDefault="00734AB9" w:rsidP="00647F91">
            <w:pPr>
              <w:ind w:left="567" w:hanging="567"/>
              <w:rPr>
                <w:rFonts w:ascii="Tahoma" w:hAnsi="Tahoma" w:cs="Tahoma"/>
                <w:color w:val="000000"/>
                <w:sz w:val="15"/>
                <w:szCs w:val="15"/>
              </w:rPr>
            </w:pPr>
            <w:r w:rsidRPr="000D692F">
              <w:rPr>
                <w:rFonts w:ascii="Tahoma" w:hAnsi="Tahoma" w:cs="Tahoma"/>
                <w:color w:val="000000"/>
                <w:sz w:val="15"/>
                <w:szCs w:val="15"/>
              </w:rPr>
              <w:t>CEP:</w:t>
            </w:r>
          </w:p>
        </w:tc>
      </w:tr>
      <w:tr w:rsidR="00734AB9" w:rsidRPr="00040DFD" w14:paraId="264ABF7B" w14:textId="77777777" w:rsidTr="00647F91">
        <w:trPr>
          <w:trHeight w:hRule="exact" w:val="851"/>
        </w:trPr>
        <w:tc>
          <w:tcPr>
            <w:tcW w:w="6228" w:type="dxa"/>
            <w:gridSpan w:val="7"/>
            <w:tcBorders>
              <w:top w:val="single" w:sz="4" w:space="0" w:color="auto"/>
              <w:left w:val="nil"/>
              <w:bottom w:val="nil"/>
              <w:right w:val="nil"/>
            </w:tcBorders>
          </w:tcPr>
          <w:p w14:paraId="30C31A8A" w14:textId="77777777" w:rsidR="00734AB9" w:rsidRPr="001E7CE8" w:rsidRDefault="00734AB9" w:rsidP="00647F91">
            <w:pPr>
              <w:ind w:left="567" w:hanging="567"/>
              <w:rPr>
                <w:color w:val="000000"/>
                <w:sz w:val="16"/>
                <w:szCs w:val="16"/>
              </w:rPr>
            </w:pPr>
            <w:r w:rsidRPr="001E7CE8">
              <w:rPr>
                <w:rFonts w:ascii="Arial" w:hAnsi="Arial" w:cs="Arial"/>
                <w:color w:val="000000"/>
                <w:sz w:val="18"/>
                <w:szCs w:val="18"/>
              </w:rPr>
              <w:object w:dxaOrig="5312" w:dyaOrig="608" w14:anchorId="466CB4AF">
                <v:shape id="_x0000_i1043" type="#_x0000_t75" style="width:296.25pt;height:47.25pt" o:ole="" o:bordertopcolor="white" o:borderleftcolor="white" o:borderbottomcolor="white" o:borderrightcolor="white" fillcolor="window">
                  <v:imagedata r:id="rId17" o:title=""/>
                  <w10:bordertop type="single" width="6"/>
                  <w10:borderleft type="single" width="6"/>
                  <w10:borderbottom type="single" width="6"/>
                  <w10:borderright type="single" width="6"/>
                </v:shape>
                <o:OLEObject Type="Embed" ProgID="Word.Picture.8" ShapeID="_x0000_i1043" DrawAspect="Content" ObjectID="_1824021387" r:id="rId23"/>
              </w:object>
            </w:r>
          </w:p>
        </w:tc>
        <w:tc>
          <w:tcPr>
            <w:tcW w:w="3600" w:type="dxa"/>
            <w:gridSpan w:val="3"/>
            <w:tcBorders>
              <w:top w:val="single" w:sz="4" w:space="0" w:color="auto"/>
              <w:left w:val="nil"/>
              <w:bottom w:val="nil"/>
              <w:right w:val="single" w:sz="4" w:space="0" w:color="auto"/>
            </w:tcBorders>
          </w:tcPr>
          <w:p w14:paraId="47DDE298" w14:textId="77777777" w:rsidR="00734AB9" w:rsidRPr="00040DFD" w:rsidRDefault="00734AB9" w:rsidP="00647F91">
            <w:pPr>
              <w:ind w:left="567" w:hanging="567"/>
              <w:jc w:val="center"/>
              <w:rPr>
                <w:rFonts w:ascii="Tahoma" w:hAnsi="Tahoma" w:cs="Tahoma"/>
                <w:color w:val="000000"/>
                <w:sz w:val="15"/>
                <w:szCs w:val="15"/>
              </w:rPr>
            </w:pPr>
            <w:r w:rsidRPr="00040DFD">
              <w:rPr>
                <w:rFonts w:ascii="Tahoma" w:hAnsi="Tahoma" w:cs="Tahoma"/>
                <w:color w:val="000000"/>
                <w:sz w:val="15"/>
                <w:szCs w:val="15"/>
              </w:rPr>
              <w:t>Autenticação</w:t>
            </w:r>
            <w:r>
              <w:rPr>
                <w:rFonts w:ascii="Tahoma" w:hAnsi="Tahoma" w:cs="Tahoma"/>
                <w:color w:val="000000"/>
                <w:sz w:val="15"/>
                <w:szCs w:val="15"/>
              </w:rPr>
              <w:t xml:space="preserve"> Mecânica</w:t>
            </w:r>
            <w:r w:rsidRPr="00040DFD">
              <w:rPr>
                <w:rFonts w:ascii="Tahoma" w:hAnsi="Tahoma" w:cs="Tahoma"/>
                <w:color w:val="000000"/>
                <w:sz w:val="15"/>
                <w:szCs w:val="15"/>
              </w:rPr>
              <w:t xml:space="preserve"> - </w:t>
            </w:r>
            <w:r w:rsidRPr="00687987">
              <w:rPr>
                <w:rFonts w:ascii="Tahoma" w:hAnsi="Tahoma" w:cs="Tahoma"/>
                <w:b/>
                <w:color w:val="000000"/>
                <w:sz w:val="15"/>
                <w:szCs w:val="15"/>
              </w:rPr>
              <w:t>Ficha de Compensação</w:t>
            </w:r>
          </w:p>
        </w:tc>
      </w:tr>
    </w:tbl>
    <w:p w14:paraId="1CA0987E" w14:textId="77777777" w:rsidR="00734AB9" w:rsidRDefault="00734AB9" w:rsidP="00734AB9">
      <w:pPr>
        <w:rPr>
          <w:rFonts w:ascii="Arial" w:hAnsi="Arial" w:cs="Arial"/>
          <w:sz w:val="18"/>
          <w:szCs w:val="18"/>
        </w:rPr>
      </w:pPr>
    </w:p>
    <w:p w14:paraId="5806E633" w14:textId="77777777" w:rsidR="00734AB9" w:rsidRDefault="00734AB9" w:rsidP="00734AB9">
      <w:pPr>
        <w:rPr>
          <w:rFonts w:ascii="Arial" w:hAnsi="Arial" w:cs="Arial"/>
          <w:sz w:val="18"/>
          <w:szCs w:val="18"/>
        </w:rPr>
      </w:pPr>
    </w:p>
    <w:bookmarkEnd w:id="141"/>
    <w:p w14:paraId="1BBA16DC" w14:textId="77777777" w:rsidR="00734AB9" w:rsidRDefault="00734AB9" w:rsidP="0028743E">
      <w:r w:rsidRPr="002D254E">
        <w:t>Os modelos são meramente ilustrativos e não estão corretamente dimensionados</w:t>
      </w:r>
      <w:r>
        <w:t>.</w:t>
      </w:r>
    </w:p>
    <w:p w14:paraId="4D0BB1B7" w14:textId="77777777" w:rsidR="0028743E" w:rsidRDefault="0028743E" w:rsidP="0028743E"/>
    <w:p w14:paraId="54AD915F" w14:textId="77777777" w:rsidR="00734AB9" w:rsidRDefault="00734AB9" w:rsidP="0028743E">
      <w:r w:rsidRPr="0028743E">
        <w:rPr>
          <w:rFonts w:ascii="Futura Std Book Bold TTF" w:hAnsi="Futura Std Book Bold TTF"/>
        </w:rPr>
        <w:t>Boleto de Proposta:</w:t>
      </w:r>
      <w:r>
        <w:t xml:space="preserve"> </w:t>
      </w:r>
      <w:r w:rsidRPr="000A2792">
        <w:t>A emissão e a apresentação do boleto de proposta ficam condicionadas à anuência prévia do pagador, de forma a evitar o recebimento não solicitado desses boletos.</w:t>
      </w:r>
    </w:p>
    <w:p w14:paraId="21AEC5D3" w14:textId="77777777" w:rsidR="0028743E" w:rsidRDefault="0028743E" w:rsidP="0028743E"/>
    <w:p w14:paraId="48E80119" w14:textId="77777777" w:rsidR="00734AB9" w:rsidRPr="001E0567" w:rsidRDefault="00734AB9" w:rsidP="0028743E">
      <w:r w:rsidRPr="001472F2">
        <w:t xml:space="preserve">Definição de Boleto de Cobrança e Boleto de Proposta </w:t>
      </w:r>
      <w:r>
        <w:t>no item 1.3.</w:t>
      </w:r>
    </w:p>
    <w:p w14:paraId="077F06EF" w14:textId="77777777" w:rsidR="00B12075" w:rsidRPr="00B12075" w:rsidRDefault="00734AB9" w:rsidP="00762AF8">
      <w:pPr>
        <w:pStyle w:val="Estilo2"/>
        <w:ind w:left="567" w:hanging="567"/>
      </w:pPr>
      <w:r w:rsidRPr="00762AF8">
        <w:rPr>
          <w:rFonts w:cs="Arial"/>
          <w:color w:val="000000"/>
          <w:szCs w:val="18"/>
        </w:rPr>
        <w:br w:type="page"/>
      </w:r>
      <w:bookmarkStart w:id="142" w:name="_Toc115713420"/>
      <w:bookmarkStart w:id="143" w:name="_Toc181879797"/>
      <w:r w:rsidR="00B12075">
        <w:lastRenderedPageBreak/>
        <w:t>Descrição d</w:t>
      </w:r>
      <w:r w:rsidR="00B12075" w:rsidRPr="00B12075">
        <w:t xml:space="preserve">os </w:t>
      </w:r>
      <w:r w:rsidR="00B12075">
        <w:t>C</w:t>
      </w:r>
      <w:r w:rsidR="00B12075" w:rsidRPr="00B12075">
        <w:t>ampos</w:t>
      </w:r>
      <w:bookmarkEnd w:id="142"/>
      <w:bookmarkEnd w:id="143"/>
    </w:p>
    <w:p w14:paraId="2F39B30D" w14:textId="77777777" w:rsidR="00B12075" w:rsidRPr="00B12075" w:rsidRDefault="00B12075" w:rsidP="00B12075">
      <w:r w:rsidRPr="00B12075">
        <w:t xml:space="preserve">Os campos marcados com </w:t>
      </w:r>
      <w:r w:rsidRPr="004B0626">
        <w:rPr>
          <w:rFonts w:ascii="Futura Std Book Bold TTF" w:hAnsi="Futura Std Book Bold TTF"/>
        </w:rPr>
        <w:t>*</w:t>
      </w:r>
      <w:r w:rsidRPr="00B12075">
        <w:t xml:space="preserve"> são </w:t>
      </w:r>
      <w:r>
        <w:t xml:space="preserve">de preenchimento </w:t>
      </w:r>
      <w:r w:rsidRPr="004B0626">
        <w:rPr>
          <w:rFonts w:ascii="Futura Std Book Bold TTF" w:hAnsi="Futura Std Book Bold TTF"/>
        </w:rPr>
        <w:t>obrigatório</w:t>
      </w:r>
      <w:r>
        <w:t>.</w:t>
      </w:r>
    </w:p>
    <w:p w14:paraId="5396C45A" w14:textId="77777777" w:rsidR="00B12075" w:rsidRDefault="00B12075" w:rsidP="00B12075"/>
    <w:p w14:paraId="59F7873C" w14:textId="77777777" w:rsidR="00B12075" w:rsidRPr="00B12075" w:rsidRDefault="00B12075" w:rsidP="00B12075">
      <w:r w:rsidRPr="00B12075">
        <w:t xml:space="preserve">O tamanho de cada campo (número de posições) pode variar, desde que obedecida a mesma disposição do modelo e as </w:t>
      </w:r>
      <w:r>
        <w:t>dimensões mínimas do formulário.</w:t>
      </w:r>
    </w:p>
    <w:p w14:paraId="080C0123" w14:textId="77777777" w:rsidR="00B12075" w:rsidRDefault="00B12075" w:rsidP="00B12075"/>
    <w:p w14:paraId="4F944440" w14:textId="77777777" w:rsidR="00B12075" w:rsidRPr="00B12075" w:rsidRDefault="00B12075" w:rsidP="00B12075">
      <w:r w:rsidRPr="00B12075">
        <w:t>Os campos não utilizados podem ficar em branco</w:t>
      </w:r>
      <w:r>
        <w:t>.</w:t>
      </w:r>
    </w:p>
    <w:p w14:paraId="060B2F5C" w14:textId="77777777" w:rsidR="00B12075" w:rsidRPr="00B12075" w:rsidRDefault="00B12075" w:rsidP="00B12075">
      <w:pPr>
        <w:widowControl w:val="0"/>
        <w:autoSpaceDE w:val="0"/>
        <w:autoSpaceDN w:val="0"/>
        <w:adjustRightInd w:val="0"/>
        <w:spacing w:before="120" w:after="240" w:line="360" w:lineRule="exact"/>
        <w:ind w:right="363"/>
        <w:rPr>
          <w:rFonts w:cs="Book Antiqua"/>
          <w:color w:val="626366"/>
          <w:spacing w:val="-5"/>
          <w:szCs w:val="24"/>
        </w:rPr>
      </w:pPr>
    </w:p>
    <w:p w14:paraId="7624834F" w14:textId="77777777" w:rsidR="00B12075" w:rsidRPr="00B12075" w:rsidRDefault="00B12075" w:rsidP="00193CCC">
      <w:pPr>
        <w:pStyle w:val="Estilo2"/>
        <w:numPr>
          <w:ilvl w:val="2"/>
          <w:numId w:val="1"/>
        </w:numPr>
      </w:pPr>
      <w:bookmarkStart w:id="144" w:name="_Toc379977305"/>
      <w:bookmarkStart w:id="145" w:name="_Toc115713421"/>
      <w:bookmarkStart w:id="146" w:name="_Toc115716992"/>
      <w:bookmarkStart w:id="147" w:name="_Toc181879252"/>
      <w:bookmarkStart w:id="148" w:name="_Toc181879798"/>
      <w:r w:rsidRPr="00B12075">
        <w:t>Item/Agrupamento [A]</w:t>
      </w:r>
      <w:bookmarkEnd w:id="144"/>
      <w:bookmarkEnd w:id="145"/>
      <w:bookmarkEnd w:id="146"/>
      <w:bookmarkEnd w:id="147"/>
      <w:bookmarkEnd w:id="148"/>
    </w:p>
    <w:p w14:paraId="71CE51F3" w14:textId="77777777" w:rsidR="00B12075" w:rsidRPr="00B12075" w:rsidRDefault="00B12075" w:rsidP="00193CCC">
      <w:pPr>
        <w:pStyle w:val="Estilo2"/>
        <w:numPr>
          <w:ilvl w:val="3"/>
          <w:numId w:val="1"/>
        </w:numPr>
      </w:pPr>
      <w:bookmarkStart w:id="149" w:name="_Toc379977306"/>
      <w:bookmarkStart w:id="150" w:name="_Toc115713422"/>
      <w:bookmarkStart w:id="151" w:name="_Toc115716993"/>
      <w:bookmarkStart w:id="152" w:name="_Toc181879253"/>
      <w:bookmarkStart w:id="153" w:name="_Toc181879799"/>
      <w:r w:rsidRPr="00B12075">
        <w:t>Identificação do banco*:</w:t>
      </w:r>
      <w:bookmarkEnd w:id="149"/>
      <w:bookmarkEnd w:id="150"/>
      <w:bookmarkEnd w:id="151"/>
      <w:bookmarkEnd w:id="152"/>
      <w:bookmarkEnd w:id="153"/>
    </w:p>
    <w:p w14:paraId="132AD8FB" w14:textId="77777777" w:rsidR="00B12075" w:rsidRPr="00B12075" w:rsidRDefault="00B12075" w:rsidP="00832E42">
      <w:r w:rsidRPr="00B12075">
        <w:t>Na parte superior à esquerda vem a identificação do Banco Destinatário:</w:t>
      </w:r>
    </w:p>
    <w:p w14:paraId="6DD2D8D7" w14:textId="77777777" w:rsidR="00B12075" w:rsidRPr="00B12075" w:rsidRDefault="00B12075" w:rsidP="005E0134">
      <w:pPr>
        <w:numPr>
          <w:ilvl w:val="0"/>
          <w:numId w:val="7"/>
        </w:numPr>
      </w:pPr>
      <w:r w:rsidRPr="00B12075">
        <w:t xml:space="preserve">Preencher preferencialmente com a Logomarca: </w:t>
      </w:r>
      <w:r w:rsidR="00720885">
        <w:pict w14:anchorId="535C6E45">
          <v:shape id="_x0000_i1044" type="#_x0000_t75" style="width:61.5pt;height:13.5pt">
            <v:imagedata r:id="rId24" o:title="Marca CAIXA positiva 2 cores"/>
          </v:shape>
        </w:pict>
      </w:r>
    </w:p>
    <w:p w14:paraId="4CD5B122" w14:textId="77777777" w:rsidR="00B12075" w:rsidRPr="00B12075" w:rsidRDefault="00B12075" w:rsidP="005E0134">
      <w:pPr>
        <w:numPr>
          <w:ilvl w:val="0"/>
          <w:numId w:val="7"/>
        </w:numPr>
      </w:pPr>
      <w:r w:rsidRPr="00B12075">
        <w:t>Excepcionalmente, em caso de impossibilidade de inserção de imagem no boleto, pode conter a expressão CAIXA, preferencialmente na fonte Arial Normal, com dimensões proporcionais ao Código do Banco na Compensação.</w:t>
      </w:r>
    </w:p>
    <w:p w14:paraId="3CF93719" w14:textId="77777777" w:rsidR="00B12075" w:rsidRPr="005828B9" w:rsidRDefault="005828B9" w:rsidP="00193CCC">
      <w:pPr>
        <w:pStyle w:val="Estilo2"/>
        <w:numPr>
          <w:ilvl w:val="3"/>
          <w:numId w:val="1"/>
        </w:numPr>
      </w:pPr>
      <w:bookmarkStart w:id="154" w:name="_Toc379977307"/>
      <w:bookmarkStart w:id="155" w:name="_Toc115713423"/>
      <w:bookmarkStart w:id="156" w:name="_Toc115716994"/>
      <w:bookmarkStart w:id="157" w:name="_Toc181879254"/>
      <w:bookmarkStart w:id="158" w:name="_Toc181879800"/>
      <w:r w:rsidRPr="005828B9">
        <w:t>Código do banco na compensação*:</w:t>
      </w:r>
      <w:bookmarkEnd w:id="154"/>
      <w:bookmarkEnd w:id="155"/>
      <w:bookmarkEnd w:id="156"/>
      <w:bookmarkEnd w:id="157"/>
      <w:bookmarkEnd w:id="158"/>
    </w:p>
    <w:p w14:paraId="3FC39A71" w14:textId="77777777" w:rsidR="00B12075" w:rsidRPr="00B12075" w:rsidRDefault="00B12075" w:rsidP="00832E42">
      <w:r w:rsidRPr="00B12075">
        <w:t xml:space="preserve">À direita da identificação do Banco, vem o número do Banco em negrito |104-0|, com as seguintes dimensões: caracteres de </w:t>
      </w:r>
      <w:smartTag w:uri="urn:schemas-microsoft-com:office:smarttags" w:element="metricconverter">
        <w:smartTagPr>
          <w:attr w:name="ProductID" w:val="5 mm"/>
        </w:smartTagPr>
        <w:r w:rsidRPr="00B12075">
          <w:t>5 mm</w:t>
        </w:r>
      </w:smartTag>
      <w:r w:rsidRPr="00B12075">
        <w:t xml:space="preserve"> e traços ou fios de </w:t>
      </w:r>
      <w:smartTag w:uri="urn:schemas-microsoft-com:office:smarttags" w:element="metricconverter">
        <w:smartTagPr>
          <w:attr w:name="ProductID" w:val="1,2 mm"/>
        </w:smartTagPr>
        <w:r w:rsidRPr="00B12075">
          <w:t>1,2 mm</w:t>
        </w:r>
      </w:smartTag>
      <w:r w:rsidRPr="00B12075">
        <w:t>.</w:t>
      </w:r>
    </w:p>
    <w:p w14:paraId="4E08AB28" w14:textId="77777777" w:rsidR="00B12075" w:rsidRPr="005828B9" w:rsidRDefault="005828B9" w:rsidP="00193CCC">
      <w:pPr>
        <w:pStyle w:val="Estilo2"/>
        <w:numPr>
          <w:ilvl w:val="3"/>
          <w:numId w:val="1"/>
        </w:numPr>
      </w:pPr>
      <w:bookmarkStart w:id="159" w:name="_Toc379977308"/>
      <w:bookmarkStart w:id="160" w:name="_Toc115713424"/>
      <w:bookmarkStart w:id="161" w:name="_Toc115716995"/>
      <w:bookmarkStart w:id="162" w:name="_Toc181879255"/>
      <w:bookmarkStart w:id="163" w:name="_Toc181879801"/>
      <w:r w:rsidRPr="005828B9">
        <w:t>Representação numérica/linha digitável*</w:t>
      </w:r>
      <w:r w:rsidR="00906937">
        <w:t>:</w:t>
      </w:r>
      <w:r w:rsidR="00EC3D20" w:rsidRPr="00C00634">
        <w:rPr>
          <w:rStyle w:val="Refdenotaderodap"/>
          <w:color w:val="FFFFFF"/>
        </w:rPr>
        <w:footnoteReference w:id="1"/>
      </w:r>
      <w:bookmarkEnd w:id="159"/>
      <w:bookmarkEnd w:id="160"/>
      <w:bookmarkEnd w:id="161"/>
      <w:bookmarkEnd w:id="162"/>
      <w:bookmarkEnd w:id="163"/>
    </w:p>
    <w:p w14:paraId="3D9AE9A9" w14:textId="77777777" w:rsidR="00B12075" w:rsidRPr="00B12075" w:rsidRDefault="00B12075" w:rsidP="00832E42">
      <w:r w:rsidRPr="00B12075">
        <w:t>Na parte superior direita vem a Representação Numérica, com as seguintes dimensões:</w:t>
      </w:r>
    </w:p>
    <w:p w14:paraId="7B02C0D9" w14:textId="77777777" w:rsidR="00B12075" w:rsidRPr="00B12075" w:rsidRDefault="00B12075" w:rsidP="005E0134">
      <w:pPr>
        <w:numPr>
          <w:ilvl w:val="0"/>
          <w:numId w:val="8"/>
        </w:numPr>
      </w:pPr>
      <w:r w:rsidRPr="00B12075">
        <w:t xml:space="preserve">Caracteres de </w:t>
      </w:r>
      <w:smartTag w:uri="urn:schemas-microsoft-com:office:smarttags" w:element="metricconverter">
        <w:smartTagPr>
          <w:attr w:name="ProductID" w:val="3,5 mm"/>
        </w:smartTagPr>
        <w:r w:rsidRPr="00B12075">
          <w:t>3,5 mm</w:t>
        </w:r>
      </w:smartTag>
      <w:r w:rsidRPr="00B12075">
        <w:t xml:space="preserve"> a </w:t>
      </w:r>
      <w:smartTag w:uri="urn:schemas-microsoft-com:office:smarttags" w:element="metricconverter">
        <w:smartTagPr>
          <w:attr w:name="ProductID" w:val="4 mm"/>
        </w:smartTagPr>
        <w:r w:rsidRPr="00B12075">
          <w:t>4 mm</w:t>
        </w:r>
      </w:smartTag>
      <w:r w:rsidRPr="00B12075">
        <w:t xml:space="preserve"> de altura;</w:t>
      </w:r>
    </w:p>
    <w:p w14:paraId="33AD3779" w14:textId="77777777" w:rsidR="00B12075" w:rsidRPr="00B12075" w:rsidRDefault="00B12075" w:rsidP="005E0134">
      <w:pPr>
        <w:numPr>
          <w:ilvl w:val="0"/>
          <w:numId w:val="8"/>
        </w:numPr>
      </w:pPr>
      <w:r w:rsidRPr="00B12075">
        <w:t xml:space="preserve">Traços ou fios de </w:t>
      </w:r>
      <w:smartTag w:uri="urn:schemas-microsoft-com:office:smarttags" w:element="metricconverter">
        <w:smartTagPr>
          <w:attr w:name="ProductID" w:val="0,3 mm"/>
        </w:smartTagPr>
        <w:r w:rsidRPr="00B12075">
          <w:t>0,3 mm</w:t>
        </w:r>
      </w:smartTag>
      <w:r w:rsidRPr="00B12075">
        <w:t xml:space="preserve"> de espessura.</w:t>
      </w:r>
    </w:p>
    <w:p w14:paraId="1735F381" w14:textId="77777777" w:rsidR="00B12075" w:rsidRPr="00B12075" w:rsidRDefault="00B12075" w:rsidP="00832E42">
      <w:r w:rsidRPr="00B12075">
        <w:t>Composição da Linha Digitável e cálculo do Dígito Verificador da Linha Digitável no Anexo V.</w:t>
      </w:r>
    </w:p>
    <w:p w14:paraId="0BCB477A" w14:textId="77777777" w:rsidR="00B12075" w:rsidRPr="00B12075" w:rsidRDefault="00832E42" w:rsidP="00193CCC">
      <w:pPr>
        <w:pStyle w:val="Estilo2"/>
        <w:numPr>
          <w:ilvl w:val="2"/>
          <w:numId w:val="1"/>
        </w:numPr>
      </w:pPr>
      <w:bookmarkStart w:id="164" w:name="_Toc379977309"/>
      <w:r>
        <w:br w:type="page"/>
      </w:r>
      <w:bookmarkStart w:id="165" w:name="_Toc115713425"/>
      <w:bookmarkStart w:id="166" w:name="_Toc115716996"/>
      <w:bookmarkStart w:id="167" w:name="_Toc181879256"/>
      <w:bookmarkStart w:id="168" w:name="_Toc181879802"/>
      <w:r w:rsidRPr="00B12075">
        <w:lastRenderedPageBreak/>
        <w:t>Item/Agrupamento [B]</w:t>
      </w:r>
      <w:bookmarkEnd w:id="164"/>
      <w:bookmarkEnd w:id="165"/>
      <w:bookmarkEnd w:id="166"/>
      <w:bookmarkEnd w:id="167"/>
      <w:bookmarkEnd w:id="168"/>
    </w:p>
    <w:p w14:paraId="1081BBDC" w14:textId="77777777" w:rsidR="00B12075" w:rsidRPr="00B12075" w:rsidRDefault="00832E42" w:rsidP="00832E42">
      <w:pPr>
        <w:pStyle w:val="Estilo2"/>
        <w:numPr>
          <w:ilvl w:val="3"/>
          <w:numId w:val="1"/>
        </w:numPr>
      </w:pPr>
      <w:bookmarkStart w:id="169" w:name="_Toc379977310"/>
      <w:bookmarkStart w:id="170" w:name="_Toc115713426"/>
      <w:bookmarkStart w:id="171" w:name="_Toc115716997"/>
      <w:bookmarkStart w:id="172" w:name="_Toc181879257"/>
      <w:bookmarkStart w:id="173" w:name="_Toc181879803"/>
      <w:r w:rsidRPr="00B12075">
        <w:t>Local de pagamento*:</w:t>
      </w:r>
      <w:bookmarkEnd w:id="169"/>
      <w:bookmarkEnd w:id="170"/>
      <w:bookmarkEnd w:id="171"/>
      <w:bookmarkEnd w:id="172"/>
      <w:bookmarkEnd w:id="173"/>
    </w:p>
    <w:p w14:paraId="5C10A4A9" w14:textId="77777777" w:rsidR="00B12075" w:rsidRPr="00B12075" w:rsidRDefault="00B12075" w:rsidP="00832E42">
      <w:r w:rsidRPr="00B12075">
        <w:t>Deve apresentar a expressão “</w:t>
      </w:r>
      <w:r w:rsidR="00950F59" w:rsidRPr="00950F59">
        <w:rPr>
          <w:bCs/>
        </w:rPr>
        <w:t>EM TODA A REDE BANCÁRIA E SEUS CORRESPONDENTES ATÉ O VALOR LIMITE</w:t>
      </w:r>
      <w:r w:rsidRPr="00B12075">
        <w:rPr>
          <w:bCs/>
        </w:rPr>
        <w:t>”</w:t>
      </w:r>
    </w:p>
    <w:p w14:paraId="0589DB03" w14:textId="77777777" w:rsidR="00B12075" w:rsidRPr="00B12075" w:rsidRDefault="00832E42" w:rsidP="00832E42">
      <w:pPr>
        <w:pStyle w:val="Estilo2"/>
        <w:numPr>
          <w:ilvl w:val="3"/>
          <w:numId w:val="1"/>
        </w:numPr>
      </w:pPr>
      <w:bookmarkStart w:id="174" w:name="_Toc379977311"/>
      <w:bookmarkStart w:id="175" w:name="_Toc115713427"/>
      <w:bookmarkStart w:id="176" w:name="_Toc115716998"/>
      <w:bookmarkStart w:id="177" w:name="_Toc181879258"/>
      <w:bookmarkStart w:id="178" w:name="_Toc181879804"/>
      <w:r w:rsidRPr="00B12075">
        <w:t>Vencimento*:</w:t>
      </w:r>
      <w:bookmarkEnd w:id="174"/>
      <w:bookmarkEnd w:id="175"/>
      <w:bookmarkEnd w:id="176"/>
      <w:bookmarkEnd w:id="177"/>
      <w:bookmarkEnd w:id="178"/>
    </w:p>
    <w:p w14:paraId="14A3BFFC" w14:textId="77777777" w:rsidR="00B12075" w:rsidRPr="00B12075" w:rsidRDefault="00B12075" w:rsidP="00832E42">
      <w:pPr>
        <w:rPr>
          <w:bCs/>
        </w:rPr>
      </w:pPr>
      <w:r w:rsidRPr="00B12075">
        <w:rPr>
          <w:bCs/>
        </w:rPr>
        <w:t>Informar a Data de Vencimento do Boleto, no padrão DD/MM/AAAA, de acordo com o Fator de Vencimento informado no Código de Barras (ANEXO II).</w:t>
      </w:r>
    </w:p>
    <w:p w14:paraId="6908DB5F" w14:textId="77777777" w:rsidR="00B12075" w:rsidRPr="00B12075" w:rsidRDefault="00B12075" w:rsidP="00832E42">
      <w:pPr>
        <w:rPr>
          <w:bCs/>
        </w:rPr>
      </w:pPr>
    </w:p>
    <w:p w14:paraId="13D4A787" w14:textId="77777777" w:rsidR="00B12075" w:rsidRPr="00B12075" w:rsidRDefault="00832E42" w:rsidP="00193CCC">
      <w:pPr>
        <w:pStyle w:val="Estilo2"/>
        <w:numPr>
          <w:ilvl w:val="2"/>
          <w:numId w:val="1"/>
        </w:numPr>
      </w:pPr>
      <w:bookmarkStart w:id="179" w:name="_Toc379977312"/>
      <w:bookmarkStart w:id="180" w:name="_Toc115713428"/>
      <w:bookmarkStart w:id="181" w:name="_Toc115716999"/>
      <w:bookmarkStart w:id="182" w:name="_Toc181879259"/>
      <w:bookmarkStart w:id="183" w:name="_Toc181879805"/>
      <w:r w:rsidRPr="00B12075">
        <w:t>Item/Agrupamento [C]</w:t>
      </w:r>
      <w:bookmarkEnd w:id="179"/>
      <w:bookmarkEnd w:id="180"/>
      <w:bookmarkEnd w:id="181"/>
      <w:bookmarkEnd w:id="182"/>
      <w:bookmarkEnd w:id="183"/>
    </w:p>
    <w:p w14:paraId="602B9B9D" w14:textId="77777777" w:rsidR="00B12075" w:rsidRPr="00B12075" w:rsidRDefault="00832E42" w:rsidP="00832E42">
      <w:pPr>
        <w:pStyle w:val="Estilo2"/>
        <w:numPr>
          <w:ilvl w:val="3"/>
          <w:numId w:val="1"/>
        </w:numPr>
      </w:pPr>
      <w:bookmarkStart w:id="184" w:name="_Toc379977313"/>
      <w:bookmarkStart w:id="185" w:name="_Toc115713429"/>
      <w:bookmarkStart w:id="186" w:name="_Toc115717000"/>
      <w:bookmarkStart w:id="187" w:name="_Toc181879260"/>
      <w:bookmarkStart w:id="188" w:name="_Toc181879806"/>
      <w:r w:rsidRPr="00B12075">
        <w:t>Beneficiário*:</w:t>
      </w:r>
      <w:bookmarkEnd w:id="184"/>
      <w:bookmarkEnd w:id="185"/>
      <w:bookmarkEnd w:id="186"/>
      <w:bookmarkEnd w:id="187"/>
      <w:bookmarkEnd w:id="188"/>
    </w:p>
    <w:p w14:paraId="03FDD15F" w14:textId="77777777" w:rsidR="00B12075" w:rsidRPr="00B12075" w:rsidRDefault="00B12075" w:rsidP="0063451E">
      <w:r w:rsidRPr="00B12075">
        <w:t>Nome*: Razão Social ou Nome Fantasia do Beneficiário.</w:t>
      </w:r>
    </w:p>
    <w:p w14:paraId="3B55DC3D" w14:textId="77777777" w:rsidR="00B12075" w:rsidRPr="00B12075" w:rsidRDefault="00B12075" w:rsidP="0063451E">
      <w:r w:rsidRPr="00B12075">
        <w:t>CPF/CNPJ*</w:t>
      </w:r>
    </w:p>
    <w:p w14:paraId="67EEE8E0" w14:textId="77777777" w:rsidR="00B12075" w:rsidRPr="00B12075" w:rsidRDefault="00B12075" w:rsidP="0063451E">
      <w:r w:rsidRPr="00B12075">
        <w:t>Endereço</w:t>
      </w:r>
    </w:p>
    <w:p w14:paraId="5368B59C" w14:textId="77777777" w:rsidR="00B12075" w:rsidRPr="00B12075" w:rsidRDefault="00B12075" w:rsidP="00832E42"/>
    <w:p w14:paraId="730C1283" w14:textId="77777777" w:rsidR="00B12075" w:rsidRPr="00B12075" w:rsidRDefault="00B12075" w:rsidP="00832E42">
      <w:r w:rsidRPr="00B12075">
        <w:t>Conforme Lei Federal 12.039/2009, os documentos de cobrança de dívida encaminhados ao consumidor devem constar o Nome, o Endereço e o CPF/CNPJ do fornecedor do produto ou serviço. Dessa forma, caso o Endereço do Beneficiário não conste na Ficha de Compensação deve constar no Recibo do Pagador.</w:t>
      </w:r>
    </w:p>
    <w:p w14:paraId="312F1A8F" w14:textId="77777777" w:rsidR="00B12075" w:rsidRPr="00B12075" w:rsidRDefault="00B12075" w:rsidP="00832E42"/>
    <w:p w14:paraId="771ABA3C" w14:textId="77777777" w:rsidR="00B12075" w:rsidRPr="00B12075" w:rsidRDefault="00832E42" w:rsidP="00B064EB">
      <w:pPr>
        <w:pStyle w:val="Estilo2"/>
        <w:numPr>
          <w:ilvl w:val="3"/>
          <w:numId w:val="1"/>
        </w:numPr>
      </w:pPr>
      <w:bookmarkStart w:id="189" w:name="_Toc379977314"/>
      <w:bookmarkStart w:id="190" w:name="_Toc115713430"/>
      <w:bookmarkStart w:id="191" w:name="_Toc115717001"/>
      <w:bookmarkStart w:id="192" w:name="_Toc181879261"/>
      <w:bookmarkStart w:id="193" w:name="_Toc181879807"/>
      <w:r>
        <w:t>Agência / C</w:t>
      </w:r>
      <w:r w:rsidRPr="00B12075">
        <w:t>ódigo do beneficiário*:</w:t>
      </w:r>
      <w:bookmarkEnd w:id="189"/>
      <w:bookmarkEnd w:id="190"/>
      <w:bookmarkEnd w:id="191"/>
      <w:r w:rsidR="00906937" w:rsidRPr="00C00634">
        <w:rPr>
          <w:rStyle w:val="Refdenotaderodap"/>
          <w:color w:val="FFFFFF"/>
        </w:rPr>
        <w:footnoteReference w:id="2"/>
      </w:r>
      <w:bookmarkEnd w:id="192"/>
      <w:bookmarkEnd w:id="193"/>
    </w:p>
    <w:p w14:paraId="57678B47" w14:textId="77777777" w:rsidR="00B12075" w:rsidRPr="00B12075" w:rsidRDefault="00B12075" w:rsidP="0063451E">
      <w:r w:rsidRPr="00B12075">
        <w:t>Código do Cliente no sistema de Cobrança, informado pela CAIXA.</w:t>
      </w:r>
    </w:p>
    <w:p w14:paraId="3A5709D2" w14:textId="77777777" w:rsidR="00B12075" w:rsidRPr="00B12075" w:rsidRDefault="00B12075" w:rsidP="0063451E">
      <w:r w:rsidRPr="00B12075">
        <w:t xml:space="preserve">Formato AAAA / </w:t>
      </w:r>
      <w:r w:rsidR="00922D7C">
        <w:t>X</w:t>
      </w:r>
      <w:r w:rsidRPr="00B12075">
        <w:t>XXXXX</w:t>
      </w:r>
      <w:r w:rsidR="004E77D8">
        <w:t>X</w:t>
      </w:r>
      <w:r w:rsidRPr="00B12075">
        <w:t>-DV, onde:</w:t>
      </w:r>
    </w:p>
    <w:tbl>
      <w:tblPr>
        <w:tblW w:w="0" w:type="auto"/>
        <w:tblInd w:w="1136" w:type="dxa"/>
        <w:tblCellMar>
          <w:left w:w="70" w:type="dxa"/>
          <w:right w:w="70" w:type="dxa"/>
        </w:tblCellMar>
        <w:tblLook w:val="0000" w:firstRow="0" w:lastRow="0" w:firstColumn="0" w:lastColumn="0" w:noHBand="0" w:noVBand="0"/>
      </w:tblPr>
      <w:tblGrid>
        <w:gridCol w:w="1202"/>
        <w:gridCol w:w="6374"/>
      </w:tblGrid>
      <w:tr w:rsidR="00B12075" w:rsidRPr="00B12075" w14:paraId="053BDE74" w14:textId="77777777" w:rsidTr="00647F91">
        <w:tc>
          <w:tcPr>
            <w:tcW w:w="1151" w:type="dxa"/>
          </w:tcPr>
          <w:p w14:paraId="38208DC3" w14:textId="77777777" w:rsidR="00B12075" w:rsidRPr="00B12075" w:rsidRDefault="00B12075" w:rsidP="00832E42">
            <w:pPr>
              <w:rPr>
                <w:lang w:val="es-ES_tradnl"/>
              </w:rPr>
            </w:pPr>
            <w:r w:rsidRPr="00B12075">
              <w:rPr>
                <w:lang w:val="es-ES_tradnl"/>
              </w:rPr>
              <w:t xml:space="preserve">AAAA: </w:t>
            </w:r>
          </w:p>
        </w:tc>
        <w:tc>
          <w:tcPr>
            <w:tcW w:w="6374" w:type="dxa"/>
          </w:tcPr>
          <w:p w14:paraId="53EB4ED3" w14:textId="77777777" w:rsidR="00B12075" w:rsidRPr="00B12075" w:rsidRDefault="00B12075" w:rsidP="00832E42">
            <w:r w:rsidRPr="00B12075">
              <w:t>Código da Agência do Beneficiário</w:t>
            </w:r>
          </w:p>
        </w:tc>
      </w:tr>
      <w:tr w:rsidR="00B12075" w:rsidRPr="00B12075" w14:paraId="02036F41" w14:textId="77777777" w:rsidTr="00647F91">
        <w:tc>
          <w:tcPr>
            <w:tcW w:w="1151" w:type="dxa"/>
          </w:tcPr>
          <w:p w14:paraId="64D1CDE6" w14:textId="77777777" w:rsidR="00B12075" w:rsidRPr="00B12075" w:rsidRDefault="00B12075" w:rsidP="00832E42">
            <w:pPr>
              <w:rPr>
                <w:lang w:val="es-ES_tradnl"/>
              </w:rPr>
            </w:pPr>
            <w:r w:rsidRPr="00B12075">
              <w:rPr>
                <w:lang w:val="es-ES_tradnl"/>
              </w:rPr>
              <w:t>XXXXXX</w:t>
            </w:r>
            <w:r w:rsidR="004E77D8">
              <w:rPr>
                <w:lang w:val="es-ES_tradnl"/>
              </w:rPr>
              <w:t>X</w:t>
            </w:r>
            <w:r w:rsidRPr="00B12075">
              <w:rPr>
                <w:lang w:val="es-ES_tradnl"/>
              </w:rPr>
              <w:t xml:space="preserve">: </w:t>
            </w:r>
          </w:p>
        </w:tc>
        <w:tc>
          <w:tcPr>
            <w:tcW w:w="6374" w:type="dxa"/>
          </w:tcPr>
          <w:p w14:paraId="5FD4CE83" w14:textId="77777777" w:rsidR="00B12075" w:rsidRPr="00B12075" w:rsidRDefault="00B12075" w:rsidP="00832E42">
            <w:r w:rsidRPr="00B12075">
              <w:t>Código do Beneficiário</w:t>
            </w:r>
          </w:p>
        </w:tc>
      </w:tr>
      <w:tr w:rsidR="00B12075" w:rsidRPr="00B12075" w14:paraId="5E2A8A73" w14:textId="77777777" w:rsidTr="00647F91">
        <w:tc>
          <w:tcPr>
            <w:tcW w:w="1151" w:type="dxa"/>
          </w:tcPr>
          <w:p w14:paraId="58CFC729" w14:textId="77777777" w:rsidR="00B12075" w:rsidRPr="00B12075" w:rsidRDefault="00B12075" w:rsidP="00832E42">
            <w:pPr>
              <w:rPr>
                <w:lang w:val="es-ES_tradnl"/>
              </w:rPr>
            </w:pPr>
            <w:r w:rsidRPr="00B12075">
              <w:rPr>
                <w:lang w:val="es-ES_tradnl"/>
              </w:rPr>
              <w:t>DV:</w:t>
            </w:r>
          </w:p>
        </w:tc>
        <w:tc>
          <w:tcPr>
            <w:tcW w:w="6374" w:type="dxa"/>
          </w:tcPr>
          <w:p w14:paraId="361852BA" w14:textId="77777777" w:rsidR="00B12075" w:rsidRPr="00B12075" w:rsidRDefault="00B12075" w:rsidP="00832E42">
            <w:r w:rsidRPr="00B12075">
              <w:t>Dígito Verificador do Código do Beneficiário (Módulo 11), conforme Anexo VI</w:t>
            </w:r>
          </w:p>
        </w:tc>
      </w:tr>
    </w:tbl>
    <w:p w14:paraId="210E58A9" w14:textId="77777777" w:rsidR="00B12075" w:rsidRPr="00B12075" w:rsidRDefault="00B12075" w:rsidP="00832E42"/>
    <w:p w14:paraId="3E6C210A" w14:textId="77777777" w:rsidR="00B12075" w:rsidRPr="00B12075" w:rsidRDefault="00B12075" w:rsidP="00832E42">
      <w:r w:rsidRPr="00B12075">
        <w:t xml:space="preserve">Para calcular o Dígito Verificador considerar apenas as </w:t>
      </w:r>
      <w:r w:rsidR="004E77D8" w:rsidRPr="00B12075">
        <w:t>0</w:t>
      </w:r>
      <w:r w:rsidR="004E77D8">
        <w:t>7</w:t>
      </w:r>
      <w:r w:rsidR="004E77D8" w:rsidRPr="00B12075">
        <w:t xml:space="preserve"> </w:t>
      </w:r>
      <w:r w:rsidRPr="00B12075">
        <w:t>posições do Código do Beneficiário.</w:t>
      </w:r>
    </w:p>
    <w:p w14:paraId="553C47B6" w14:textId="77777777" w:rsidR="00B12075" w:rsidRPr="00B12075" w:rsidRDefault="00B12075" w:rsidP="00193CCC">
      <w:pPr>
        <w:pStyle w:val="Ttulo2"/>
        <w:numPr>
          <w:ilvl w:val="2"/>
          <w:numId w:val="1"/>
        </w:numPr>
      </w:pPr>
      <w:r w:rsidRPr="00B12075">
        <w:br w:type="page"/>
      </w:r>
      <w:bookmarkStart w:id="194" w:name="_Toc379977315"/>
      <w:bookmarkStart w:id="195" w:name="_Toc115713431"/>
      <w:bookmarkStart w:id="196" w:name="_Toc115717002"/>
      <w:bookmarkStart w:id="197" w:name="_Toc181879262"/>
      <w:bookmarkStart w:id="198" w:name="_Toc181879808"/>
      <w:r w:rsidR="005D1369">
        <w:lastRenderedPageBreak/>
        <w:t>Item/A</w:t>
      </w:r>
      <w:r w:rsidR="005D1369" w:rsidRPr="00B12075">
        <w:t>grupamento [</w:t>
      </w:r>
      <w:r w:rsidR="005D1369">
        <w:t>D</w:t>
      </w:r>
      <w:r w:rsidR="005D1369" w:rsidRPr="00B12075">
        <w:t>]</w:t>
      </w:r>
      <w:bookmarkEnd w:id="194"/>
      <w:bookmarkEnd w:id="195"/>
      <w:bookmarkEnd w:id="196"/>
      <w:bookmarkEnd w:id="197"/>
      <w:bookmarkEnd w:id="198"/>
    </w:p>
    <w:p w14:paraId="0497EB1C" w14:textId="77777777" w:rsidR="00B12075" w:rsidRPr="00B12075" w:rsidRDefault="005D1369" w:rsidP="0063451E">
      <w:pPr>
        <w:pStyle w:val="Ttulo2"/>
        <w:numPr>
          <w:ilvl w:val="3"/>
          <w:numId w:val="1"/>
        </w:numPr>
      </w:pPr>
      <w:bookmarkStart w:id="199" w:name="_Toc379977316"/>
      <w:bookmarkStart w:id="200" w:name="_Toc115713432"/>
      <w:bookmarkStart w:id="201" w:name="_Toc115717003"/>
      <w:bookmarkStart w:id="202" w:name="_Toc181879263"/>
      <w:bookmarkStart w:id="203" w:name="_Toc181879809"/>
      <w:r w:rsidRPr="00B12075">
        <w:t>Data do documento*:</w:t>
      </w:r>
      <w:bookmarkEnd w:id="199"/>
      <w:bookmarkEnd w:id="200"/>
      <w:bookmarkEnd w:id="201"/>
      <w:bookmarkEnd w:id="202"/>
      <w:bookmarkEnd w:id="203"/>
    </w:p>
    <w:p w14:paraId="53234A6B" w14:textId="77777777" w:rsidR="00B12075" w:rsidRPr="00B12075" w:rsidRDefault="00B12075" w:rsidP="005D1369">
      <w:r w:rsidRPr="00B12075">
        <w:t>Data de emissão do documento que originou o boleto, no padrão DD/MM/AAAA.</w:t>
      </w:r>
    </w:p>
    <w:p w14:paraId="0BEABC06" w14:textId="77777777" w:rsidR="00B12075" w:rsidRPr="00B12075" w:rsidRDefault="005D1369" w:rsidP="0063451E">
      <w:pPr>
        <w:pStyle w:val="Ttulo2"/>
        <w:numPr>
          <w:ilvl w:val="3"/>
          <w:numId w:val="1"/>
        </w:numPr>
      </w:pPr>
      <w:bookmarkStart w:id="204" w:name="_Toc379977317"/>
      <w:bookmarkStart w:id="205" w:name="_Toc115713433"/>
      <w:bookmarkStart w:id="206" w:name="_Toc115717004"/>
      <w:bookmarkStart w:id="207" w:name="_Toc181879264"/>
      <w:bookmarkStart w:id="208" w:name="_Toc181879810"/>
      <w:r>
        <w:t>Nr. d</w:t>
      </w:r>
      <w:r w:rsidRPr="00B12075">
        <w:t>o documento*:</w:t>
      </w:r>
      <w:bookmarkEnd w:id="204"/>
      <w:bookmarkEnd w:id="205"/>
      <w:bookmarkEnd w:id="206"/>
      <w:bookmarkEnd w:id="207"/>
      <w:bookmarkEnd w:id="208"/>
    </w:p>
    <w:p w14:paraId="473BDACA" w14:textId="77777777" w:rsidR="00B12075" w:rsidRPr="00B12075" w:rsidRDefault="00B12075" w:rsidP="005D1369">
      <w:r w:rsidRPr="00B12075">
        <w:t>Também chamado de “Seu Número”, é o número utilizado e controlado pelo Beneficiário para identificar o título de cobrança.</w:t>
      </w:r>
    </w:p>
    <w:p w14:paraId="5E456274" w14:textId="77777777" w:rsidR="00B12075" w:rsidRPr="00B12075" w:rsidRDefault="005D1369" w:rsidP="0063451E">
      <w:pPr>
        <w:pStyle w:val="Ttulo2"/>
        <w:numPr>
          <w:ilvl w:val="3"/>
          <w:numId w:val="1"/>
        </w:numPr>
      </w:pPr>
      <w:bookmarkStart w:id="209" w:name="_Toc379977318"/>
      <w:bookmarkStart w:id="210" w:name="_Toc115713434"/>
      <w:bookmarkStart w:id="211" w:name="_Toc115717005"/>
      <w:bookmarkStart w:id="212" w:name="_Toc181879265"/>
      <w:bookmarkStart w:id="213" w:name="_Toc181879811"/>
      <w:r>
        <w:t>Espécie D</w:t>
      </w:r>
      <w:r w:rsidRPr="00B12075">
        <w:t>oc*:</w:t>
      </w:r>
      <w:bookmarkEnd w:id="209"/>
      <w:bookmarkEnd w:id="210"/>
      <w:bookmarkEnd w:id="211"/>
      <w:bookmarkEnd w:id="212"/>
      <w:bookmarkEnd w:id="213"/>
    </w:p>
    <w:p w14:paraId="26DEEBA3" w14:textId="77777777" w:rsidR="00B12075" w:rsidRPr="00B12075" w:rsidRDefault="00B12075" w:rsidP="005D1369">
      <w:r w:rsidRPr="00B12075">
        <w:t>Tipo de documento que originou o boleto, por exemplo: DM (Duplicata Mercantil), DS (Duplicata de Serviço), NP (Nota Promissória),</w:t>
      </w:r>
      <w:r w:rsidR="00F34241">
        <w:t xml:space="preserve"> BDA (Boleto de Depósito e Aporte),</w:t>
      </w:r>
      <w:r w:rsidRPr="00B12075">
        <w:t xml:space="preserve"> etc.</w:t>
      </w:r>
    </w:p>
    <w:p w14:paraId="51028A7B" w14:textId="77777777" w:rsidR="00B12075" w:rsidRPr="00B12075" w:rsidRDefault="005D1369" w:rsidP="0063451E">
      <w:pPr>
        <w:pStyle w:val="Ttulo2"/>
        <w:numPr>
          <w:ilvl w:val="3"/>
          <w:numId w:val="1"/>
        </w:numPr>
      </w:pPr>
      <w:bookmarkStart w:id="214" w:name="_Toc379977319"/>
      <w:bookmarkStart w:id="215" w:name="_Toc115713435"/>
      <w:bookmarkStart w:id="216" w:name="_Toc115717006"/>
      <w:bookmarkStart w:id="217" w:name="_Toc181879266"/>
      <w:bookmarkStart w:id="218" w:name="_Toc181879812"/>
      <w:r w:rsidRPr="00B12075">
        <w:t>Aceite*:</w:t>
      </w:r>
      <w:bookmarkEnd w:id="214"/>
      <w:bookmarkEnd w:id="215"/>
      <w:bookmarkEnd w:id="216"/>
      <w:bookmarkEnd w:id="217"/>
      <w:bookmarkEnd w:id="218"/>
    </w:p>
    <w:p w14:paraId="69876859" w14:textId="77777777" w:rsidR="00B12075" w:rsidRPr="00B12075" w:rsidRDefault="00B12075" w:rsidP="005D1369">
      <w:r w:rsidRPr="00B12075">
        <w:t>Para identificar se o título de cobrança foi aceito (reconhecimento da dívida pelo Pagador, expressa por sua assinatura no título).</w:t>
      </w:r>
    </w:p>
    <w:p w14:paraId="0ABB0C1B" w14:textId="77777777" w:rsidR="00B12075" w:rsidRPr="00B12075" w:rsidRDefault="00B12075" w:rsidP="005D1369">
      <w:r w:rsidRPr="00B12075">
        <w:t>Preencher com A (Aceite) ou N (Não Aceite).</w:t>
      </w:r>
    </w:p>
    <w:p w14:paraId="44CC1F41" w14:textId="77777777" w:rsidR="00B12075" w:rsidRPr="00B12075" w:rsidRDefault="005D1369" w:rsidP="0063451E">
      <w:pPr>
        <w:pStyle w:val="Ttulo2"/>
        <w:numPr>
          <w:ilvl w:val="3"/>
          <w:numId w:val="1"/>
        </w:numPr>
      </w:pPr>
      <w:bookmarkStart w:id="219" w:name="_Toc379977320"/>
      <w:bookmarkStart w:id="220" w:name="_Toc115713436"/>
      <w:bookmarkStart w:id="221" w:name="_Toc115717007"/>
      <w:bookmarkStart w:id="222" w:name="_Toc181879267"/>
      <w:bookmarkStart w:id="223" w:name="_Toc181879813"/>
      <w:r w:rsidRPr="00B12075">
        <w:t>Data do processamento*:</w:t>
      </w:r>
      <w:bookmarkEnd w:id="219"/>
      <w:bookmarkEnd w:id="220"/>
      <w:bookmarkEnd w:id="221"/>
      <w:bookmarkEnd w:id="222"/>
      <w:bookmarkEnd w:id="223"/>
    </w:p>
    <w:p w14:paraId="65D7EA56" w14:textId="77777777" w:rsidR="00B12075" w:rsidRPr="00B12075" w:rsidRDefault="00B12075" w:rsidP="005D1369">
      <w:r w:rsidRPr="00B12075">
        <w:t>Data de impressão do boleto, no padrão DD/MM/AAAA.</w:t>
      </w:r>
    </w:p>
    <w:p w14:paraId="2745CA66" w14:textId="77777777" w:rsidR="00B12075" w:rsidRPr="00B12075" w:rsidRDefault="005D1369" w:rsidP="0063451E">
      <w:pPr>
        <w:pStyle w:val="Ttulo2"/>
        <w:numPr>
          <w:ilvl w:val="3"/>
          <w:numId w:val="1"/>
        </w:numPr>
      </w:pPr>
      <w:bookmarkStart w:id="224" w:name="_Toc379977321"/>
      <w:bookmarkStart w:id="225" w:name="_Toc115713437"/>
      <w:bookmarkStart w:id="226" w:name="_Toc115717008"/>
      <w:bookmarkStart w:id="227" w:name="_Toc181879268"/>
      <w:bookmarkStart w:id="228" w:name="_Toc181879814"/>
      <w:r w:rsidRPr="00B12075">
        <w:t xml:space="preserve">Nosso </w:t>
      </w:r>
      <w:r>
        <w:t>N</w:t>
      </w:r>
      <w:r w:rsidRPr="00B12075">
        <w:t>úmero*:</w:t>
      </w:r>
      <w:bookmarkEnd w:id="224"/>
      <w:bookmarkEnd w:id="225"/>
      <w:bookmarkEnd w:id="226"/>
      <w:r w:rsidR="00906937" w:rsidRPr="00C00634">
        <w:rPr>
          <w:rStyle w:val="Refdenotaderodap"/>
          <w:color w:val="FFFFFF"/>
        </w:rPr>
        <w:footnoteReference w:id="3"/>
      </w:r>
      <w:bookmarkEnd w:id="227"/>
      <w:bookmarkEnd w:id="228"/>
    </w:p>
    <w:p w14:paraId="3B7266C6" w14:textId="77777777" w:rsidR="00B12075" w:rsidRPr="00B12075" w:rsidRDefault="00B12075" w:rsidP="005D1369">
      <w:r w:rsidRPr="00B12075">
        <w:t>Número de identificação do título, que permite o Banco e o Beneficiário identificar os dados da cobrança que deram origem ao boleto.</w:t>
      </w:r>
    </w:p>
    <w:p w14:paraId="2EDD8ADB" w14:textId="77777777" w:rsidR="00B12075" w:rsidRPr="00B12075" w:rsidRDefault="00B12075" w:rsidP="005D1369">
      <w:r w:rsidRPr="00B12075">
        <w:t>O Nosso Número no SIGCB é composto de 17 posições, sendo as 02 posições iniciais para identificar a Carteira e as 15 posições restantes são para livre utilização pelo Beneficiário.</w:t>
      </w:r>
    </w:p>
    <w:p w14:paraId="0424ADA2" w14:textId="77777777" w:rsidR="0063451E" w:rsidRDefault="0063451E" w:rsidP="005D1369">
      <w:pPr>
        <w:rPr>
          <w:rFonts w:ascii="Futura Std Book Bold TTF" w:hAnsi="Futura Std Book Bold TTF"/>
        </w:rPr>
      </w:pPr>
    </w:p>
    <w:p w14:paraId="0E25CA90" w14:textId="77777777" w:rsidR="00B12075" w:rsidRDefault="00B12075" w:rsidP="005D1369">
      <w:r w:rsidRPr="0063451E">
        <w:rPr>
          <w:rFonts w:ascii="Futura Std Book Bold TTF" w:hAnsi="Futura Std Book Bold TTF"/>
        </w:rPr>
        <w:t>Formato:</w:t>
      </w:r>
      <w:r w:rsidRPr="00B12075">
        <w:t xml:space="preserve"> XYNNNNNNNNNNNNNNN-D, onde:</w:t>
      </w:r>
    </w:p>
    <w:p w14:paraId="5AD8BE51" w14:textId="77777777" w:rsidR="0063451E" w:rsidRPr="00B12075" w:rsidRDefault="0063451E" w:rsidP="005D1369"/>
    <w:tbl>
      <w:tblPr>
        <w:tblW w:w="5000" w:type="pct"/>
        <w:tblLook w:val="01E0" w:firstRow="1" w:lastRow="1" w:firstColumn="1" w:lastColumn="1" w:noHBand="0" w:noVBand="0"/>
      </w:tblPr>
      <w:tblGrid>
        <w:gridCol w:w="3226"/>
        <w:gridCol w:w="7195"/>
      </w:tblGrid>
      <w:tr w:rsidR="00B12075" w:rsidRPr="00906937" w14:paraId="523A341A" w14:textId="77777777" w:rsidTr="0063451E">
        <w:tc>
          <w:tcPr>
            <w:tcW w:w="1548" w:type="pct"/>
            <w:shd w:val="clear" w:color="auto" w:fill="auto"/>
          </w:tcPr>
          <w:p w14:paraId="480A189F" w14:textId="77777777" w:rsidR="00B12075" w:rsidRPr="00906937" w:rsidRDefault="00B12075" w:rsidP="005D1369">
            <w:pPr>
              <w:rPr>
                <w:sz w:val="20"/>
                <w:szCs w:val="18"/>
              </w:rPr>
            </w:pPr>
            <w:r w:rsidRPr="00906937">
              <w:rPr>
                <w:sz w:val="20"/>
                <w:szCs w:val="18"/>
              </w:rPr>
              <w:t>X</w:t>
            </w:r>
          </w:p>
        </w:tc>
        <w:tc>
          <w:tcPr>
            <w:tcW w:w="3452" w:type="pct"/>
            <w:shd w:val="clear" w:color="auto" w:fill="auto"/>
          </w:tcPr>
          <w:p w14:paraId="465F5484" w14:textId="77777777" w:rsidR="00B12075" w:rsidRPr="00906937" w:rsidRDefault="00B12075" w:rsidP="004E77D8">
            <w:pPr>
              <w:rPr>
                <w:sz w:val="20"/>
                <w:szCs w:val="18"/>
              </w:rPr>
            </w:pPr>
            <w:r w:rsidRPr="00906937">
              <w:rPr>
                <w:sz w:val="20"/>
                <w:szCs w:val="18"/>
              </w:rPr>
              <w:t>Modalidade/Carteira de Cobrança (1-Registrada)</w:t>
            </w:r>
          </w:p>
        </w:tc>
      </w:tr>
      <w:tr w:rsidR="00B12075" w:rsidRPr="00906937" w14:paraId="7F17674A" w14:textId="77777777" w:rsidTr="0063451E">
        <w:tc>
          <w:tcPr>
            <w:tcW w:w="1548" w:type="pct"/>
            <w:shd w:val="clear" w:color="auto" w:fill="auto"/>
          </w:tcPr>
          <w:p w14:paraId="1DEDB5B8" w14:textId="77777777" w:rsidR="00B12075" w:rsidRPr="00906937" w:rsidRDefault="00B12075" w:rsidP="005D1369">
            <w:pPr>
              <w:rPr>
                <w:sz w:val="20"/>
                <w:szCs w:val="18"/>
              </w:rPr>
            </w:pPr>
            <w:r w:rsidRPr="00906937">
              <w:rPr>
                <w:sz w:val="20"/>
                <w:szCs w:val="18"/>
              </w:rPr>
              <w:t>Y</w:t>
            </w:r>
          </w:p>
        </w:tc>
        <w:tc>
          <w:tcPr>
            <w:tcW w:w="3452" w:type="pct"/>
            <w:shd w:val="clear" w:color="auto" w:fill="auto"/>
          </w:tcPr>
          <w:p w14:paraId="43611961" w14:textId="77777777" w:rsidR="00B12075" w:rsidRPr="00906937" w:rsidRDefault="00B12075" w:rsidP="005D1369">
            <w:pPr>
              <w:rPr>
                <w:sz w:val="20"/>
                <w:szCs w:val="18"/>
              </w:rPr>
            </w:pPr>
            <w:r w:rsidRPr="00906937">
              <w:rPr>
                <w:sz w:val="20"/>
                <w:szCs w:val="18"/>
              </w:rPr>
              <w:t>Emissão do boleto (4-Beneficiário)</w:t>
            </w:r>
          </w:p>
        </w:tc>
      </w:tr>
      <w:tr w:rsidR="00B12075" w:rsidRPr="00906937" w14:paraId="2D2DC650" w14:textId="77777777" w:rsidTr="0063451E">
        <w:tc>
          <w:tcPr>
            <w:tcW w:w="1548" w:type="pct"/>
            <w:shd w:val="clear" w:color="auto" w:fill="auto"/>
          </w:tcPr>
          <w:p w14:paraId="3FE285E8" w14:textId="77777777" w:rsidR="00B12075" w:rsidRPr="00906937" w:rsidRDefault="00B12075" w:rsidP="005D1369">
            <w:pPr>
              <w:rPr>
                <w:sz w:val="20"/>
                <w:szCs w:val="18"/>
              </w:rPr>
            </w:pPr>
            <w:r w:rsidRPr="00906937">
              <w:rPr>
                <w:sz w:val="20"/>
                <w:szCs w:val="18"/>
              </w:rPr>
              <w:t>NNNNNNNNNNNNNNN</w:t>
            </w:r>
          </w:p>
        </w:tc>
        <w:tc>
          <w:tcPr>
            <w:tcW w:w="3452" w:type="pct"/>
            <w:shd w:val="clear" w:color="auto" w:fill="auto"/>
          </w:tcPr>
          <w:p w14:paraId="7037F137" w14:textId="77777777" w:rsidR="00B12075" w:rsidRPr="00906937" w:rsidRDefault="00B12075" w:rsidP="005D1369">
            <w:pPr>
              <w:rPr>
                <w:sz w:val="20"/>
                <w:szCs w:val="18"/>
              </w:rPr>
            </w:pPr>
            <w:r w:rsidRPr="00906937">
              <w:rPr>
                <w:sz w:val="20"/>
                <w:szCs w:val="18"/>
              </w:rPr>
              <w:t>Nosso Número (15 posições livres do Beneficiário)</w:t>
            </w:r>
          </w:p>
        </w:tc>
      </w:tr>
      <w:tr w:rsidR="00B12075" w:rsidRPr="00906937" w14:paraId="30B8621F" w14:textId="77777777" w:rsidTr="0063451E">
        <w:tc>
          <w:tcPr>
            <w:tcW w:w="1548" w:type="pct"/>
            <w:shd w:val="clear" w:color="auto" w:fill="auto"/>
          </w:tcPr>
          <w:p w14:paraId="501DC44D" w14:textId="77777777" w:rsidR="00B12075" w:rsidRPr="00906937" w:rsidRDefault="00B12075" w:rsidP="005D1369">
            <w:pPr>
              <w:rPr>
                <w:sz w:val="20"/>
                <w:szCs w:val="18"/>
              </w:rPr>
            </w:pPr>
            <w:r w:rsidRPr="00906937">
              <w:rPr>
                <w:sz w:val="20"/>
                <w:szCs w:val="18"/>
              </w:rPr>
              <w:t>D</w:t>
            </w:r>
          </w:p>
        </w:tc>
        <w:tc>
          <w:tcPr>
            <w:tcW w:w="3452" w:type="pct"/>
            <w:shd w:val="clear" w:color="auto" w:fill="auto"/>
          </w:tcPr>
          <w:p w14:paraId="2100A4A0" w14:textId="77777777" w:rsidR="00B12075" w:rsidRPr="00906937" w:rsidRDefault="00B12075" w:rsidP="005D1369">
            <w:pPr>
              <w:rPr>
                <w:sz w:val="20"/>
                <w:szCs w:val="18"/>
              </w:rPr>
            </w:pPr>
            <w:r w:rsidRPr="00906937">
              <w:rPr>
                <w:sz w:val="20"/>
                <w:szCs w:val="18"/>
              </w:rPr>
              <w:t>*</w:t>
            </w:r>
            <w:r w:rsidR="00906937">
              <w:rPr>
                <w:sz w:val="20"/>
                <w:szCs w:val="18"/>
              </w:rPr>
              <w:t>*</w:t>
            </w:r>
            <w:r w:rsidRPr="00906937">
              <w:rPr>
                <w:sz w:val="20"/>
                <w:szCs w:val="18"/>
              </w:rPr>
              <w:t>Dígito Verificador</w:t>
            </w:r>
          </w:p>
        </w:tc>
      </w:tr>
    </w:tbl>
    <w:p w14:paraId="2C990A7E" w14:textId="77777777" w:rsidR="00B12075" w:rsidRPr="00B12075" w:rsidRDefault="005D1369" w:rsidP="00193CCC">
      <w:pPr>
        <w:pStyle w:val="Ttulo2"/>
        <w:numPr>
          <w:ilvl w:val="2"/>
          <w:numId w:val="1"/>
        </w:numPr>
      </w:pPr>
      <w:bookmarkStart w:id="229" w:name="_Toc379977322"/>
      <w:r>
        <w:br w:type="page"/>
      </w:r>
      <w:bookmarkStart w:id="230" w:name="_Toc115713438"/>
      <w:bookmarkStart w:id="231" w:name="_Toc115717009"/>
      <w:bookmarkStart w:id="232" w:name="_Toc181879269"/>
      <w:bookmarkStart w:id="233" w:name="_Toc181879815"/>
      <w:r w:rsidR="00D002F9" w:rsidRPr="00B12075">
        <w:lastRenderedPageBreak/>
        <w:t>Item/Agrupamento [E]</w:t>
      </w:r>
      <w:bookmarkEnd w:id="229"/>
      <w:bookmarkEnd w:id="230"/>
      <w:bookmarkEnd w:id="231"/>
      <w:bookmarkEnd w:id="232"/>
      <w:bookmarkEnd w:id="233"/>
    </w:p>
    <w:p w14:paraId="06344557" w14:textId="77777777" w:rsidR="00B12075" w:rsidRPr="00D002F9" w:rsidRDefault="00D002F9" w:rsidP="00D002F9">
      <w:pPr>
        <w:pStyle w:val="Ttulo2"/>
        <w:numPr>
          <w:ilvl w:val="3"/>
          <w:numId w:val="1"/>
        </w:numPr>
      </w:pPr>
      <w:bookmarkStart w:id="234" w:name="_Toc379977323"/>
      <w:bookmarkStart w:id="235" w:name="_Toc115713439"/>
      <w:bookmarkStart w:id="236" w:name="_Toc115717010"/>
      <w:bookmarkStart w:id="237" w:name="_Toc181879270"/>
      <w:bookmarkStart w:id="238" w:name="_Toc181879816"/>
      <w:r w:rsidRPr="00D002F9">
        <w:t>Uso do banco:</w:t>
      </w:r>
      <w:bookmarkEnd w:id="234"/>
      <w:bookmarkEnd w:id="235"/>
      <w:bookmarkEnd w:id="236"/>
      <w:bookmarkEnd w:id="237"/>
      <w:bookmarkEnd w:id="238"/>
    </w:p>
    <w:p w14:paraId="1E54CB9C"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w:t>
      </w:r>
    </w:p>
    <w:p w14:paraId="3613F192" w14:textId="77777777" w:rsidR="00B12075" w:rsidRPr="00D002F9" w:rsidRDefault="00D002F9" w:rsidP="00D002F9">
      <w:pPr>
        <w:pStyle w:val="Ttulo2"/>
        <w:numPr>
          <w:ilvl w:val="3"/>
          <w:numId w:val="1"/>
        </w:numPr>
      </w:pPr>
      <w:bookmarkStart w:id="239" w:name="_Toc379977324"/>
      <w:bookmarkStart w:id="240" w:name="_Toc115713440"/>
      <w:bookmarkStart w:id="241" w:name="_Toc115717011"/>
      <w:bookmarkStart w:id="242" w:name="_Toc181879271"/>
      <w:bookmarkStart w:id="243" w:name="_Toc181879817"/>
      <w:r w:rsidRPr="00D002F9">
        <w:t>Carteira:</w:t>
      </w:r>
      <w:bookmarkEnd w:id="239"/>
      <w:bookmarkEnd w:id="240"/>
      <w:bookmarkEnd w:id="241"/>
      <w:bookmarkEnd w:id="242"/>
      <w:bookmarkEnd w:id="243"/>
    </w:p>
    <w:p w14:paraId="362735F9"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Informar RG para título da modalidade REGISTRADA.</w:t>
      </w:r>
    </w:p>
    <w:p w14:paraId="194E5352" w14:textId="77777777" w:rsidR="00B12075" w:rsidRPr="00D002F9" w:rsidRDefault="00D002F9" w:rsidP="00D002F9">
      <w:pPr>
        <w:pStyle w:val="Ttulo2"/>
        <w:numPr>
          <w:ilvl w:val="3"/>
          <w:numId w:val="1"/>
        </w:numPr>
      </w:pPr>
      <w:bookmarkStart w:id="244" w:name="_Toc379977325"/>
      <w:bookmarkStart w:id="245" w:name="_Toc115713441"/>
      <w:bookmarkStart w:id="246" w:name="_Toc115717012"/>
      <w:bookmarkStart w:id="247" w:name="_Toc181879272"/>
      <w:bookmarkStart w:id="248" w:name="_Toc181879818"/>
      <w:r w:rsidRPr="00D002F9">
        <w:t>Espécie moeda*:</w:t>
      </w:r>
      <w:bookmarkEnd w:id="244"/>
      <w:bookmarkEnd w:id="245"/>
      <w:bookmarkEnd w:id="246"/>
      <w:bookmarkEnd w:id="247"/>
      <w:bookmarkEnd w:id="248"/>
    </w:p>
    <w:p w14:paraId="6CDF3DAA"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R$.</w:t>
      </w:r>
    </w:p>
    <w:p w14:paraId="4B4D8A88" w14:textId="77777777" w:rsidR="00B12075" w:rsidRPr="00D002F9" w:rsidRDefault="00D002F9" w:rsidP="00D002F9">
      <w:pPr>
        <w:pStyle w:val="Ttulo2"/>
        <w:numPr>
          <w:ilvl w:val="3"/>
          <w:numId w:val="1"/>
        </w:numPr>
      </w:pPr>
      <w:bookmarkStart w:id="249" w:name="_Toc379977326"/>
      <w:bookmarkStart w:id="250" w:name="_Toc115713442"/>
      <w:bookmarkStart w:id="251" w:name="_Toc115717013"/>
      <w:bookmarkStart w:id="252" w:name="_Toc181879273"/>
      <w:bookmarkStart w:id="253" w:name="_Toc181879819"/>
      <w:r w:rsidRPr="00D002F9">
        <w:t>Qtde moeda:</w:t>
      </w:r>
      <w:bookmarkEnd w:id="249"/>
      <w:bookmarkEnd w:id="250"/>
      <w:bookmarkEnd w:id="251"/>
      <w:bookmarkEnd w:id="252"/>
      <w:bookmarkEnd w:id="253"/>
    </w:p>
    <w:p w14:paraId="78C87345"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w:t>
      </w:r>
    </w:p>
    <w:p w14:paraId="3CFB258A" w14:textId="77777777" w:rsidR="00B12075" w:rsidRPr="00D002F9" w:rsidRDefault="00B12075" w:rsidP="00D002F9">
      <w:pPr>
        <w:pStyle w:val="Ttulo2"/>
        <w:numPr>
          <w:ilvl w:val="3"/>
          <w:numId w:val="1"/>
        </w:numPr>
      </w:pPr>
      <w:bookmarkStart w:id="254" w:name="_Toc379977327"/>
      <w:bookmarkStart w:id="255" w:name="_Toc115713443"/>
      <w:bookmarkStart w:id="256" w:name="_Toc115717014"/>
      <w:bookmarkStart w:id="257" w:name="_Toc181879274"/>
      <w:bookmarkStart w:id="258" w:name="_Toc181879820"/>
      <w:r w:rsidRPr="00D002F9">
        <w:t>x</w:t>
      </w:r>
      <w:r w:rsidR="00D002F9">
        <w:t>V</w:t>
      </w:r>
      <w:r w:rsidR="00D002F9" w:rsidRPr="00D002F9">
        <w:t>alor:</w:t>
      </w:r>
      <w:bookmarkEnd w:id="254"/>
      <w:bookmarkEnd w:id="255"/>
      <w:bookmarkEnd w:id="256"/>
      <w:bookmarkEnd w:id="257"/>
      <w:bookmarkEnd w:id="258"/>
    </w:p>
    <w:p w14:paraId="09DBE233"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w:t>
      </w:r>
    </w:p>
    <w:p w14:paraId="53816171" w14:textId="77777777" w:rsidR="00B12075" w:rsidRPr="00D002F9" w:rsidRDefault="00D002F9" w:rsidP="00D002F9">
      <w:pPr>
        <w:pStyle w:val="Ttulo2"/>
        <w:numPr>
          <w:ilvl w:val="3"/>
          <w:numId w:val="1"/>
        </w:numPr>
      </w:pPr>
      <w:bookmarkStart w:id="259" w:name="_Toc379977328"/>
      <w:r w:rsidRPr="00D002F9">
        <w:t xml:space="preserve"> </w:t>
      </w:r>
      <w:bookmarkStart w:id="260" w:name="_Toc115713444"/>
      <w:bookmarkStart w:id="261" w:name="_Toc115717015"/>
      <w:bookmarkStart w:id="262" w:name="_Toc181879275"/>
      <w:bookmarkStart w:id="263" w:name="_Toc181879821"/>
      <w:r w:rsidRPr="00D002F9">
        <w:t>(=) Valor do documento*:</w:t>
      </w:r>
      <w:bookmarkEnd w:id="259"/>
      <w:bookmarkEnd w:id="260"/>
      <w:bookmarkEnd w:id="261"/>
      <w:r w:rsidR="00906937" w:rsidRPr="00C00634">
        <w:rPr>
          <w:rStyle w:val="Refdenotaderodap"/>
          <w:color w:val="FFFFFF"/>
        </w:rPr>
        <w:footnoteReference w:id="4"/>
      </w:r>
      <w:bookmarkEnd w:id="262"/>
      <w:bookmarkEnd w:id="263"/>
    </w:p>
    <w:p w14:paraId="25841E9E"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Informar o Valor do título, em Real</w:t>
      </w:r>
      <w:r w:rsidR="00D002F9">
        <w:rPr>
          <w:rFonts w:cs="Book Antiqua"/>
          <w:color w:val="626366"/>
          <w:spacing w:val="-5"/>
          <w:szCs w:val="24"/>
        </w:rPr>
        <w:t xml:space="preserve"> (</w:t>
      </w:r>
      <w:r w:rsidRPr="00B12075">
        <w:rPr>
          <w:rFonts w:cs="Book Antiqua"/>
          <w:color w:val="626366"/>
          <w:spacing w:val="-5"/>
          <w:szCs w:val="24"/>
        </w:rPr>
        <w:t>N</w:t>
      </w:r>
      <w:r w:rsidR="00D002F9">
        <w:rPr>
          <w:rFonts w:cs="Book Antiqua"/>
          <w:color w:val="626366"/>
          <w:spacing w:val="-5"/>
          <w:szCs w:val="24"/>
        </w:rPr>
        <w:t>ão pode exceder R$ 9.999.999,99).</w:t>
      </w:r>
    </w:p>
    <w:p w14:paraId="589762D2" w14:textId="77777777" w:rsidR="007E60A4" w:rsidRDefault="007E60A4" w:rsidP="00193CCC">
      <w:pPr>
        <w:pStyle w:val="Ttulo2"/>
        <w:numPr>
          <w:ilvl w:val="2"/>
          <w:numId w:val="1"/>
        </w:numPr>
      </w:pPr>
      <w:bookmarkStart w:id="264" w:name="_Toc379977329"/>
      <w:r>
        <w:br w:type="page"/>
      </w:r>
      <w:bookmarkStart w:id="265" w:name="_Toc115713445"/>
      <w:bookmarkStart w:id="266" w:name="_Toc115717016"/>
      <w:bookmarkStart w:id="267" w:name="_Toc181879276"/>
      <w:bookmarkStart w:id="268" w:name="_Toc181879822"/>
      <w:r w:rsidRPr="007E60A4">
        <w:lastRenderedPageBreak/>
        <w:t>Item/Agrupamento [F]</w:t>
      </w:r>
      <w:bookmarkEnd w:id="264"/>
      <w:bookmarkEnd w:id="265"/>
      <w:bookmarkEnd w:id="266"/>
      <w:bookmarkEnd w:id="267"/>
      <w:bookmarkEnd w:id="268"/>
    </w:p>
    <w:p w14:paraId="42B700CF" w14:textId="77777777" w:rsidR="00B12075" w:rsidRPr="007E60A4" w:rsidRDefault="007E60A4" w:rsidP="007E60A4">
      <w:pPr>
        <w:pStyle w:val="Ttulo2"/>
        <w:numPr>
          <w:ilvl w:val="3"/>
          <w:numId w:val="1"/>
        </w:numPr>
      </w:pPr>
      <w:bookmarkStart w:id="269" w:name="_Toc379977330"/>
      <w:bookmarkStart w:id="270" w:name="_Toc115713446"/>
      <w:bookmarkStart w:id="271" w:name="_Toc115717017"/>
      <w:bookmarkStart w:id="272" w:name="_Toc181879277"/>
      <w:bookmarkStart w:id="273" w:name="_Toc181879823"/>
      <w:r w:rsidRPr="007E60A4">
        <w:t>Instruções (Texto de responsabilidade do beneficiário)*:</w:t>
      </w:r>
      <w:bookmarkEnd w:id="269"/>
      <w:bookmarkEnd w:id="270"/>
      <w:bookmarkEnd w:id="271"/>
      <w:r w:rsidR="00906937" w:rsidRPr="00C00634">
        <w:rPr>
          <w:rStyle w:val="Refdenotaderodap"/>
          <w:color w:val="FFFFFF"/>
        </w:rPr>
        <w:footnoteReference w:id="5"/>
      </w:r>
      <w:bookmarkEnd w:id="272"/>
      <w:bookmarkEnd w:id="273"/>
    </w:p>
    <w:p w14:paraId="01A6DBF8"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O Quadro destinado às Instruções deve conter a expressão “Instruções (Texto de Responsabilidade do Beneficiário)” na primeira linha.</w:t>
      </w:r>
    </w:p>
    <w:p w14:paraId="7951799B"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As demais linhas devem ser utilizadas para indicação das condições de recebimento do título. As informações fornecidas nesse campo são de responsabilidade do Beneficiário e devem ser aprovadas previamente pela CAIXA.</w:t>
      </w:r>
    </w:p>
    <w:p w14:paraId="45B31836" w14:textId="77777777" w:rsidR="00B12075" w:rsidRPr="00B12075" w:rsidRDefault="00B12075" w:rsidP="00F03319">
      <w:pPr>
        <w:rPr>
          <w:rFonts w:cs="Book Antiqua"/>
          <w:color w:val="626366"/>
          <w:spacing w:val="-5"/>
          <w:szCs w:val="24"/>
        </w:rPr>
      </w:pPr>
    </w:p>
    <w:p w14:paraId="02B49A06" w14:textId="77777777" w:rsidR="00B12075" w:rsidRPr="007E60A4" w:rsidRDefault="00B12075" w:rsidP="00F03319">
      <w:pPr>
        <w:rPr>
          <w:rFonts w:ascii="Futura Std Book Bold TTF" w:hAnsi="Futura Std Book Bold TTF" w:cs="Book Antiqua"/>
          <w:color w:val="626366"/>
          <w:spacing w:val="-5"/>
          <w:szCs w:val="24"/>
        </w:rPr>
      </w:pPr>
      <w:r w:rsidRPr="007E60A4">
        <w:rPr>
          <w:rFonts w:ascii="Futura Std Book Bold TTF" w:hAnsi="Futura Std Book Bold TTF" w:cs="Book Antiqua"/>
          <w:color w:val="626366"/>
          <w:spacing w:val="-5"/>
          <w:szCs w:val="24"/>
        </w:rPr>
        <w:t>Observações</w:t>
      </w:r>
    </w:p>
    <w:p w14:paraId="658599D1" w14:textId="77777777" w:rsidR="00B12075" w:rsidRPr="00B12075" w:rsidRDefault="00B12075" w:rsidP="00F03319">
      <w:pPr>
        <w:rPr>
          <w:rFonts w:cs="Book Antiqua"/>
          <w:color w:val="626366"/>
          <w:spacing w:val="-5"/>
          <w:szCs w:val="24"/>
        </w:rPr>
      </w:pPr>
    </w:p>
    <w:p w14:paraId="516AC543" w14:textId="77777777" w:rsidR="00B12075" w:rsidRPr="00B12075" w:rsidRDefault="00B12075" w:rsidP="005E0134">
      <w:pPr>
        <w:numPr>
          <w:ilvl w:val="0"/>
          <w:numId w:val="9"/>
        </w:numPr>
        <w:rPr>
          <w:rFonts w:cs="Book Antiqua"/>
          <w:color w:val="626366"/>
          <w:spacing w:val="-5"/>
          <w:szCs w:val="24"/>
        </w:rPr>
      </w:pPr>
      <w:r w:rsidRPr="007E60A4">
        <w:rPr>
          <w:rFonts w:ascii="Futura Std Book Bold TTF" w:hAnsi="Futura Std Book Bold TTF" w:cs="Book Antiqua"/>
          <w:color w:val="626366"/>
          <w:spacing w:val="-5"/>
          <w:szCs w:val="24"/>
        </w:rPr>
        <w:t>Cobrança Registrada:</w:t>
      </w:r>
      <w:r w:rsidRPr="00B12075">
        <w:rPr>
          <w:rFonts w:cs="Book Antiqua"/>
          <w:color w:val="626366"/>
          <w:spacing w:val="-5"/>
          <w:szCs w:val="24"/>
        </w:rPr>
        <w:t xml:space="preserve"> As instruções referentes a MULTA, JUROS, DESCONTO e ABATIMENTO impressas no boleto devem ser as mesmas informadas nos campos específicos no registro do título. Na liquidação, as informações contidas no registro do título prevalecem sobre as Instruções impressas no boleto.</w:t>
      </w:r>
    </w:p>
    <w:p w14:paraId="081E801F" w14:textId="77777777" w:rsidR="00B12075" w:rsidRPr="00B12075" w:rsidRDefault="00B12075" w:rsidP="00F03319">
      <w:pPr>
        <w:rPr>
          <w:rFonts w:cs="Book Antiqua"/>
          <w:color w:val="626366"/>
          <w:spacing w:val="-5"/>
          <w:szCs w:val="24"/>
        </w:rPr>
      </w:pPr>
    </w:p>
    <w:p w14:paraId="1525E481" w14:textId="77777777" w:rsidR="00B12075" w:rsidRPr="00B12075" w:rsidRDefault="00B12075" w:rsidP="005E0134">
      <w:pPr>
        <w:numPr>
          <w:ilvl w:val="0"/>
          <w:numId w:val="9"/>
        </w:numPr>
        <w:rPr>
          <w:rFonts w:cs="Book Antiqua"/>
          <w:color w:val="626366"/>
          <w:spacing w:val="-5"/>
          <w:szCs w:val="24"/>
        </w:rPr>
      </w:pPr>
      <w:r w:rsidRPr="007E60A4">
        <w:rPr>
          <w:rFonts w:ascii="Futura Std Book Bold TTF" w:hAnsi="Futura Std Book Bold TTF" w:cs="Book Antiqua"/>
          <w:color w:val="626366"/>
          <w:spacing w:val="-5"/>
          <w:szCs w:val="24"/>
        </w:rPr>
        <w:t>Boleto de Proposta:</w:t>
      </w:r>
      <w:r w:rsidR="007E60A4">
        <w:rPr>
          <w:rFonts w:cs="Book Antiqua"/>
          <w:color w:val="626366"/>
          <w:spacing w:val="-5"/>
          <w:szCs w:val="24"/>
        </w:rPr>
        <w:t xml:space="preserve"> </w:t>
      </w:r>
      <w:r w:rsidRPr="00B12075">
        <w:rPr>
          <w:rFonts w:cs="Book Antiqua"/>
          <w:color w:val="626366"/>
          <w:spacing w:val="-5"/>
          <w:szCs w:val="24"/>
        </w:rPr>
        <w:t>No caso de Boleto de Proposta, deve conter o texto:</w:t>
      </w:r>
    </w:p>
    <w:p w14:paraId="69BBE807" w14:textId="77777777" w:rsidR="00B12075" w:rsidRPr="00B12075" w:rsidRDefault="00B12075" w:rsidP="00F03319">
      <w:pPr>
        <w:rPr>
          <w:rFonts w:cs="Book Antiqua"/>
          <w:color w:val="626366"/>
          <w:spacing w:val="-5"/>
          <w:szCs w:val="24"/>
        </w:rPr>
      </w:pPr>
    </w:p>
    <w:tbl>
      <w:tblPr>
        <w:tblW w:w="975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9"/>
      </w:tblGrid>
      <w:tr w:rsidR="00B12075" w:rsidRPr="00B12075" w14:paraId="700A54FC" w14:textId="77777777" w:rsidTr="007E60A4">
        <w:trPr>
          <w:trHeight w:val="2463"/>
        </w:trPr>
        <w:tc>
          <w:tcPr>
            <w:tcW w:w="9759" w:type="dxa"/>
            <w:shd w:val="clear" w:color="auto" w:fill="auto"/>
            <w:vAlign w:val="center"/>
          </w:tcPr>
          <w:p w14:paraId="68C1331A" w14:textId="77777777" w:rsidR="00B12075" w:rsidRPr="007E60A4" w:rsidRDefault="00B12075" w:rsidP="007E60A4">
            <w:pPr>
              <w:jc w:val="center"/>
              <w:rPr>
                <w:rFonts w:ascii="Futura Std Book Bold TTF" w:hAnsi="Futura Std Book Bold TTF" w:cs="Book Antiqua"/>
                <w:color w:val="626366"/>
                <w:spacing w:val="-5"/>
                <w:szCs w:val="24"/>
              </w:rPr>
            </w:pPr>
            <w:r w:rsidRPr="007E60A4">
              <w:rPr>
                <w:rFonts w:ascii="Futura Std Book Bold TTF" w:hAnsi="Futura Std Book Bold TTF" w:cs="Book Antiqua"/>
                <w:color w:val="626366"/>
                <w:spacing w:val="-5"/>
                <w:szCs w:val="24"/>
              </w:rPr>
              <w:t>BOLETO DE PROPOSTA</w:t>
            </w:r>
          </w:p>
          <w:p w14:paraId="56D24F20" w14:textId="77777777" w:rsidR="00B12075" w:rsidRPr="007E60A4" w:rsidRDefault="00B12075" w:rsidP="007E60A4">
            <w:pPr>
              <w:rPr>
                <w:rFonts w:cs="Book Antiqua"/>
                <w:color w:val="626366"/>
                <w:spacing w:val="-5"/>
                <w:sz w:val="20"/>
                <w:szCs w:val="24"/>
              </w:rPr>
            </w:pPr>
            <w:r w:rsidRPr="007E60A4">
              <w:rPr>
                <w:rFonts w:cs="Book Antiqua"/>
                <w:color w:val="626366"/>
                <w:spacing w:val="-5"/>
                <w:sz w:val="20"/>
                <w:szCs w:val="24"/>
              </w:rPr>
              <w:t>ESTE BOLETO SE REFERE A UMA PROPOSTA JÁ FEITA A VOCÊ E O SEU PAGAMENTO NÃO É OBRIGATÓRIO.</w:t>
            </w:r>
          </w:p>
          <w:p w14:paraId="5D3260EE" w14:textId="77777777" w:rsidR="00B12075" w:rsidRPr="007E60A4" w:rsidRDefault="00B12075" w:rsidP="007E60A4">
            <w:pPr>
              <w:pStyle w:val="Corpodetexto"/>
            </w:pPr>
            <w:r w:rsidRPr="007E60A4">
              <w:t>Deixar de pagá-lo não dará causa a protesto, a cobrança judicial ou extrajudicial, nem a inserção de seu nome em cadastro de restrição ao crédito.</w:t>
            </w:r>
          </w:p>
          <w:p w14:paraId="70BD7049" w14:textId="77777777" w:rsidR="00B12075" w:rsidRPr="007E60A4" w:rsidRDefault="00B12075" w:rsidP="007E60A4">
            <w:pPr>
              <w:rPr>
                <w:rFonts w:cs="Book Antiqua"/>
                <w:color w:val="626366"/>
                <w:spacing w:val="-5"/>
                <w:sz w:val="20"/>
                <w:szCs w:val="24"/>
              </w:rPr>
            </w:pPr>
            <w:r w:rsidRPr="007E60A4">
              <w:rPr>
                <w:rFonts w:cs="Book Antiqua"/>
                <w:color w:val="626366"/>
                <w:spacing w:val="-5"/>
                <w:sz w:val="20"/>
                <w:szCs w:val="24"/>
              </w:rPr>
              <w:t>Pagar até a data de vencimento significa aceitar a proposta.</w:t>
            </w:r>
          </w:p>
          <w:p w14:paraId="2E899AF4" w14:textId="77777777" w:rsidR="00B12075" w:rsidRPr="00B12075" w:rsidRDefault="00B12075" w:rsidP="007E60A4">
            <w:pPr>
              <w:rPr>
                <w:rFonts w:cs="Book Antiqua"/>
                <w:color w:val="626366"/>
                <w:spacing w:val="-5"/>
                <w:szCs w:val="24"/>
              </w:rPr>
            </w:pPr>
            <w:r w:rsidRPr="007E60A4">
              <w:rPr>
                <w:rFonts w:cs="Book Antiqua"/>
                <w:color w:val="626366"/>
                <w:spacing w:val="-5"/>
                <w:sz w:val="20"/>
                <w:szCs w:val="24"/>
              </w:rPr>
              <w:t>Informações adicionais sobre a proposta e sobre o respectivo contrato poderão ser solicitadas a qualquer momento ao Beneficiário, por meio de seus canais de atendimento.</w:t>
            </w:r>
          </w:p>
        </w:tc>
      </w:tr>
    </w:tbl>
    <w:p w14:paraId="576B3949" w14:textId="77777777" w:rsidR="00B12075" w:rsidRPr="00B12075" w:rsidRDefault="00B12075" w:rsidP="00F03319">
      <w:pPr>
        <w:rPr>
          <w:rFonts w:cs="Book Antiqua"/>
          <w:bCs/>
          <w:color w:val="626366"/>
          <w:spacing w:val="-5"/>
          <w:szCs w:val="24"/>
        </w:rPr>
      </w:pPr>
    </w:p>
    <w:p w14:paraId="47819B88" w14:textId="77777777" w:rsidR="00B12075" w:rsidRPr="007E60A4" w:rsidRDefault="007E60A4" w:rsidP="007E60A4">
      <w:pPr>
        <w:pStyle w:val="Ttulo2"/>
        <w:numPr>
          <w:ilvl w:val="3"/>
          <w:numId w:val="1"/>
        </w:numPr>
      </w:pPr>
      <w:bookmarkStart w:id="274" w:name="_Toc379977331"/>
      <w:bookmarkStart w:id="275" w:name="_Toc115713447"/>
      <w:bookmarkStart w:id="276" w:name="_Toc115717018"/>
      <w:bookmarkStart w:id="277" w:name="_Toc181879278"/>
      <w:bookmarkStart w:id="278" w:name="_Toc181879824"/>
      <w:r>
        <w:t>(-) Desconto/A</w:t>
      </w:r>
      <w:r w:rsidRPr="007E60A4">
        <w:t>batimento:</w:t>
      </w:r>
      <w:bookmarkEnd w:id="274"/>
      <w:bookmarkEnd w:id="275"/>
      <w:bookmarkEnd w:id="276"/>
      <w:bookmarkEnd w:id="277"/>
      <w:bookmarkEnd w:id="278"/>
    </w:p>
    <w:p w14:paraId="52388D77"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 Campo destinado ao preenchimento no momento do pagamento.</w:t>
      </w:r>
    </w:p>
    <w:p w14:paraId="5E97FEFF"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Pode vir no formato:</w:t>
      </w:r>
    </w:p>
    <w:p w14:paraId="081E64A4" w14:textId="77777777" w:rsidR="00B12075" w:rsidRPr="00B12075" w:rsidRDefault="00B12075" w:rsidP="005E0134">
      <w:pPr>
        <w:numPr>
          <w:ilvl w:val="0"/>
          <w:numId w:val="10"/>
        </w:numPr>
        <w:rPr>
          <w:rFonts w:cs="Book Antiqua"/>
          <w:color w:val="626366"/>
          <w:spacing w:val="-5"/>
          <w:szCs w:val="24"/>
        </w:rPr>
      </w:pPr>
      <w:r w:rsidRPr="00B12075">
        <w:rPr>
          <w:rFonts w:cs="Book Antiqua"/>
          <w:color w:val="626366"/>
          <w:spacing w:val="-5"/>
          <w:szCs w:val="24"/>
        </w:rPr>
        <w:t>(-) DESCONTO</w:t>
      </w:r>
    </w:p>
    <w:p w14:paraId="11079F8E" w14:textId="77777777" w:rsidR="00B12075" w:rsidRPr="00B12075" w:rsidRDefault="00B12075" w:rsidP="005E0134">
      <w:pPr>
        <w:numPr>
          <w:ilvl w:val="0"/>
          <w:numId w:val="10"/>
        </w:numPr>
        <w:rPr>
          <w:rFonts w:cs="Book Antiqua"/>
          <w:color w:val="626366"/>
          <w:spacing w:val="-5"/>
          <w:szCs w:val="24"/>
        </w:rPr>
      </w:pPr>
      <w:r w:rsidRPr="00B12075">
        <w:rPr>
          <w:rFonts w:cs="Book Antiqua"/>
          <w:color w:val="626366"/>
          <w:spacing w:val="-5"/>
          <w:szCs w:val="24"/>
        </w:rPr>
        <w:t>(-) OUTRAS DEDUÇÕES/ABATIMENTOS</w:t>
      </w:r>
    </w:p>
    <w:p w14:paraId="6C80B1FF" w14:textId="77777777" w:rsidR="00B12075" w:rsidRPr="007E60A4" w:rsidRDefault="007E60A4" w:rsidP="00193CCC">
      <w:pPr>
        <w:pStyle w:val="Ttulo2"/>
        <w:numPr>
          <w:ilvl w:val="2"/>
          <w:numId w:val="1"/>
        </w:numPr>
      </w:pPr>
      <w:bookmarkStart w:id="279" w:name="_Toc379977332"/>
      <w:r>
        <w:br w:type="page"/>
      </w:r>
      <w:bookmarkStart w:id="280" w:name="_Toc115713448"/>
      <w:bookmarkStart w:id="281" w:name="_Toc115717019"/>
      <w:bookmarkStart w:id="282" w:name="_Toc181879279"/>
      <w:bookmarkStart w:id="283" w:name="_Toc181879825"/>
      <w:r w:rsidRPr="007E60A4">
        <w:lastRenderedPageBreak/>
        <w:t>Item/Agrupamento [G]</w:t>
      </w:r>
      <w:bookmarkEnd w:id="279"/>
      <w:bookmarkEnd w:id="280"/>
      <w:bookmarkEnd w:id="281"/>
      <w:bookmarkEnd w:id="282"/>
      <w:bookmarkEnd w:id="283"/>
    </w:p>
    <w:p w14:paraId="2039724F" w14:textId="77777777" w:rsidR="00B12075" w:rsidRPr="007E60A4" w:rsidRDefault="007E60A4" w:rsidP="007E60A4">
      <w:pPr>
        <w:pStyle w:val="Ttulo2"/>
        <w:numPr>
          <w:ilvl w:val="3"/>
          <w:numId w:val="1"/>
        </w:numPr>
      </w:pPr>
      <w:bookmarkStart w:id="284" w:name="_Toc379977333"/>
      <w:bookmarkStart w:id="285" w:name="_Toc115713449"/>
      <w:bookmarkStart w:id="286" w:name="_Toc115717020"/>
      <w:bookmarkStart w:id="287" w:name="_Toc181879280"/>
      <w:bookmarkStart w:id="288" w:name="_Toc181879826"/>
      <w:r w:rsidRPr="007E60A4">
        <w:t>(+) Juros/</w:t>
      </w:r>
      <w:r>
        <w:t>M</w:t>
      </w:r>
      <w:r w:rsidRPr="007E60A4">
        <w:t>ulta:</w:t>
      </w:r>
      <w:bookmarkEnd w:id="284"/>
      <w:bookmarkEnd w:id="285"/>
      <w:bookmarkEnd w:id="286"/>
      <w:bookmarkEnd w:id="287"/>
      <w:bookmarkEnd w:id="288"/>
    </w:p>
    <w:p w14:paraId="56E2FF1D"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 Campo destinado ao preenchimento no momento do pagamento.</w:t>
      </w:r>
    </w:p>
    <w:p w14:paraId="5D61E123" w14:textId="77777777" w:rsidR="00B12075" w:rsidRPr="00B12075" w:rsidRDefault="007E60A4" w:rsidP="00F03319">
      <w:pPr>
        <w:rPr>
          <w:rFonts w:cs="Book Antiqua"/>
          <w:color w:val="626366"/>
          <w:spacing w:val="-5"/>
          <w:szCs w:val="24"/>
        </w:rPr>
      </w:pPr>
      <w:r>
        <w:rPr>
          <w:rFonts w:cs="Book Antiqua"/>
          <w:color w:val="626366"/>
          <w:spacing w:val="-5"/>
          <w:szCs w:val="24"/>
        </w:rPr>
        <w:t>P</w:t>
      </w:r>
      <w:r w:rsidR="00B12075" w:rsidRPr="00B12075">
        <w:rPr>
          <w:rFonts w:cs="Book Antiqua"/>
          <w:color w:val="626366"/>
          <w:spacing w:val="-5"/>
          <w:szCs w:val="24"/>
        </w:rPr>
        <w:t>ode vir no formato:</w:t>
      </w:r>
    </w:p>
    <w:p w14:paraId="0F06E13F" w14:textId="77777777" w:rsidR="00B12075" w:rsidRPr="00B12075" w:rsidRDefault="00B12075" w:rsidP="005E0134">
      <w:pPr>
        <w:numPr>
          <w:ilvl w:val="0"/>
          <w:numId w:val="11"/>
        </w:numPr>
        <w:rPr>
          <w:rFonts w:cs="Book Antiqua"/>
          <w:color w:val="626366"/>
          <w:spacing w:val="-5"/>
          <w:szCs w:val="24"/>
        </w:rPr>
      </w:pPr>
      <w:r w:rsidRPr="00B12075">
        <w:rPr>
          <w:rFonts w:cs="Book Antiqua"/>
          <w:color w:val="626366"/>
          <w:spacing w:val="-5"/>
          <w:szCs w:val="24"/>
        </w:rPr>
        <w:t>(+) MORA/MULTA/JUROS</w:t>
      </w:r>
    </w:p>
    <w:p w14:paraId="15FBE616" w14:textId="77777777" w:rsidR="00B12075" w:rsidRPr="00B12075" w:rsidRDefault="00B12075" w:rsidP="005E0134">
      <w:pPr>
        <w:numPr>
          <w:ilvl w:val="0"/>
          <w:numId w:val="11"/>
        </w:numPr>
        <w:rPr>
          <w:rFonts w:cs="Book Antiqua"/>
          <w:color w:val="626366"/>
          <w:spacing w:val="-5"/>
          <w:szCs w:val="24"/>
        </w:rPr>
      </w:pPr>
      <w:r w:rsidRPr="00B12075">
        <w:rPr>
          <w:rFonts w:cs="Book Antiqua"/>
          <w:color w:val="626366"/>
          <w:spacing w:val="-5"/>
          <w:szCs w:val="24"/>
        </w:rPr>
        <w:t>(+) OUTROS ACRÉSCIMOS</w:t>
      </w:r>
    </w:p>
    <w:p w14:paraId="7BB6964E" w14:textId="77777777" w:rsidR="00B12075" w:rsidRPr="00B12075" w:rsidRDefault="00B12075" w:rsidP="00F03319">
      <w:pPr>
        <w:rPr>
          <w:rFonts w:cs="Book Antiqua"/>
          <w:color w:val="626366"/>
          <w:spacing w:val="-5"/>
          <w:szCs w:val="24"/>
        </w:rPr>
      </w:pPr>
    </w:p>
    <w:p w14:paraId="26B13702" w14:textId="77777777" w:rsidR="00B12075" w:rsidRPr="00B12075" w:rsidRDefault="00B12075" w:rsidP="00F03319">
      <w:pPr>
        <w:rPr>
          <w:rFonts w:cs="Book Antiqua"/>
          <w:color w:val="626366"/>
          <w:spacing w:val="-5"/>
          <w:szCs w:val="24"/>
        </w:rPr>
      </w:pPr>
      <w:r w:rsidRPr="007E60A4">
        <w:rPr>
          <w:rFonts w:ascii="Futura Std Book Bold TTF" w:hAnsi="Futura Std Book Bold TTF" w:cs="Book Antiqua"/>
          <w:color w:val="626366"/>
          <w:spacing w:val="-5"/>
          <w:szCs w:val="24"/>
        </w:rPr>
        <w:t>Obs</w:t>
      </w:r>
      <w:r w:rsidR="007E60A4" w:rsidRPr="007E60A4">
        <w:rPr>
          <w:rFonts w:ascii="Futura Std Book Bold TTF" w:hAnsi="Futura Std Book Bold TTF" w:cs="Book Antiqua"/>
          <w:color w:val="626366"/>
          <w:spacing w:val="-5"/>
          <w:szCs w:val="24"/>
        </w:rPr>
        <w:t>ervação</w:t>
      </w:r>
      <w:r w:rsidRPr="007E60A4">
        <w:rPr>
          <w:rFonts w:ascii="Futura Std Book Bold TTF" w:hAnsi="Futura Std Book Bold TTF" w:cs="Book Antiqua"/>
          <w:color w:val="626366"/>
          <w:spacing w:val="-5"/>
          <w:szCs w:val="24"/>
        </w:rPr>
        <w:t>:</w:t>
      </w:r>
      <w:r w:rsidRPr="00B12075">
        <w:rPr>
          <w:rFonts w:cs="Book Antiqua"/>
          <w:color w:val="626366"/>
          <w:spacing w:val="-5"/>
          <w:szCs w:val="24"/>
        </w:rPr>
        <w:tab/>
        <w:t>Não incluir este campo em Boleto de Proposta.</w:t>
      </w:r>
    </w:p>
    <w:p w14:paraId="77980730" w14:textId="77777777" w:rsidR="00B12075" w:rsidRPr="007E60A4" w:rsidRDefault="007E60A4" w:rsidP="00193CCC">
      <w:pPr>
        <w:pStyle w:val="Ttulo2"/>
        <w:numPr>
          <w:ilvl w:val="2"/>
          <w:numId w:val="1"/>
        </w:numPr>
      </w:pPr>
      <w:bookmarkStart w:id="289" w:name="_Toc379977334"/>
      <w:bookmarkStart w:id="290" w:name="_Toc115713450"/>
      <w:bookmarkStart w:id="291" w:name="_Toc115717021"/>
      <w:bookmarkStart w:id="292" w:name="_Toc181879281"/>
      <w:bookmarkStart w:id="293" w:name="_Toc181879827"/>
      <w:r w:rsidRPr="007E60A4">
        <w:t>Item/Agrupamento [H]</w:t>
      </w:r>
      <w:bookmarkEnd w:id="289"/>
      <w:bookmarkEnd w:id="290"/>
      <w:bookmarkEnd w:id="291"/>
      <w:bookmarkEnd w:id="292"/>
      <w:bookmarkEnd w:id="293"/>
    </w:p>
    <w:p w14:paraId="1E58B6DF" w14:textId="77777777" w:rsidR="00B12075" w:rsidRPr="007E60A4" w:rsidRDefault="007E60A4" w:rsidP="007E60A4">
      <w:pPr>
        <w:pStyle w:val="Ttulo2"/>
        <w:numPr>
          <w:ilvl w:val="3"/>
          <w:numId w:val="1"/>
        </w:numPr>
      </w:pPr>
      <w:bookmarkStart w:id="294" w:name="_Toc379977335"/>
      <w:bookmarkStart w:id="295" w:name="_Toc115713451"/>
      <w:bookmarkStart w:id="296" w:name="_Toc115717022"/>
      <w:bookmarkStart w:id="297" w:name="_Toc181879282"/>
      <w:bookmarkStart w:id="298" w:name="_Toc181879828"/>
      <w:r>
        <w:t>(=) Valor C</w:t>
      </w:r>
      <w:r w:rsidRPr="007E60A4">
        <w:t>obrado:</w:t>
      </w:r>
      <w:bookmarkEnd w:id="294"/>
      <w:bookmarkEnd w:id="295"/>
      <w:bookmarkEnd w:id="296"/>
      <w:bookmarkEnd w:id="297"/>
      <w:bookmarkEnd w:id="298"/>
    </w:p>
    <w:p w14:paraId="4C6C5B5C"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Não preencher. Campo destinado ao preenchimento no momento do pagamento.</w:t>
      </w:r>
    </w:p>
    <w:p w14:paraId="73F9A3CC" w14:textId="77777777" w:rsidR="00B12075" w:rsidRPr="007E60A4" w:rsidRDefault="007E60A4" w:rsidP="00193CCC">
      <w:pPr>
        <w:pStyle w:val="Ttulo2"/>
        <w:numPr>
          <w:ilvl w:val="2"/>
          <w:numId w:val="1"/>
        </w:numPr>
      </w:pPr>
      <w:bookmarkStart w:id="299" w:name="_Toc379977336"/>
      <w:bookmarkStart w:id="300" w:name="_Toc115713452"/>
      <w:bookmarkStart w:id="301" w:name="_Toc115717023"/>
      <w:bookmarkStart w:id="302" w:name="_Toc181879283"/>
      <w:bookmarkStart w:id="303" w:name="_Toc181879829"/>
      <w:r w:rsidRPr="007E60A4">
        <w:t>Item/Agrupamento [I]</w:t>
      </w:r>
      <w:bookmarkEnd w:id="299"/>
      <w:bookmarkEnd w:id="300"/>
      <w:bookmarkEnd w:id="301"/>
      <w:bookmarkEnd w:id="302"/>
      <w:bookmarkEnd w:id="303"/>
    </w:p>
    <w:p w14:paraId="4B0DBEF9" w14:textId="77777777" w:rsidR="00B12075" w:rsidRPr="007E60A4" w:rsidRDefault="00E73AF5" w:rsidP="007E60A4">
      <w:pPr>
        <w:pStyle w:val="Ttulo2"/>
        <w:numPr>
          <w:ilvl w:val="3"/>
          <w:numId w:val="1"/>
        </w:numPr>
      </w:pPr>
      <w:bookmarkStart w:id="304" w:name="_Toc379977337"/>
      <w:bookmarkStart w:id="305" w:name="_Toc115713453"/>
      <w:bookmarkStart w:id="306" w:name="_Toc115717024"/>
      <w:bookmarkStart w:id="307" w:name="_Toc181879284"/>
      <w:bookmarkStart w:id="308" w:name="_Toc181879830"/>
      <w:r w:rsidRPr="007E60A4">
        <w:t>Pagador*:</w:t>
      </w:r>
      <w:bookmarkEnd w:id="304"/>
      <w:bookmarkEnd w:id="305"/>
      <w:bookmarkEnd w:id="306"/>
      <w:bookmarkEnd w:id="307"/>
      <w:bookmarkEnd w:id="308"/>
    </w:p>
    <w:p w14:paraId="696425A7"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Nome</w:t>
      </w:r>
      <w:r w:rsidR="00B869F2">
        <w:rPr>
          <w:rFonts w:cs="Book Antiqua"/>
          <w:color w:val="626366"/>
          <w:spacing w:val="-5"/>
          <w:szCs w:val="24"/>
        </w:rPr>
        <w:t>/Razão Social</w:t>
      </w:r>
      <w:r w:rsidRPr="00B12075">
        <w:rPr>
          <w:rFonts w:cs="Book Antiqua"/>
          <w:color w:val="626366"/>
          <w:spacing w:val="-5"/>
          <w:szCs w:val="24"/>
        </w:rPr>
        <w:t>*</w:t>
      </w:r>
    </w:p>
    <w:p w14:paraId="420577A5"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Endereço</w:t>
      </w:r>
    </w:p>
    <w:p w14:paraId="66CBD812"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CPF/CNPJ</w:t>
      </w:r>
      <w:r w:rsidR="004421D9">
        <w:rPr>
          <w:rFonts w:cs="Book Antiqua"/>
          <w:color w:val="626366"/>
          <w:spacing w:val="-5"/>
          <w:szCs w:val="24"/>
        </w:rPr>
        <w:t>*</w:t>
      </w:r>
    </w:p>
    <w:p w14:paraId="352D104B" w14:textId="77777777" w:rsidR="00B12075" w:rsidRPr="007E60A4" w:rsidRDefault="00E73AF5" w:rsidP="007E60A4">
      <w:pPr>
        <w:pStyle w:val="Ttulo2"/>
        <w:numPr>
          <w:ilvl w:val="3"/>
          <w:numId w:val="1"/>
        </w:numPr>
      </w:pPr>
      <w:bookmarkStart w:id="309" w:name="_Toc379977338"/>
      <w:bookmarkStart w:id="310" w:name="_Toc115713454"/>
      <w:bookmarkStart w:id="311" w:name="_Toc115717025"/>
      <w:bookmarkStart w:id="312" w:name="_Toc181879285"/>
      <w:bookmarkStart w:id="313" w:name="_Toc181879831"/>
      <w:r>
        <w:t>Sacador</w:t>
      </w:r>
      <w:r w:rsidR="007F0A8F">
        <w:t>/</w:t>
      </w:r>
      <w:r>
        <w:t>A</w:t>
      </w:r>
      <w:r w:rsidRPr="007E60A4">
        <w:t>valista</w:t>
      </w:r>
      <w:r w:rsidR="007F0A8F">
        <w:t xml:space="preserve"> ou </w:t>
      </w:r>
      <w:r w:rsidR="004421D9">
        <w:t>Beneficiário Final</w:t>
      </w:r>
      <w:r w:rsidRPr="007E60A4">
        <w:t>:</w:t>
      </w:r>
      <w:bookmarkEnd w:id="309"/>
      <w:bookmarkEnd w:id="310"/>
      <w:bookmarkEnd w:id="311"/>
      <w:bookmarkEnd w:id="312"/>
      <w:bookmarkEnd w:id="313"/>
      <w:r w:rsidRPr="007E60A4">
        <w:tab/>
      </w:r>
    </w:p>
    <w:p w14:paraId="1CD6DA5A" w14:textId="77777777" w:rsidR="004421D9" w:rsidRDefault="00B12075" w:rsidP="00733830">
      <w:pPr>
        <w:rPr>
          <w:rFonts w:cs="Book Antiqua"/>
          <w:color w:val="626366"/>
          <w:spacing w:val="-5"/>
          <w:szCs w:val="24"/>
        </w:rPr>
      </w:pPr>
      <w:r w:rsidRPr="00B12075">
        <w:rPr>
          <w:rFonts w:cs="Book Antiqua"/>
          <w:color w:val="626366"/>
          <w:spacing w:val="-5"/>
          <w:szCs w:val="24"/>
        </w:rPr>
        <w:t xml:space="preserve">Nome e CPF/CNPJ do </w:t>
      </w:r>
      <w:r w:rsidR="004421D9">
        <w:rPr>
          <w:rFonts w:cs="Book Antiqua"/>
          <w:color w:val="626366"/>
          <w:spacing w:val="-5"/>
          <w:szCs w:val="24"/>
        </w:rPr>
        <w:t>favorecido</w:t>
      </w:r>
      <w:r w:rsidR="00F34241">
        <w:rPr>
          <w:rFonts w:cs="Book Antiqua"/>
          <w:color w:val="626366"/>
          <w:spacing w:val="-5"/>
          <w:szCs w:val="24"/>
        </w:rPr>
        <w:t xml:space="preserve"> final</w:t>
      </w:r>
      <w:r w:rsidR="004421D9">
        <w:rPr>
          <w:rFonts w:cs="Book Antiqua"/>
          <w:color w:val="626366"/>
          <w:spacing w:val="-5"/>
          <w:szCs w:val="24"/>
        </w:rPr>
        <w:t>.</w:t>
      </w:r>
    </w:p>
    <w:p w14:paraId="79835EA5" w14:textId="77777777" w:rsidR="004421D9" w:rsidRDefault="004421D9" w:rsidP="00733830">
      <w:pPr>
        <w:rPr>
          <w:rFonts w:cs="Book Antiqua"/>
          <w:color w:val="626366"/>
          <w:spacing w:val="-5"/>
          <w:szCs w:val="24"/>
        </w:rPr>
      </w:pPr>
    </w:p>
    <w:p w14:paraId="3FD2E9BC" w14:textId="77777777" w:rsidR="00B12075" w:rsidRDefault="004421D9" w:rsidP="00733830">
      <w:pPr>
        <w:rPr>
          <w:rFonts w:cs="Book Antiqua"/>
          <w:color w:val="626366"/>
          <w:spacing w:val="-5"/>
          <w:szCs w:val="24"/>
        </w:rPr>
      </w:pPr>
      <w:r>
        <w:rPr>
          <w:rFonts w:cs="Book Antiqua"/>
          <w:color w:val="626366"/>
          <w:spacing w:val="-5"/>
          <w:szCs w:val="24"/>
        </w:rPr>
        <w:t>Quando espécie de boleto 33 – Depósito e Aporte</w:t>
      </w:r>
      <w:r w:rsidR="00F34241">
        <w:rPr>
          <w:rFonts w:cs="Book Antiqua"/>
          <w:color w:val="626366"/>
          <w:spacing w:val="-5"/>
          <w:szCs w:val="24"/>
        </w:rPr>
        <w:t xml:space="preserve"> (BDA)</w:t>
      </w:r>
      <w:r>
        <w:rPr>
          <w:rFonts w:cs="Book Antiqua"/>
          <w:color w:val="626366"/>
          <w:spacing w:val="-5"/>
          <w:szCs w:val="24"/>
        </w:rPr>
        <w:t>, o nome do campo deve constar como ‘Beneficiário Final’, sendo os mesmos dados do campo ‘Pagador’.</w:t>
      </w:r>
    </w:p>
    <w:p w14:paraId="195DACA3" w14:textId="77777777" w:rsidR="00733830" w:rsidRPr="00733830" w:rsidRDefault="00346DEB" w:rsidP="00193CCC">
      <w:pPr>
        <w:pStyle w:val="Ttulo2"/>
        <w:numPr>
          <w:ilvl w:val="2"/>
          <w:numId w:val="1"/>
        </w:numPr>
      </w:pPr>
      <w:bookmarkStart w:id="314" w:name="_Toc115713455"/>
      <w:bookmarkStart w:id="315" w:name="_Toc115717026"/>
      <w:bookmarkStart w:id="316" w:name="_Toc181879286"/>
      <w:bookmarkStart w:id="317" w:name="_Toc181879832"/>
      <w:r w:rsidRPr="00733830">
        <w:t>Item/Agrupamento [J]</w:t>
      </w:r>
      <w:bookmarkEnd w:id="314"/>
      <w:bookmarkEnd w:id="315"/>
      <w:bookmarkEnd w:id="316"/>
      <w:bookmarkEnd w:id="317"/>
    </w:p>
    <w:p w14:paraId="39B4ACCD" w14:textId="77777777" w:rsidR="00B12075" w:rsidRPr="00346DEB" w:rsidRDefault="00346DEB" w:rsidP="00346DEB">
      <w:pPr>
        <w:pStyle w:val="Ttulo2"/>
        <w:numPr>
          <w:ilvl w:val="3"/>
          <w:numId w:val="1"/>
        </w:numPr>
      </w:pPr>
      <w:bookmarkStart w:id="318" w:name="_Toc379977340"/>
      <w:bookmarkStart w:id="319" w:name="_Toc115713456"/>
      <w:bookmarkStart w:id="320" w:name="_Toc115717027"/>
      <w:bookmarkStart w:id="321" w:name="_Toc181879287"/>
      <w:bookmarkStart w:id="322" w:name="_Toc181879833"/>
      <w:r w:rsidRPr="00346DEB">
        <w:t>Código de barras*:</w:t>
      </w:r>
      <w:bookmarkEnd w:id="318"/>
      <w:bookmarkEnd w:id="319"/>
      <w:bookmarkEnd w:id="320"/>
      <w:r w:rsidR="00906937" w:rsidRPr="00C00634">
        <w:rPr>
          <w:rStyle w:val="Refdenotaderodap"/>
          <w:color w:val="FFFFFF"/>
        </w:rPr>
        <w:footnoteReference w:id="6"/>
      </w:r>
      <w:bookmarkEnd w:id="321"/>
      <w:bookmarkEnd w:id="322"/>
    </w:p>
    <w:p w14:paraId="6356082A"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Na parte inferior à esquerda vem o Código de Barras, com as seguintes características:</w:t>
      </w:r>
    </w:p>
    <w:p w14:paraId="76842F56" w14:textId="77777777" w:rsidR="00B12075" w:rsidRPr="00B12075" w:rsidRDefault="00B12075" w:rsidP="005E0134">
      <w:pPr>
        <w:numPr>
          <w:ilvl w:val="0"/>
          <w:numId w:val="12"/>
        </w:numPr>
        <w:rPr>
          <w:rFonts w:cs="Book Antiqua"/>
          <w:color w:val="626366"/>
          <w:spacing w:val="-5"/>
          <w:szCs w:val="24"/>
        </w:rPr>
      </w:pPr>
      <w:r w:rsidRPr="00346DEB">
        <w:rPr>
          <w:rFonts w:ascii="Futura Std Book Bold TTF" w:hAnsi="Futura Std Book Bold TTF" w:cs="Book Antiqua"/>
          <w:color w:val="626366"/>
          <w:spacing w:val="-5"/>
          <w:szCs w:val="24"/>
        </w:rPr>
        <w:t>Tipo:</w:t>
      </w:r>
      <w:r w:rsidRPr="00B12075">
        <w:rPr>
          <w:rFonts w:cs="Book Antiqua"/>
          <w:color w:val="626366"/>
          <w:spacing w:val="-5"/>
          <w:szCs w:val="24"/>
        </w:rPr>
        <w:t xml:space="preserve"> "2 de 5 intercalado", sendo que "2 de 5" significa que 5 barras definem 1 caractere, sendo que duas delas são barras longas, e "intercalado" significa que </w:t>
      </w:r>
      <w:r w:rsidR="00346DEB" w:rsidRPr="00B12075">
        <w:rPr>
          <w:rFonts w:cs="Book Antiqua"/>
          <w:color w:val="626366"/>
          <w:spacing w:val="-5"/>
          <w:szCs w:val="24"/>
        </w:rPr>
        <w:t>os espaços entre barras também têm</w:t>
      </w:r>
      <w:r w:rsidRPr="00B12075">
        <w:rPr>
          <w:rFonts w:cs="Book Antiqua"/>
          <w:color w:val="626366"/>
          <w:spacing w:val="-5"/>
          <w:szCs w:val="24"/>
        </w:rPr>
        <w:t xml:space="preserve"> significado, de maneira análoga às barras.</w:t>
      </w:r>
    </w:p>
    <w:p w14:paraId="4818EEA7" w14:textId="77777777" w:rsidR="00B12075" w:rsidRPr="00B12075" w:rsidRDefault="00B12075" w:rsidP="005E0134">
      <w:pPr>
        <w:numPr>
          <w:ilvl w:val="0"/>
          <w:numId w:val="12"/>
        </w:numPr>
        <w:rPr>
          <w:rFonts w:cs="Book Antiqua"/>
          <w:color w:val="626366"/>
          <w:spacing w:val="-5"/>
          <w:szCs w:val="24"/>
        </w:rPr>
      </w:pPr>
      <w:r w:rsidRPr="00346DEB">
        <w:rPr>
          <w:rFonts w:ascii="Futura Std Book Bold TTF" w:hAnsi="Futura Std Book Bold TTF" w:cs="Book Antiqua"/>
          <w:color w:val="626366"/>
          <w:spacing w:val="-5"/>
          <w:szCs w:val="24"/>
        </w:rPr>
        <w:lastRenderedPageBreak/>
        <w:t>Posição:</w:t>
      </w:r>
      <w:r w:rsidRPr="00B12075">
        <w:rPr>
          <w:rFonts w:cs="Book Antiqua"/>
          <w:color w:val="626366"/>
          <w:spacing w:val="-5"/>
          <w:szCs w:val="24"/>
        </w:rPr>
        <w:t xml:space="preserve"> </w:t>
      </w:r>
      <w:smartTag w:uri="urn:schemas-microsoft-com:office:smarttags" w:element="metricconverter">
        <w:smartTagPr>
          <w:attr w:name="ProductID" w:val="12 mm"/>
        </w:smartTagPr>
        <w:r w:rsidRPr="00B12075">
          <w:rPr>
            <w:rFonts w:cs="Book Antiqua"/>
            <w:color w:val="626366"/>
            <w:spacing w:val="-5"/>
            <w:szCs w:val="24"/>
          </w:rPr>
          <w:t>12 mm</w:t>
        </w:r>
      </w:smartTag>
      <w:r w:rsidRPr="00B12075">
        <w:rPr>
          <w:rFonts w:cs="Book Antiqua"/>
          <w:color w:val="626366"/>
          <w:spacing w:val="-5"/>
          <w:szCs w:val="24"/>
        </w:rPr>
        <w:t xml:space="preserve"> desde a margem inferior da Ficha de Compensação até o centro do código de barras e </w:t>
      </w:r>
      <w:smartTag w:uri="urn:schemas-microsoft-com:office:smarttags" w:element="metricconverter">
        <w:smartTagPr>
          <w:attr w:name="ProductID" w:val="5 mm"/>
        </w:smartTagPr>
        <w:r w:rsidRPr="00B12075">
          <w:rPr>
            <w:rFonts w:cs="Book Antiqua"/>
            <w:color w:val="626366"/>
            <w:spacing w:val="-5"/>
            <w:szCs w:val="24"/>
          </w:rPr>
          <w:t>5 mm</w:t>
        </w:r>
      </w:smartTag>
      <w:r w:rsidRPr="00B12075">
        <w:rPr>
          <w:rFonts w:cs="Book Antiqua"/>
          <w:color w:val="626366"/>
          <w:spacing w:val="-5"/>
          <w:szCs w:val="24"/>
        </w:rPr>
        <w:t xml:space="preserve"> da lateral esquerda da Ficha de Compensação até o início do código de barras (zona de silêncio);</w:t>
      </w:r>
    </w:p>
    <w:p w14:paraId="7F88529B" w14:textId="77777777" w:rsidR="00B12075" w:rsidRPr="00B12075" w:rsidRDefault="00B12075" w:rsidP="005E0134">
      <w:pPr>
        <w:numPr>
          <w:ilvl w:val="0"/>
          <w:numId w:val="12"/>
        </w:numPr>
        <w:rPr>
          <w:rFonts w:cs="Book Antiqua"/>
          <w:color w:val="626366"/>
          <w:spacing w:val="-5"/>
          <w:szCs w:val="24"/>
        </w:rPr>
      </w:pPr>
      <w:r w:rsidRPr="00346DEB">
        <w:rPr>
          <w:rFonts w:ascii="Futura Std Book Bold TTF" w:hAnsi="Futura Std Book Bold TTF" w:cs="Book Antiqua"/>
          <w:color w:val="626366"/>
          <w:spacing w:val="-5"/>
          <w:szCs w:val="24"/>
        </w:rPr>
        <w:t>Dimensão:</w:t>
      </w:r>
      <w:r w:rsidRPr="00B12075">
        <w:rPr>
          <w:rFonts w:cs="Book Antiqua"/>
          <w:color w:val="626366"/>
          <w:spacing w:val="-5"/>
          <w:szCs w:val="24"/>
        </w:rPr>
        <w:t xml:space="preserve"> </w:t>
      </w:r>
      <w:smartTag w:uri="urn:schemas-microsoft-com:office:smarttags" w:element="metricconverter">
        <w:smartTagPr>
          <w:attr w:name="ProductID" w:val="103 mm"/>
        </w:smartTagPr>
        <w:r w:rsidRPr="00B12075">
          <w:rPr>
            <w:rFonts w:cs="Book Antiqua"/>
            <w:color w:val="626366"/>
            <w:spacing w:val="-5"/>
            <w:szCs w:val="24"/>
          </w:rPr>
          <w:t>103 mm</w:t>
        </w:r>
      </w:smartTag>
      <w:r w:rsidRPr="00B12075">
        <w:rPr>
          <w:rFonts w:cs="Book Antiqua"/>
          <w:color w:val="626366"/>
          <w:spacing w:val="-5"/>
          <w:szCs w:val="24"/>
        </w:rPr>
        <w:t xml:space="preserve"> de comprimento por </w:t>
      </w:r>
      <w:smartTag w:uri="urn:schemas-microsoft-com:office:smarttags" w:element="metricconverter">
        <w:smartTagPr>
          <w:attr w:name="ProductID" w:val="13 mm"/>
        </w:smartTagPr>
        <w:r w:rsidRPr="00B12075">
          <w:rPr>
            <w:rFonts w:cs="Book Antiqua"/>
            <w:color w:val="626366"/>
            <w:spacing w:val="-5"/>
            <w:szCs w:val="24"/>
          </w:rPr>
          <w:t>13 mm</w:t>
        </w:r>
      </w:smartTag>
      <w:r w:rsidRPr="00B12075">
        <w:rPr>
          <w:rFonts w:cs="Book Antiqua"/>
          <w:color w:val="626366"/>
          <w:spacing w:val="-5"/>
          <w:szCs w:val="24"/>
        </w:rPr>
        <w:t xml:space="preserve"> de altura.</w:t>
      </w:r>
    </w:p>
    <w:p w14:paraId="2BD611A0" w14:textId="77777777" w:rsidR="00B12075" w:rsidRPr="00B12075" w:rsidRDefault="00B12075" w:rsidP="00F03319">
      <w:pPr>
        <w:rPr>
          <w:rFonts w:cs="Book Antiqua"/>
          <w:color w:val="626366"/>
          <w:spacing w:val="-5"/>
          <w:szCs w:val="24"/>
        </w:rPr>
      </w:pPr>
    </w:p>
    <w:p w14:paraId="4E6EF0C7" w14:textId="77777777" w:rsidR="00B12075" w:rsidRPr="00346DEB" w:rsidRDefault="00346DEB" w:rsidP="00661617">
      <w:pPr>
        <w:pStyle w:val="Ttulo2"/>
        <w:numPr>
          <w:ilvl w:val="4"/>
          <w:numId w:val="1"/>
        </w:numPr>
      </w:pPr>
      <w:bookmarkStart w:id="323" w:name="_Toc115713457"/>
      <w:bookmarkStart w:id="324" w:name="_Toc115717028"/>
      <w:bookmarkStart w:id="325" w:name="_Toc181879288"/>
      <w:bookmarkStart w:id="326" w:name="_Toc181879834"/>
      <w:r>
        <w:t>Composição d</w:t>
      </w:r>
      <w:r w:rsidRPr="00346DEB">
        <w:t xml:space="preserve">o </w:t>
      </w:r>
      <w:r>
        <w:t>c</w:t>
      </w:r>
      <w:r w:rsidRPr="00346DEB">
        <w:t xml:space="preserve">ódigo </w:t>
      </w:r>
      <w:r>
        <w:t>d</w:t>
      </w:r>
      <w:r w:rsidRPr="00346DEB">
        <w:t xml:space="preserve">e </w:t>
      </w:r>
      <w:r>
        <w:t>b</w:t>
      </w:r>
      <w:r w:rsidRPr="00346DEB">
        <w:t>arras</w:t>
      </w:r>
      <w:bookmarkEnd w:id="323"/>
      <w:bookmarkEnd w:id="324"/>
      <w:bookmarkEnd w:id="325"/>
      <w:bookmarkEnd w:id="326"/>
    </w:p>
    <w:p w14:paraId="1117F157" w14:textId="77777777" w:rsidR="00B12075" w:rsidRDefault="00B12075" w:rsidP="00F03319">
      <w:pPr>
        <w:rPr>
          <w:rFonts w:cs="Book Antiqua"/>
          <w:color w:val="626366"/>
          <w:spacing w:val="-5"/>
          <w:szCs w:val="24"/>
        </w:rPr>
      </w:pPr>
      <w:r w:rsidRPr="00B12075">
        <w:rPr>
          <w:rFonts w:cs="Book Antiqua"/>
          <w:color w:val="626366"/>
          <w:spacing w:val="-5"/>
          <w:szCs w:val="24"/>
        </w:rPr>
        <w:t>O código de barras para a cobrança contém 44 posições dispostas da seguinte forma:</w:t>
      </w:r>
    </w:p>
    <w:p w14:paraId="5E92516C" w14:textId="77777777" w:rsidR="00F05807" w:rsidRPr="00B12075" w:rsidRDefault="00F05807" w:rsidP="00F03319">
      <w:pPr>
        <w:rPr>
          <w:rFonts w:cs="Book Antiqua"/>
          <w:color w:val="626366"/>
          <w:spacing w:val="-5"/>
          <w:szCs w:val="24"/>
        </w:rPr>
      </w:pPr>
    </w:p>
    <w:tbl>
      <w:tblPr>
        <w:tblW w:w="5000" w:type="pct"/>
        <w:tblBorders>
          <w:top w:val="single" w:sz="8" w:space="0" w:color="767171"/>
          <w:left w:val="single" w:sz="8" w:space="0" w:color="767171"/>
          <w:bottom w:val="single" w:sz="8" w:space="0" w:color="767171"/>
          <w:right w:val="single" w:sz="8" w:space="0" w:color="767171"/>
          <w:insideH w:val="single" w:sz="8" w:space="0" w:color="767171"/>
          <w:insideV w:val="single" w:sz="8" w:space="0" w:color="767171"/>
        </w:tblBorders>
        <w:tblCellMar>
          <w:left w:w="70" w:type="dxa"/>
          <w:right w:w="70" w:type="dxa"/>
        </w:tblCellMar>
        <w:tblLook w:val="0000" w:firstRow="0" w:lastRow="0" w:firstColumn="0" w:lastColumn="0" w:noHBand="0" w:noVBand="0"/>
      </w:tblPr>
      <w:tblGrid>
        <w:gridCol w:w="1150"/>
        <w:gridCol w:w="1285"/>
        <w:gridCol w:w="1200"/>
        <w:gridCol w:w="3352"/>
        <w:gridCol w:w="2189"/>
        <w:gridCol w:w="1169"/>
      </w:tblGrid>
      <w:tr w:rsidR="00346DEB" w:rsidRPr="00B12075" w14:paraId="6AE59D62" w14:textId="77777777" w:rsidTr="00647F91">
        <w:trPr>
          <w:trHeight w:val="438"/>
        </w:trPr>
        <w:tc>
          <w:tcPr>
            <w:tcW w:w="556" w:type="pct"/>
            <w:shd w:val="clear" w:color="auto" w:fill="595959"/>
            <w:vAlign w:val="center"/>
          </w:tcPr>
          <w:p w14:paraId="2E4A8CA1" w14:textId="77777777" w:rsidR="00B12075" w:rsidRPr="00346DEB" w:rsidRDefault="00346DEB" w:rsidP="00972861">
            <w:pPr>
              <w:tabs>
                <w:tab w:val="left" w:pos="8904"/>
              </w:tabs>
              <w:spacing w:line="240" w:lineRule="auto"/>
              <w:jc w:val="center"/>
              <w:rPr>
                <w:rFonts w:ascii="Futura Std Book Bold TTF" w:hAnsi="Futura Std Book Bold TTF"/>
                <w:color w:val="FFFFFF"/>
                <w:sz w:val="20"/>
                <w:szCs w:val="20"/>
              </w:rPr>
            </w:pPr>
            <w:r w:rsidRPr="00346DEB">
              <w:rPr>
                <w:rFonts w:ascii="Futura Std Book Bold TTF" w:hAnsi="Futura Std Book Bold TTF"/>
                <w:color w:val="FFFFFF"/>
                <w:sz w:val="20"/>
                <w:szCs w:val="20"/>
              </w:rPr>
              <w:t>POSIÇÃO</w:t>
            </w:r>
          </w:p>
        </w:tc>
        <w:tc>
          <w:tcPr>
            <w:tcW w:w="621" w:type="pct"/>
            <w:shd w:val="clear" w:color="auto" w:fill="595959"/>
            <w:vAlign w:val="center"/>
          </w:tcPr>
          <w:p w14:paraId="7D01C1A5" w14:textId="77777777" w:rsidR="00B12075" w:rsidRPr="00346DEB" w:rsidRDefault="00346DEB" w:rsidP="00972861">
            <w:pPr>
              <w:tabs>
                <w:tab w:val="left" w:pos="8904"/>
              </w:tabs>
              <w:spacing w:line="240" w:lineRule="auto"/>
              <w:jc w:val="center"/>
              <w:rPr>
                <w:rFonts w:ascii="Futura Std Book Bold TTF" w:hAnsi="Futura Std Book Bold TTF"/>
                <w:color w:val="FFFFFF"/>
                <w:sz w:val="20"/>
                <w:szCs w:val="20"/>
              </w:rPr>
            </w:pPr>
            <w:r w:rsidRPr="00346DEB">
              <w:rPr>
                <w:rFonts w:ascii="Futura Std Book Bold TTF" w:hAnsi="Futura Std Book Bold TTF"/>
                <w:color w:val="FFFFFF"/>
                <w:sz w:val="20"/>
                <w:szCs w:val="20"/>
              </w:rPr>
              <w:t>TAMANHO</w:t>
            </w:r>
          </w:p>
        </w:tc>
        <w:tc>
          <w:tcPr>
            <w:tcW w:w="580" w:type="pct"/>
            <w:shd w:val="clear" w:color="auto" w:fill="595959"/>
            <w:vAlign w:val="center"/>
          </w:tcPr>
          <w:p w14:paraId="476EC9E2" w14:textId="77777777" w:rsidR="00B12075" w:rsidRPr="00346DEB" w:rsidRDefault="00346DEB" w:rsidP="00972861">
            <w:pPr>
              <w:tabs>
                <w:tab w:val="left" w:pos="8904"/>
              </w:tabs>
              <w:spacing w:line="240" w:lineRule="auto"/>
              <w:jc w:val="center"/>
              <w:rPr>
                <w:rFonts w:ascii="Futura Std Book Bold TTF" w:hAnsi="Futura Std Book Bold TTF"/>
                <w:color w:val="FFFFFF"/>
                <w:sz w:val="20"/>
                <w:szCs w:val="20"/>
              </w:rPr>
            </w:pPr>
            <w:r w:rsidRPr="00346DEB">
              <w:rPr>
                <w:rFonts w:ascii="Futura Std Book Bold TTF" w:hAnsi="Futura Std Book Bold TTF"/>
                <w:color w:val="FFFFFF"/>
                <w:sz w:val="20"/>
                <w:szCs w:val="20"/>
              </w:rPr>
              <w:t>PICTURE</w:t>
            </w:r>
          </w:p>
        </w:tc>
        <w:tc>
          <w:tcPr>
            <w:tcW w:w="1620" w:type="pct"/>
            <w:shd w:val="clear" w:color="auto" w:fill="595959"/>
            <w:vAlign w:val="center"/>
          </w:tcPr>
          <w:p w14:paraId="0043AF28" w14:textId="77777777" w:rsidR="00B12075" w:rsidRPr="00346DEB" w:rsidRDefault="00346DEB" w:rsidP="00346DEB">
            <w:pPr>
              <w:tabs>
                <w:tab w:val="left" w:pos="8904"/>
              </w:tabs>
              <w:spacing w:line="240" w:lineRule="auto"/>
              <w:jc w:val="center"/>
              <w:rPr>
                <w:rFonts w:ascii="Futura Std Book Bold TTF" w:hAnsi="Futura Std Book Bold TTF"/>
                <w:color w:val="FFFFFF"/>
                <w:sz w:val="20"/>
                <w:szCs w:val="20"/>
              </w:rPr>
            </w:pPr>
            <w:r w:rsidRPr="00346DEB">
              <w:rPr>
                <w:rFonts w:ascii="Futura Std Book Bold TTF" w:hAnsi="Futura Std Book Bold TTF"/>
                <w:color w:val="FFFFFF"/>
                <w:sz w:val="20"/>
                <w:szCs w:val="20"/>
              </w:rPr>
              <w:t>CONTEÚDO</w:t>
            </w:r>
          </w:p>
        </w:tc>
        <w:tc>
          <w:tcPr>
            <w:tcW w:w="1058" w:type="pct"/>
            <w:shd w:val="clear" w:color="auto" w:fill="595959"/>
            <w:vAlign w:val="center"/>
          </w:tcPr>
          <w:p w14:paraId="3FA35305" w14:textId="77777777" w:rsidR="00B12075" w:rsidRPr="00346DEB" w:rsidRDefault="00346DEB" w:rsidP="00972861">
            <w:pPr>
              <w:tabs>
                <w:tab w:val="left" w:pos="8904"/>
              </w:tabs>
              <w:spacing w:line="240" w:lineRule="auto"/>
              <w:jc w:val="center"/>
              <w:rPr>
                <w:rFonts w:ascii="Futura Std Book Bold TTF" w:hAnsi="Futura Std Book Bold TTF"/>
                <w:color w:val="FFFFFF"/>
                <w:sz w:val="20"/>
                <w:szCs w:val="20"/>
              </w:rPr>
            </w:pPr>
            <w:r w:rsidRPr="00346DEB">
              <w:rPr>
                <w:rFonts w:ascii="Futura Std Book Bold TTF" w:hAnsi="Futura Std Book Bold TTF"/>
                <w:color w:val="FFFFFF"/>
                <w:sz w:val="20"/>
                <w:szCs w:val="20"/>
              </w:rPr>
              <w:t>OBSERVAÇÃO</w:t>
            </w:r>
          </w:p>
        </w:tc>
        <w:tc>
          <w:tcPr>
            <w:tcW w:w="565" w:type="pct"/>
            <w:vMerge w:val="restart"/>
            <w:tcBorders>
              <w:top w:val="nil"/>
              <w:right w:val="nil"/>
            </w:tcBorders>
          </w:tcPr>
          <w:p w14:paraId="77B4B736" w14:textId="77777777" w:rsidR="00B12075" w:rsidRPr="00B12075" w:rsidRDefault="00B12075" w:rsidP="00972861">
            <w:pPr>
              <w:jc w:val="center"/>
              <w:rPr>
                <w:rFonts w:cs="Book Antiqua"/>
                <w:color w:val="626366"/>
                <w:spacing w:val="-5"/>
                <w:szCs w:val="24"/>
              </w:rPr>
            </w:pPr>
          </w:p>
        </w:tc>
      </w:tr>
      <w:tr w:rsidR="00B12075" w:rsidRPr="00B12075" w14:paraId="1062F197" w14:textId="77777777" w:rsidTr="00647F91">
        <w:tc>
          <w:tcPr>
            <w:tcW w:w="556" w:type="pct"/>
          </w:tcPr>
          <w:p w14:paraId="05D3A1BB"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01 – 03</w:t>
            </w:r>
          </w:p>
        </w:tc>
        <w:tc>
          <w:tcPr>
            <w:tcW w:w="621" w:type="pct"/>
          </w:tcPr>
          <w:p w14:paraId="22F0306B"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3</w:t>
            </w:r>
          </w:p>
        </w:tc>
        <w:tc>
          <w:tcPr>
            <w:tcW w:w="580" w:type="pct"/>
          </w:tcPr>
          <w:p w14:paraId="737E3629"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 (3)</w:t>
            </w:r>
          </w:p>
        </w:tc>
        <w:tc>
          <w:tcPr>
            <w:tcW w:w="1620" w:type="pct"/>
          </w:tcPr>
          <w:p w14:paraId="4BF0B310"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Identificação do banco (104)</w:t>
            </w:r>
          </w:p>
        </w:tc>
        <w:tc>
          <w:tcPr>
            <w:tcW w:w="1058" w:type="pct"/>
            <w:vAlign w:val="center"/>
          </w:tcPr>
          <w:p w14:paraId="6C124381" w14:textId="77777777" w:rsidR="00B12075" w:rsidRPr="00346DEB" w:rsidRDefault="00B12075" w:rsidP="00972861">
            <w:pPr>
              <w:jc w:val="center"/>
              <w:rPr>
                <w:rFonts w:cs="Book Antiqua"/>
                <w:color w:val="626366"/>
                <w:spacing w:val="-5"/>
                <w:sz w:val="20"/>
                <w:szCs w:val="20"/>
              </w:rPr>
            </w:pPr>
          </w:p>
        </w:tc>
        <w:tc>
          <w:tcPr>
            <w:tcW w:w="565" w:type="pct"/>
            <w:vMerge/>
            <w:tcBorders>
              <w:right w:val="nil"/>
            </w:tcBorders>
          </w:tcPr>
          <w:p w14:paraId="13B48BC6" w14:textId="77777777" w:rsidR="00B12075" w:rsidRPr="00B12075" w:rsidRDefault="00B12075" w:rsidP="00972861">
            <w:pPr>
              <w:jc w:val="center"/>
              <w:rPr>
                <w:rFonts w:cs="Book Antiqua"/>
                <w:color w:val="626366"/>
                <w:spacing w:val="-5"/>
                <w:szCs w:val="24"/>
              </w:rPr>
            </w:pPr>
          </w:p>
        </w:tc>
      </w:tr>
      <w:tr w:rsidR="00B12075" w:rsidRPr="00B12075" w14:paraId="205B7041" w14:textId="77777777" w:rsidTr="00647F91">
        <w:tc>
          <w:tcPr>
            <w:tcW w:w="556" w:type="pct"/>
          </w:tcPr>
          <w:p w14:paraId="3EDAEC59"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04 – 04</w:t>
            </w:r>
          </w:p>
        </w:tc>
        <w:tc>
          <w:tcPr>
            <w:tcW w:w="621" w:type="pct"/>
          </w:tcPr>
          <w:p w14:paraId="6FA9D88A"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1</w:t>
            </w:r>
          </w:p>
        </w:tc>
        <w:tc>
          <w:tcPr>
            <w:tcW w:w="580" w:type="pct"/>
          </w:tcPr>
          <w:p w14:paraId="61E5078A"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w:t>
            </w:r>
          </w:p>
        </w:tc>
        <w:tc>
          <w:tcPr>
            <w:tcW w:w="1620" w:type="pct"/>
          </w:tcPr>
          <w:p w14:paraId="2A5F1812"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Código da moeda (9 - Real)</w:t>
            </w:r>
          </w:p>
        </w:tc>
        <w:tc>
          <w:tcPr>
            <w:tcW w:w="1058" w:type="pct"/>
            <w:vAlign w:val="center"/>
          </w:tcPr>
          <w:p w14:paraId="1D2B2356" w14:textId="77777777" w:rsidR="00B12075" w:rsidRPr="00346DEB" w:rsidRDefault="00B12075" w:rsidP="00972861">
            <w:pPr>
              <w:jc w:val="center"/>
              <w:rPr>
                <w:rFonts w:cs="Book Antiqua"/>
                <w:color w:val="626366"/>
                <w:spacing w:val="-5"/>
                <w:sz w:val="20"/>
                <w:szCs w:val="20"/>
              </w:rPr>
            </w:pPr>
          </w:p>
        </w:tc>
        <w:tc>
          <w:tcPr>
            <w:tcW w:w="565" w:type="pct"/>
            <w:vMerge/>
            <w:tcBorders>
              <w:right w:val="nil"/>
            </w:tcBorders>
          </w:tcPr>
          <w:p w14:paraId="1AF767F2" w14:textId="77777777" w:rsidR="00B12075" w:rsidRPr="00B12075" w:rsidRDefault="00B12075" w:rsidP="00972861">
            <w:pPr>
              <w:jc w:val="center"/>
              <w:rPr>
                <w:rFonts w:cs="Book Antiqua"/>
                <w:color w:val="626366"/>
                <w:spacing w:val="-5"/>
                <w:szCs w:val="24"/>
              </w:rPr>
            </w:pPr>
          </w:p>
        </w:tc>
      </w:tr>
      <w:tr w:rsidR="00B12075" w:rsidRPr="00B12075" w14:paraId="3664A0FE" w14:textId="77777777" w:rsidTr="00647F91">
        <w:tc>
          <w:tcPr>
            <w:tcW w:w="556" w:type="pct"/>
          </w:tcPr>
          <w:p w14:paraId="6EEE3012"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05 – 05</w:t>
            </w:r>
          </w:p>
        </w:tc>
        <w:tc>
          <w:tcPr>
            <w:tcW w:w="621" w:type="pct"/>
          </w:tcPr>
          <w:p w14:paraId="42B7272A"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1</w:t>
            </w:r>
          </w:p>
        </w:tc>
        <w:tc>
          <w:tcPr>
            <w:tcW w:w="580" w:type="pct"/>
          </w:tcPr>
          <w:p w14:paraId="07663D38"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w:t>
            </w:r>
          </w:p>
        </w:tc>
        <w:tc>
          <w:tcPr>
            <w:tcW w:w="1620" w:type="pct"/>
          </w:tcPr>
          <w:p w14:paraId="78474157"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DV Geral do Código de Barras</w:t>
            </w:r>
          </w:p>
        </w:tc>
        <w:tc>
          <w:tcPr>
            <w:tcW w:w="1058" w:type="pct"/>
            <w:vAlign w:val="center"/>
          </w:tcPr>
          <w:p w14:paraId="60A2A90E"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Nota 2 / Anexo I</w:t>
            </w:r>
          </w:p>
        </w:tc>
        <w:tc>
          <w:tcPr>
            <w:tcW w:w="565" w:type="pct"/>
            <w:vMerge/>
            <w:tcBorders>
              <w:right w:val="nil"/>
            </w:tcBorders>
          </w:tcPr>
          <w:p w14:paraId="5B3C6111" w14:textId="77777777" w:rsidR="00B12075" w:rsidRPr="00B12075" w:rsidRDefault="00B12075" w:rsidP="00972861">
            <w:pPr>
              <w:jc w:val="center"/>
              <w:rPr>
                <w:rFonts w:cs="Book Antiqua"/>
                <w:color w:val="626366"/>
                <w:spacing w:val="-5"/>
                <w:szCs w:val="24"/>
              </w:rPr>
            </w:pPr>
          </w:p>
        </w:tc>
      </w:tr>
      <w:tr w:rsidR="00B12075" w:rsidRPr="00B12075" w14:paraId="19D88BD0" w14:textId="77777777" w:rsidTr="00647F91">
        <w:tc>
          <w:tcPr>
            <w:tcW w:w="556" w:type="pct"/>
          </w:tcPr>
          <w:p w14:paraId="4D81059E"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06 - 09</w:t>
            </w:r>
          </w:p>
        </w:tc>
        <w:tc>
          <w:tcPr>
            <w:tcW w:w="621" w:type="pct"/>
          </w:tcPr>
          <w:p w14:paraId="69C153F7"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4</w:t>
            </w:r>
          </w:p>
        </w:tc>
        <w:tc>
          <w:tcPr>
            <w:tcW w:w="580" w:type="pct"/>
          </w:tcPr>
          <w:p w14:paraId="38BF1534"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w:t>
            </w:r>
          </w:p>
        </w:tc>
        <w:tc>
          <w:tcPr>
            <w:tcW w:w="1620" w:type="pct"/>
          </w:tcPr>
          <w:p w14:paraId="159D4A01"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Fator de Vencimento</w:t>
            </w:r>
          </w:p>
        </w:tc>
        <w:tc>
          <w:tcPr>
            <w:tcW w:w="1058" w:type="pct"/>
            <w:vAlign w:val="center"/>
          </w:tcPr>
          <w:p w14:paraId="4E2CC13C"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Anexo II</w:t>
            </w:r>
          </w:p>
        </w:tc>
        <w:tc>
          <w:tcPr>
            <w:tcW w:w="565" w:type="pct"/>
            <w:vMerge/>
            <w:tcBorders>
              <w:right w:val="nil"/>
            </w:tcBorders>
          </w:tcPr>
          <w:p w14:paraId="25FDEF78" w14:textId="77777777" w:rsidR="00B12075" w:rsidRPr="00B12075" w:rsidRDefault="00B12075" w:rsidP="00972861">
            <w:pPr>
              <w:jc w:val="center"/>
              <w:rPr>
                <w:rFonts w:cs="Book Antiqua"/>
                <w:color w:val="626366"/>
                <w:spacing w:val="-5"/>
                <w:szCs w:val="24"/>
              </w:rPr>
            </w:pPr>
          </w:p>
        </w:tc>
      </w:tr>
      <w:tr w:rsidR="00B12075" w:rsidRPr="00B12075" w14:paraId="51CC36E3" w14:textId="77777777" w:rsidTr="00647F91">
        <w:tc>
          <w:tcPr>
            <w:tcW w:w="556" w:type="pct"/>
          </w:tcPr>
          <w:p w14:paraId="23786D67"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10 - 19</w:t>
            </w:r>
          </w:p>
        </w:tc>
        <w:tc>
          <w:tcPr>
            <w:tcW w:w="621" w:type="pct"/>
          </w:tcPr>
          <w:p w14:paraId="5E09BCCB"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10</w:t>
            </w:r>
          </w:p>
        </w:tc>
        <w:tc>
          <w:tcPr>
            <w:tcW w:w="580" w:type="pct"/>
          </w:tcPr>
          <w:p w14:paraId="369C9050"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 (8) V99</w:t>
            </w:r>
          </w:p>
        </w:tc>
        <w:tc>
          <w:tcPr>
            <w:tcW w:w="1620" w:type="pct"/>
          </w:tcPr>
          <w:p w14:paraId="2F591B5D"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Valor do Documento</w:t>
            </w:r>
          </w:p>
        </w:tc>
        <w:tc>
          <w:tcPr>
            <w:tcW w:w="1058" w:type="pct"/>
            <w:vAlign w:val="center"/>
          </w:tcPr>
          <w:p w14:paraId="087B9182" w14:textId="77777777" w:rsidR="00B12075" w:rsidRPr="00346DEB" w:rsidRDefault="00B12075" w:rsidP="00972861">
            <w:pPr>
              <w:jc w:val="center"/>
              <w:rPr>
                <w:rFonts w:cs="Book Antiqua"/>
                <w:color w:val="626366"/>
                <w:spacing w:val="-5"/>
                <w:sz w:val="20"/>
                <w:szCs w:val="20"/>
              </w:rPr>
            </w:pPr>
          </w:p>
        </w:tc>
        <w:tc>
          <w:tcPr>
            <w:tcW w:w="565" w:type="pct"/>
            <w:vMerge/>
            <w:tcBorders>
              <w:right w:val="nil"/>
            </w:tcBorders>
          </w:tcPr>
          <w:p w14:paraId="0789F016" w14:textId="77777777" w:rsidR="00B12075" w:rsidRPr="00B12075" w:rsidRDefault="00B12075" w:rsidP="00972861">
            <w:pPr>
              <w:jc w:val="center"/>
              <w:rPr>
                <w:rFonts w:cs="Book Antiqua"/>
                <w:color w:val="626366"/>
                <w:spacing w:val="-5"/>
                <w:szCs w:val="24"/>
              </w:rPr>
            </w:pPr>
          </w:p>
        </w:tc>
      </w:tr>
      <w:tr w:rsidR="00972861" w:rsidRPr="00B12075" w14:paraId="69F2CD6A" w14:textId="77777777" w:rsidTr="00647F91">
        <w:tc>
          <w:tcPr>
            <w:tcW w:w="556" w:type="pct"/>
          </w:tcPr>
          <w:p w14:paraId="22627377"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20 – 2</w:t>
            </w:r>
            <w:r>
              <w:rPr>
                <w:rFonts w:cs="Book Antiqua"/>
                <w:color w:val="626366"/>
                <w:spacing w:val="-5"/>
                <w:sz w:val="20"/>
                <w:szCs w:val="20"/>
              </w:rPr>
              <w:t>6</w:t>
            </w:r>
          </w:p>
        </w:tc>
        <w:tc>
          <w:tcPr>
            <w:tcW w:w="621" w:type="pct"/>
          </w:tcPr>
          <w:p w14:paraId="35F45D45" w14:textId="77777777" w:rsidR="00972861" w:rsidRPr="00346DEB" w:rsidRDefault="00972861" w:rsidP="00972861">
            <w:pPr>
              <w:jc w:val="center"/>
              <w:rPr>
                <w:rFonts w:cs="Book Antiqua"/>
                <w:color w:val="626366"/>
                <w:spacing w:val="-5"/>
                <w:sz w:val="20"/>
                <w:szCs w:val="20"/>
              </w:rPr>
            </w:pPr>
            <w:r>
              <w:rPr>
                <w:rFonts w:cs="Book Antiqua"/>
                <w:color w:val="626366"/>
                <w:spacing w:val="-5"/>
                <w:sz w:val="20"/>
                <w:szCs w:val="20"/>
              </w:rPr>
              <w:t>7</w:t>
            </w:r>
          </w:p>
        </w:tc>
        <w:tc>
          <w:tcPr>
            <w:tcW w:w="580" w:type="pct"/>
          </w:tcPr>
          <w:p w14:paraId="7AAAED04"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w:t>
            </w:r>
            <w:r>
              <w:rPr>
                <w:rFonts w:cs="Book Antiqua"/>
                <w:color w:val="626366"/>
                <w:spacing w:val="-5"/>
                <w:sz w:val="20"/>
                <w:szCs w:val="20"/>
              </w:rPr>
              <w:t>7</w:t>
            </w:r>
            <w:r w:rsidRPr="00346DEB">
              <w:rPr>
                <w:rFonts w:cs="Book Antiqua"/>
                <w:color w:val="626366"/>
                <w:spacing w:val="-5"/>
                <w:sz w:val="20"/>
                <w:szCs w:val="20"/>
              </w:rPr>
              <w:t>)</w:t>
            </w:r>
          </w:p>
        </w:tc>
        <w:tc>
          <w:tcPr>
            <w:tcW w:w="1620" w:type="pct"/>
          </w:tcPr>
          <w:p w14:paraId="0A53A133"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Código do Beneficiário</w:t>
            </w:r>
          </w:p>
        </w:tc>
        <w:tc>
          <w:tcPr>
            <w:tcW w:w="1058" w:type="pct"/>
            <w:vAlign w:val="center"/>
          </w:tcPr>
          <w:p w14:paraId="455BE6FC"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Nota 3 / Anexo VI</w:t>
            </w:r>
          </w:p>
        </w:tc>
        <w:tc>
          <w:tcPr>
            <w:tcW w:w="565" w:type="pct"/>
            <w:vMerge w:val="restart"/>
            <w:vAlign w:val="center"/>
          </w:tcPr>
          <w:p w14:paraId="71B939FF" w14:textId="77777777" w:rsidR="00972861" w:rsidRPr="00972861" w:rsidRDefault="00972861" w:rsidP="00972861">
            <w:pPr>
              <w:jc w:val="center"/>
              <w:rPr>
                <w:rFonts w:ascii="Futura Std Book Bold TTF" w:hAnsi="Futura Std Book Bold TTF" w:cs="Book Antiqua"/>
                <w:color w:val="626366"/>
                <w:spacing w:val="-5"/>
                <w:szCs w:val="24"/>
              </w:rPr>
            </w:pPr>
            <w:r w:rsidRPr="00972861">
              <w:rPr>
                <w:rFonts w:ascii="Futura Std Book Bold TTF" w:hAnsi="Futura Std Book Bold TTF" w:cs="Book Antiqua"/>
                <w:color w:val="626366"/>
                <w:spacing w:val="-5"/>
                <w:szCs w:val="24"/>
              </w:rPr>
              <w:t>Campo Livre</w:t>
            </w:r>
          </w:p>
        </w:tc>
      </w:tr>
      <w:tr w:rsidR="00972861" w:rsidRPr="00B12075" w14:paraId="4C60405D" w14:textId="77777777" w:rsidTr="00647F91">
        <w:tc>
          <w:tcPr>
            <w:tcW w:w="556" w:type="pct"/>
          </w:tcPr>
          <w:p w14:paraId="22BF5D5C"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27 – 29</w:t>
            </w:r>
          </w:p>
        </w:tc>
        <w:tc>
          <w:tcPr>
            <w:tcW w:w="621" w:type="pct"/>
          </w:tcPr>
          <w:p w14:paraId="226D63F2"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w:t>
            </w:r>
          </w:p>
        </w:tc>
        <w:tc>
          <w:tcPr>
            <w:tcW w:w="580" w:type="pct"/>
          </w:tcPr>
          <w:p w14:paraId="59A0065E"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(3)</w:t>
            </w:r>
          </w:p>
        </w:tc>
        <w:tc>
          <w:tcPr>
            <w:tcW w:w="1620" w:type="pct"/>
          </w:tcPr>
          <w:p w14:paraId="6B211A9D"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Nosso Número - Sequência 1</w:t>
            </w:r>
          </w:p>
        </w:tc>
        <w:tc>
          <w:tcPr>
            <w:tcW w:w="1058" w:type="pct"/>
            <w:vMerge w:val="restart"/>
            <w:vAlign w:val="center"/>
          </w:tcPr>
          <w:p w14:paraId="7006EA66"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Nota 1</w:t>
            </w:r>
          </w:p>
        </w:tc>
        <w:tc>
          <w:tcPr>
            <w:tcW w:w="565" w:type="pct"/>
            <w:vMerge/>
          </w:tcPr>
          <w:p w14:paraId="545B4483" w14:textId="77777777" w:rsidR="00972861" w:rsidRPr="00B12075" w:rsidRDefault="00972861" w:rsidP="00972861">
            <w:pPr>
              <w:jc w:val="center"/>
              <w:rPr>
                <w:rFonts w:cs="Book Antiqua"/>
                <w:color w:val="626366"/>
                <w:spacing w:val="-5"/>
                <w:szCs w:val="24"/>
              </w:rPr>
            </w:pPr>
          </w:p>
        </w:tc>
      </w:tr>
      <w:tr w:rsidR="00972861" w:rsidRPr="00B12075" w14:paraId="654DAC0C" w14:textId="77777777" w:rsidTr="00647F91">
        <w:tc>
          <w:tcPr>
            <w:tcW w:w="556" w:type="pct"/>
          </w:tcPr>
          <w:p w14:paraId="23920368"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30 – 30</w:t>
            </w:r>
          </w:p>
        </w:tc>
        <w:tc>
          <w:tcPr>
            <w:tcW w:w="621" w:type="pct"/>
          </w:tcPr>
          <w:p w14:paraId="33997B88"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1</w:t>
            </w:r>
          </w:p>
        </w:tc>
        <w:tc>
          <w:tcPr>
            <w:tcW w:w="580" w:type="pct"/>
          </w:tcPr>
          <w:p w14:paraId="2224E693"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(1)</w:t>
            </w:r>
          </w:p>
        </w:tc>
        <w:tc>
          <w:tcPr>
            <w:tcW w:w="1620" w:type="pct"/>
          </w:tcPr>
          <w:p w14:paraId="7CAE6AE4"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Constante 1</w:t>
            </w:r>
          </w:p>
        </w:tc>
        <w:tc>
          <w:tcPr>
            <w:tcW w:w="1058" w:type="pct"/>
            <w:vMerge/>
            <w:vAlign w:val="center"/>
          </w:tcPr>
          <w:p w14:paraId="4A47B6B2" w14:textId="77777777" w:rsidR="00972861" w:rsidRPr="00346DEB" w:rsidRDefault="00972861" w:rsidP="00972861">
            <w:pPr>
              <w:jc w:val="center"/>
              <w:rPr>
                <w:rFonts w:cs="Book Antiqua"/>
                <w:color w:val="626366"/>
                <w:spacing w:val="-5"/>
                <w:sz w:val="20"/>
                <w:szCs w:val="20"/>
              </w:rPr>
            </w:pPr>
          </w:p>
        </w:tc>
        <w:tc>
          <w:tcPr>
            <w:tcW w:w="565" w:type="pct"/>
            <w:vMerge/>
          </w:tcPr>
          <w:p w14:paraId="3C38ACE5" w14:textId="77777777" w:rsidR="00972861" w:rsidRPr="00B12075" w:rsidRDefault="00972861" w:rsidP="00972861">
            <w:pPr>
              <w:jc w:val="center"/>
              <w:rPr>
                <w:rFonts w:cs="Book Antiqua"/>
                <w:color w:val="626366"/>
                <w:spacing w:val="-5"/>
                <w:szCs w:val="24"/>
              </w:rPr>
            </w:pPr>
          </w:p>
        </w:tc>
      </w:tr>
      <w:tr w:rsidR="00972861" w:rsidRPr="00B12075" w14:paraId="10F77AC9" w14:textId="77777777" w:rsidTr="00647F91">
        <w:tc>
          <w:tcPr>
            <w:tcW w:w="556" w:type="pct"/>
          </w:tcPr>
          <w:p w14:paraId="6FCE46E9"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31 – 33</w:t>
            </w:r>
          </w:p>
        </w:tc>
        <w:tc>
          <w:tcPr>
            <w:tcW w:w="621" w:type="pct"/>
          </w:tcPr>
          <w:p w14:paraId="578350D4"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w:t>
            </w:r>
          </w:p>
        </w:tc>
        <w:tc>
          <w:tcPr>
            <w:tcW w:w="580" w:type="pct"/>
          </w:tcPr>
          <w:p w14:paraId="63C0BC57"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(3)</w:t>
            </w:r>
          </w:p>
        </w:tc>
        <w:tc>
          <w:tcPr>
            <w:tcW w:w="1620" w:type="pct"/>
          </w:tcPr>
          <w:p w14:paraId="740641F3"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Nosso Número - Sequência 2</w:t>
            </w:r>
          </w:p>
        </w:tc>
        <w:tc>
          <w:tcPr>
            <w:tcW w:w="1058" w:type="pct"/>
            <w:vMerge/>
            <w:vAlign w:val="center"/>
          </w:tcPr>
          <w:p w14:paraId="2F1CFA25" w14:textId="77777777" w:rsidR="00972861" w:rsidRPr="00346DEB" w:rsidRDefault="00972861" w:rsidP="00972861">
            <w:pPr>
              <w:jc w:val="center"/>
              <w:rPr>
                <w:rFonts w:cs="Book Antiqua"/>
                <w:color w:val="626366"/>
                <w:spacing w:val="-5"/>
                <w:sz w:val="20"/>
                <w:szCs w:val="20"/>
              </w:rPr>
            </w:pPr>
          </w:p>
        </w:tc>
        <w:tc>
          <w:tcPr>
            <w:tcW w:w="565" w:type="pct"/>
            <w:vMerge/>
          </w:tcPr>
          <w:p w14:paraId="05B52274" w14:textId="77777777" w:rsidR="00972861" w:rsidRPr="00B12075" w:rsidRDefault="00972861" w:rsidP="00972861">
            <w:pPr>
              <w:jc w:val="center"/>
              <w:rPr>
                <w:rFonts w:cs="Book Antiqua"/>
                <w:color w:val="626366"/>
                <w:spacing w:val="-5"/>
                <w:szCs w:val="24"/>
              </w:rPr>
            </w:pPr>
          </w:p>
        </w:tc>
      </w:tr>
      <w:tr w:rsidR="00972861" w:rsidRPr="00B12075" w14:paraId="5F69ABEE" w14:textId="77777777" w:rsidTr="00647F91">
        <w:tc>
          <w:tcPr>
            <w:tcW w:w="556" w:type="pct"/>
          </w:tcPr>
          <w:p w14:paraId="012E1ECE"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34 – 34</w:t>
            </w:r>
          </w:p>
        </w:tc>
        <w:tc>
          <w:tcPr>
            <w:tcW w:w="621" w:type="pct"/>
          </w:tcPr>
          <w:p w14:paraId="616077A3"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1</w:t>
            </w:r>
          </w:p>
        </w:tc>
        <w:tc>
          <w:tcPr>
            <w:tcW w:w="580" w:type="pct"/>
          </w:tcPr>
          <w:p w14:paraId="4CDA87E6"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(1)</w:t>
            </w:r>
          </w:p>
        </w:tc>
        <w:tc>
          <w:tcPr>
            <w:tcW w:w="1620" w:type="pct"/>
          </w:tcPr>
          <w:p w14:paraId="769C6622"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Constante 2</w:t>
            </w:r>
          </w:p>
        </w:tc>
        <w:tc>
          <w:tcPr>
            <w:tcW w:w="1058" w:type="pct"/>
            <w:vMerge/>
            <w:vAlign w:val="center"/>
          </w:tcPr>
          <w:p w14:paraId="69070F8C" w14:textId="77777777" w:rsidR="00972861" w:rsidRPr="00346DEB" w:rsidRDefault="00972861" w:rsidP="00972861">
            <w:pPr>
              <w:jc w:val="center"/>
              <w:rPr>
                <w:rFonts w:cs="Book Antiqua"/>
                <w:color w:val="626366"/>
                <w:spacing w:val="-5"/>
                <w:sz w:val="20"/>
                <w:szCs w:val="20"/>
              </w:rPr>
            </w:pPr>
          </w:p>
        </w:tc>
        <w:tc>
          <w:tcPr>
            <w:tcW w:w="565" w:type="pct"/>
            <w:vMerge/>
          </w:tcPr>
          <w:p w14:paraId="4EEC6EF6" w14:textId="77777777" w:rsidR="00972861" w:rsidRPr="00B12075" w:rsidRDefault="00972861" w:rsidP="00972861">
            <w:pPr>
              <w:jc w:val="center"/>
              <w:rPr>
                <w:rFonts w:cs="Book Antiqua"/>
                <w:color w:val="626366"/>
                <w:spacing w:val="-5"/>
                <w:szCs w:val="24"/>
              </w:rPr>
            </w:pPr>
          </w:p>
        </w:tc>
      </w:tr>
      <w:tr w:rsidR="00972861" w:rsidRPr="00B12075" w14:paraId="6584420F" w14:textId="77777777" w:rsidTr="00647F91">
        <w:tc>
          <w:tcPr>
            <w:tcW w:w="556" w:type="pct"/>
          </w:tcPr>
          <w:p w14:paraId="73F5BE1F"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35 – 43</w:t>
            </w:r>
          </w:p>
        </w:tc>
        <w:tc>
          <w:tcPr>
            <w:tcW w:w="621" w:type="pct"/>
          </w:tcPr>
          <w:p w14:paraId="358BA459"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w:t>
            </w:r>
          </w:p>
        </w:tc>
        <w:tc>
          <w:tcPr>
            <w:tcW w:w="580" w:type="pct"/>
          </w:tcPr>
          <w:p w14:paraId="492CB230" w14:textId="77777777" w:rsidR="00972861" w:rsidRPr="00346DEB" w:rsidRDefault="00972861" w:rsidP="00972861">
            <w:pPr>
              <w:jc w:val="center"/>
              <w:rPr>
                <w:rFonts w:cs="Book Antiqua"/>
                <w:color w:val="626366"/>
                <w:spacing w:val="-5"/>
                <w:sz w:val="20"/>
                <w:szCs w:val="20"/>
              </w:rPr>
            </w:pPr>
            <w:r w:rsidRPr="00346DEB">
              <w:rPr>
                <w:rFonts w:cs="Book Antiqua"/>
                <w:color w:val="626366"/>
                <w:spacing w:val="-5"/>
                <w:sz w:val="20"/>
                <w:szCs w:val="20"/>
              </w:rPr>
              <w:t>9 (9)</w:t>
            </w:r>
          </w:p>
        </w:tc>
        <w:tc>
          <w:tcPr>
            <w:tcW w:w="1620" w:type="pct"/>
          </w:tcPr>
          <w:p w14:paraId="52BCBCB2" w14:textId="77777777" w:rsidR="00972861" w:rsidRPr="00346DEB" w:rsidRDefault="00972861" w:rsidP="00F03319">
            <w:pPr>
              <w:rPr>
                <w:rFonts w:cs="Book Antiqua"/>
                <w:color w:val="626366"/>
                <w:spacing w:val="-5"/>
                <w:sz w:val="20"/>
                <w:szCs w:val="20"/>
              </w:rPr>
            </w:pPr>
            <w:r w:rsidRPr="00346DEB">
              <w:rPr>
                <w:rFonts w:cs="Book Antiqua"/>
                <w:color w:val="626366"/>
                <w:spacing w:val="-5"/>
                <w:sz w:val="20"/>
                <w:szCs w:val="20"/>
              </w:rPr>
              <w:t>Nosso Número - Sequência 3</w:t>
            </w:r>
          </w:p>
        </w:tc>
        <w:tc>
          <w:tcPr>
            <w:tcW w:w="1058" w:type="pct"/>
            <w:vMerge/>
            <w:vAlign w:val="center"/>
          </w:tcPr>
          <w:p w14:paraId="2D9FC9AA" w14:textId="77777777" w:rsidR="00972861" w:rsidRPr="00346DEB" w:rsidRDefault="00972861" w:rsidP="00972861">
            <w:pPr>
              <w:jc w:val="center"/>
              <w:rPr>
                <w:rFonts w:cs="Book Antiqua"/>
                <w:color w:val="626366"/>
                <w:spacing w:val="-5"/>
                <w:sz w:val="20"/>
                <w:szCs w:val="20"/>
              </w:rPr>
            </w:pPr>
          </w:p>
        </w:tc>
        <w:tc>
          <w:tcPr>
            <w:tcW w:w="565" w:type="pct"/>
            <w:vMerge/>
          </w:tcPr>
          <w:p w14:paraId="66083FCB" w14:textId="77777777" w:rsidR="00972861" w:rsidRPr="00B12075" w:rsidRDefault="00972861" w:rsidP="00972861">
            <w:pPr>
              <w:jc w:val="center"/>
              <w:rPr>
                <w:rFonts w:cs="Book Antiqua"/>
                <w:color w:val="626366"/>
                <w:spacing w:val="-5"/>
                <w:szCs w:val="24"/>
              </w:rPr>
            </w:pPr>
          </w:p>
        </w:tc>
      </w:tr>
      <w:tr w:rsidR="00B12075" w:rsidRPr="00B12075" w14:paraId="6665DF74" w14:textId="77777777" w:rsidTr="00647F91">
        <w:tc>
          <w:tcPr>
            <w:tcW w:w="556" w:type="pct"/>
          </w:tcPr>
          <w:p w14:paraId="1DE72832"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44 – 44</w:t>
            </w:r>
          </w:p>
        </w:tc>
        <w:tc>
          <w:tcPr>
            <w:tcW w:w="621" w:type="pct"/>
          </w:tcPr>
          <w:p w14:paraId="47FDCB79"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1</w:t>
            </w:r>
          </w:p>
        </w:tc>
        <w:tc>
          <w:tcPr>
            <w:tcW w:w="580" w:type="pct"/>
          </w:tcPr>
          <w:p w14:paraId="6E73BB78"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9 (1)</w:t>
            </w:r>
          </w:p>
        </w:tc>
        <w:tc>
          <w:tcPr>
            <w:tcW w:w="1620" w:type="pct"/>
          </w:tcPr>
          <w:p w14:paraId="68EBD49D" w14:textId="77777777" w:rsidR="00B12075" w:rsidRPr="00346DEB" w:rsidRDefault="00B12075" w:rsidP="00F03319">
            <w:pPr>
              <w:rPr>
                <w:rFonts w:cs="Book Antiqua"/>
                <w:color w:val="626366"/>
                <w:spacing w:val="-5"/>
                <w:sz w:val="20"/>
                <w:szCs w:val="20"/>
              </w:rPr>
            </w:pPr>
            <w:r w:rsidRPr="00346DEB">
              <w:rPr>
                <w:rFonts w:cs="Book Antiqua"/>
                <w:color w:val="626366"/>
                <w:spacing w:val="-5"/>
                <w:sz w:val="20"/>
                <w:szCs w:val="20"/>
              </w:rPr>
              <w:t>DV do Campo Livre</w:t>
            </w:r>
          </w:p>
        </w:tc>
        <w:tc>
          <w:tcPr>
            <w:tcW w:w="1058" w:type="pct"/>
            <w:vAlign w:val="center"/>
          </w:tcPr>
          <w:p w14:paraId="3A488C23" w14:textId="77777777" w:rsidR="00B12075" w:rsidRPr="00346DEB" w:rsidRDefault="00B12075" w:rsidP="00972861">
            <w:pPr>
              <w:jc w:val="center"/>
              <w:rPr>
                <w:rFonts w:cs="Book Antiqua"/>
                <w:color w:val="626366"/>
                <w:spacing w:val="-5"/>
                <w:sz w:val="20"/>
                <w:szCs w:val="20"/>
              </w:rPr>
            </w:pPr>
            <w:r w:rsidRPr="00346DEB">
              <w:rPr>
                <w:rFonts w:cs="Book Antiqua"/>
                <w:color w:val="626366"/>
                <w:spacing w:val="-5"/>
                <w:sz w:val="20"/>
                <w:szCs w:val="20"/>
              </w:rPr>
              <w:t>Nota 4 / Anexo III</w:t>
            </w:r>
          </w:p>
        </w:tc>
        <w:tc>
          <w:tcPr>
            <w:tcW w:w="565" w:type="pct"/>
            <w:vMerge/>
          </w:tcPr>
          <w:p w14:paraId="0C34F349" w14:textId="77777777" w:rsidR="00B12075" w:rsidRPr="00B12075" w:rsidRDefault="00B12075" w:rsidP="00972861">
            <w:pPr>
              <w:jc w:val="center"/>
              <w:rPr>
                <w:rFonts w:cs="Book Antiqua"/>
                <w:color w:val="626366"/>
                <w:spacing w:val="-5"/>
                <w:szCs w:val="24"/>
              </w:rPr>
            </w:pPr>
          </w:p>
        </w:tc>
      </w:tr>
    </w:tbl>
    <w:p w14:paraId="6D3A5E39" w14:textId="77777777" w:rsidR="00346DEB" w:rsidRPr="00B12075" w:rsidRDefault="00346DEB" w:rsidP="00F03319">
      <w:pPr>
        <w:rPr>
          <w:rFonts w:cs="Book Antiqua"/>
          <w:color w:val="626366"/>
          <w:spacing w:val="-5"/>
          <w:szCs w:val="24"/>
        </w:rPr>
      </w:pPr>
    </w:p>
    <w:p w14:paraId="733D9EEC" w14:textId="77777777" w:rsidR="00B12075" w:rsidRPr="00972861" w:rsidRDefault="00B12075" w:rsidP="00F03319">
      <w:pPr>
        <w:rPr>
          <w:rFonts w:ascii="Futura Std Book Bold TTF" w:hAnsi="Futura Std Book Bold TTF" w:cs="Book Antiqua"/>
          <w:color w:val="626366"/>
          <w:spacing w:val="-5"/>
          <w:szCs w:val="24"/>
        </w:rPr>
      </w:pPr>
      <w:r w:rsidRPr="00972861">
        <w:rPr>
          <w:rFonts w:ascii="Futura Std Book Bold TTF" w:hAnsi="Futura Std Book Bold TTF" w:cs="Book Antiqua"/>
          <w:color w:val="626366"/>
          <w:spacing w:val="-5"/>
          <w:szCs w:val="24"/>
        </w:rPr>
        <w:t>NOTA 1 – NOSSO NÚMERO DO SIGCB</w:t>
      </w:r>
    </w:p>
    <w:p w14:paraId="1E06CB6F" w14:textId="77777777" w:rsidR="00B12075" w:rsidRDefault="00B12075" w:rsidP="00F03319">
      <w:pPr>
        <w:rPr>
          <w:rFonts w:cs="Book Antiqua"/>
          <w:color w:val="626366"/>
          <w:spacing w:val="-5"/>
          <w:szCs w:val="24"/>
        </w:rPr>
      </w:pPr>
      <w:r w:rsidRPr="00B12075">
        <w:rPr>
          <w:rFonts w:cs="Book Antiqua"/>
          <w:color w:val="626366"/>
          <w:spacing w:val="-5"/>
          <w:szCs w:val="24"/>
        </w:rPr>
        <w:t>É composto de 17 posições, sendo as 02 posições iniciais para identificar a Carteira e a Entrega do Boleto, e as 15 posições restantes são para livre utilização pelo Beneficiário.</w:t>
      </w:r>
    </w:p>
    <w:p w14:paraId="05B71301" w14:textId="77777777" w:rsidR="00972861" w:rsidRPr="00B12075" w:rsidRDefault="00972861" w:rsidP="00F03319">
      <w:pPr>
        <w:rPr>
          <w:rFonts w:cs="Book Antiqua"/>
          <w:color w:val="626366"/>
          <w:spacing w:val="-5"/>
          <w:szCs w:val="24"/>
        </w:rPr>
      </w:pPr>
    </w:p>
    <w:p w14:paraId="5B60D13F"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Está disposto no Código de Barras da seguinte maneira:</w:t>
      </w:r>
    </w:p>
    <w:p w14:paraId="2C484D75" w14:textId="77777777" w:rsidR="00B12075" w:rsidRPr="00B12075" w:rsidRDefault="00B12075" w:rsidP="005E0134">
      <w:pPr>
        <w:numPr>
          <w:ilvl w:val="0"/>
          <w:numId w:val="13"/>
        </w:numPr>
        <w:rPr>
          <w:rFonts w:cs="Book Antiqua"/>
          <w:color w:val="626366"/>
          <w:spacing w:val="-5"/>
          <w:szCs w:val="24"/>
        </w:rPr>
      </w:pPr>
      <w:r w:rsidRPr="00B12075">
        <w:rPr>
          <w:rFonts w:cs="Book Antiqua"/>
          <w:color w:val="626366"/>
          <w:spacing w:val="-5"/>
          <w:szCs w:val="24"/>
        </w:rPr>
        <w:t>Constante 1:</w:t>
      </w:r>
      <w:r w:rsidRPr="00B12075">
        <w:rPr>
          <w:rFonts w:cs="Book Antiqua"/>
          <w:color w:val="626366"/>
          <w:spacing w:val="-5"/>
          <w:szCs w:val="24"/>
        </w:rPr>
        <w:tab/>
        <w:t>1ª posição do Nosso N</w:t>
      </w:r>
      <w:r w:rsidR="00906937">
        <w:rPr>
          <w:rFonts w:cs="Book Antiqua"/>
          <w:color w:val="626366"/>
          <w:spacing w:val="-5"/>
          <w:szCs w:val="24"/>
        </w:rPr>
        <w:t>ú</w:t>
      </w:r>
      <w:r w:rsidRPr="00B12075">
        <w:rPr>
          <w:rFonts w:cs="Book Antiqua"/>
          <w:color w:val="626366"/>
          <w:spacing w:val="-5"/>
          <w:szCs w:val="24"/>
        </w:rPr>
        <w:t>mero - Tipo de Cobrança (1-Registrada)</w:t>
      </w:r>
    </w:p>
    <w:p w14:paraId="6CD046BC" w14:textId="77777777" w:rsidR="00B12075" w:rsidRPr="00B12075" w:rsidRDefault="00B12075" w:rsidP="005E0134">
      <w:pPr>
        <w:numPr>
          <w:ilvl w:val="0"/>
          <w:numId w:val="13"/>
        </w:numPr>
        <w:rPr>
          <w:rFonts w:cs="Book Antiqua"/>
          <w:color w:val="626366"/>
          <w:spacing w:val="-5"/>
          <w:szCs w:val="24"/>
        </w:rPr>
      </w:pPr>
      <w:r w:rsidRPr="00B12075">
        <w:rPr>
          <w:rFonts w:cs="Book Antiqua"/>
          <w:color w:val="626366"/>
          <w:spacing w:val="-5"/>
          <w:szCs w:val="24"/>
        </w:rPr>
        <w:t>Constante 2:</w:t>
      </w:r>
      <w:r w:rsidRPr="00B12075">
        <w:rPr>
          <w:rFonts w:cs="Book Antiqua"/>
          <w:color w:val="626366"/>
          <w:spacing w:val="-5"/>
          <w:szCs w:val="24"/>
        </w:rPr>
        <w:tab/>
        <w:t>2ª posição do Nosso Número - Identificador de Emissão do Boleto (4-Beneficiário)</w:t>
      </w:r>
    </w:p>
    <w:p w14:paraId="0D369435" w14:textId="77777777" w:rsidR="00B12075" w:rsidRPr="00B12075" w:rsidRDefault="00F05807" w:rsidP="005E0134">
      <w:pPr>
        <w:numPr>
          <w:ilvl w:val="0"/>
          <w:numId w:val="13"/>
        </w:numPr>
        <w:rPr>
          <w:rFonts w:cs="Book Antiqua"/>
          <w:color w:val="626366"/>
          <w:spacing w:val="-5"/>
          <w:szCs w:val="24"/>
        </w:rPr>
      </w:pPr>
      <w:r w:rsidRPr="00B12075">
        <w:rPr>
          <w:rFonts w:cs="Book Antiqua"/>
          <w:color w:val="626366"/>
          <w:spacing w:val="-5"/>
          <w:szCs w:val="24"/>
        </w:rPr>
        <w:t>Sequência</w:t>
      </w:r>
      <w:r w:rsidR="00B12075" w:rsidRPr="00B12075">
        <w:rPr>
          <w:rFonts w:cs="Book Antiqua"/>
          <w:color w:val="626366"/>
          <w:spacing w:val="-5"/>
          <w:szCs w:val="24"/>
        </w:rPr>
        <w:t xml:space="preserve"> 1:</w:t>
      </w:r>
      <w:r w:rsidR="00B12075" w:rsidRPr="00B12075">
        <w:rPr>
          <w:rFonts w:cs="Book Antiqua"/>
          <w:color w:val="626366"/>
          <w:spacing w:val="-5"/>
          <w:szCs w:val="24"/>
        </w:rPr>
        <w:tab/>
        <w:t>3ª a 5ª posição do Nosso Número</w:t>
      </w:r>
    </w:p>
    <w:p w14:paraId="01E07D1D" w14:textId="77777777" w:rsidR="00B12075" w:rsidRPr="00B12075" w:rsidRDefault="00F05807" w:rsidP="005E0134">
      <w:pPr>
        <w:numPr>
          <w:ilvl w:val="0"/>
          <w:numId w:val="13"/>
        </w:numPr>
        <w:rPr>
          <w:rFonts w:cs="Book Antiqua"/>
          <w:color w:val="626366"/>
          <w:spacing w:val="-5"/>
          <w:szCs w:val="24"/>
        </w:rPr>
      </w:pPr>
      <w:r w:rsidRPr="00B12075">
        <w:rPr>
          <w:rFonts w:cs="Book Antiqua"/>
          <w:color w:val="626366"/>
          <w:spacing w:val="-5"/>
          <w:szCs w:val="24"/>
        </w:rPr>
        <w:t>Sequência</w:t>
      </w:r>
      <w:r w:rsidR="00B12075" w:rsidRPr="00B12075">
        <w:rPr>
          <w:rFonts w:cs="Book Antiqua"/>
          <w:color w:val="626366"/>
          <w:spacing w:val="-5"/>
          <w:szCs w:val="24"/>
        </w:rPr>
        <w:t xml:space="preserve"> 2:</w:t>
      </w:r>
      <w:r w:rsidR="00B12075" w:rsidRPr="00B12075">
        <w:rPr>
          <w:rFonts w:cs="Book Antiqua"/>
          <w:color w:val="626366"/>
          <w:spacing w:val="-5"/>
          <w:szCs w:val="24"/>
        </w:rPr>
        <w:tab/>
        <w:t>6ª a 8ª posição do Nosso Número</w:t>
      </w:r>
    </w:p>
    <w:p w14:paraId="1C2C7C6E" w14:textId="77777777" w:rsidR="00B12075" w:rsidRPr="00B12075" w:rsidRDefault="00F05807" w:rsidP="005E0134">
      <w:pPr>
        <w:numPr>
          <w:ilvl w:val="0"/>
          <w:numId w:val="13"/>
        </w:numPr>
        <w:rPr>
          <w:rFonts w:cs="Book Antiqua"/>
          <w:color w:val="626366"/>
          <w:spacing w:val="-5"/>
          <w:szCs w:val="24"/>
        </w:rPr>
      </w:pPr>
      <w:r w:rsidRPr="00B12075">
        <w:rPr>
          <w:rFonts w:cs="Book Antiqua"/>
          <w:color w:val="626366"/>
          <w:spacing w:val="-5"/>
          <w:szCs w:val="24"/>
        </w:rPr>
        <w:t>Sequência</w:t>
      </w:r>
      <w:r w:rsidR="00B12075" w:rsidRPr="00B12075">
        <w:rPr>
          <w:rFonts w:cs="Book Antiqua"/>
          <w:color w:val="626366"/>
          <w:spacing w:val="-5"/>
          <w:szCs w:val="24"/>
        </w:rPr>
        <w:t xml:space="preserve"> 3:</w:t>
      </w:r>
      <w:r w:rsidR="00B12075" w:rsidRPr="00B12075">
        <w:rPr>
          <w:rFonts w:cs="Book Antiqua"/>
          <w:color w:val="626366"/>
          <w:spacing w:val="-5"/>
          <w:szCs w:val="24"/>
        </w:rPr>
        <w:tab/>
        <w:t>9ª a 17ª posição do Nosso Número</w:t>
      </w:r>
    </w:p>
    <w:p w14:paraId="71AE58F5" w14:textId="77777777" w:rsidR="00B12075" w:rsidRPr="00B12075" w:rsidRDefault="00B12075" w:rsidP="00F03319">
      <w:pPr>
        <w:rPr>
          <w:rFonts w:cs="Book Antiqua"/>
          <w:color w:val="626366"/>
          <w:spacing w:val="-5"/>
          <w:szCs w:val="24"/>
        </w:rPr>
      </w:pPr>
    </w:p>
    <w:p w14:paraId="4897AD68" w14:textId="77777777" w:rsidR="00B12075" w:rsidRPr="0048666E" w:rsidRDefault="00B12075" w:rsidP="00F03319">
      <w:pPr>
        <w:rPr>
          <w:rFonts w:ascii="Futura Std Book Bold TTF" w:hAnsi="Futura Std Book Bold TTF" w:cs="Book Antiqua"/>
          <w:color w:val="626366"/>
          <w:spacing w:val="-5"/>
          <w:szCs w:val="24"/>
        </w:rPr>
      </w:pPr>
      <w:r w:rsidRPr="0048666E">
        <w:rPr>
          <w:rFonts w:ascii="Futura Std Book Bold TTF" w:hAnsi="Futura Std Book Bold TTF" w:cs="Book Antiqua"/>
          <w:color w:val="626366"/>
          <w:spacing w:val="-5"/>
          <w:szCs w:val="24"/>
        </w:rPr>
        <w:t>NOTA 2 – DV GERAL DO CÓDIGO DE BARRAS (posição 5)</w:t>
      </w:r>
    </w:p>
    <w:p w14:paraId="7DE4591A" w14:textId="77777777" w:rsidR="00B12075" w:rsidRPr="00B12075" w:rsidRDefault="00B12075" w:rsidP="00F03319">
      <w:pPr>
        <w:rPr>
          <w:rFonts w:cs="Book Antiqua"/>
          <w:color w:val="626366"/>
          <w:spacing w:val="-5"/>
          <w:szCs w:val="24"/>
        </w:rPr>
      </w:pPr>
      <w:r w:rsidRPr="00B12075">
        <w:rPr>
          <w:rFonts w:cs="Book Antiqua"/>
          <w:color w:val="626366"/>
          <w:spacing w:val="-5"/>
          <w:szCs w:val="24"/>
        </w:rPr>
        <w:t>Calculado através do Modulo 11, conforme ANEXO I.</w:t>
      </w:r>
    </w:p>
    <w:p w14:paraId="3C3B30FC" w14:textId="77777777" w:rsidR="00B12075" w:rsidRPr="00B12075" w:rsidRDefault="00B12075" w:rsidP="00F03319">
      <w:pPr>
        <w:rPr>
          <w:rFonts w:cs="Book Antiqua"/>
          <w:color w:val="626366"/>
          <w:spacing w:val="-5"/>
          <w:szCs w:val="24"/>
        </w:rPr>
      </w:pPr>
      <w:r w:rsidRPr="0048666E">
        <w:rPr>
          <w:rFonts w:ascii="Futura Std Book Bold TTF" w:hAnsi="Futura Std Book Bold TTF" w:cs="Book Antiqua"/>
          <w:color w:val="626366"/>
          <w:spacing w:val="-5"/>
          <w:szCs w:val="24"/>
        </w:rPr>
        <w:t>ATENÇÃO:</w:t>
      </w:r>
      <w:r w:rsidRPr="00B12075">
        <w:rPr>
          <w:rFonts w:cs="Book Antiqua"/>
          <w:color w:val="626366"/>
          <w:spacing w:val="-5"/>
          <w:szCs w:val="24"/>
        </w:rPr>
        <w:t xml:space="preserve"> Não admite 0 (zero).</w:t>
      </w:r>
    </w:p>
    <w:p w14:paraId="45D2F4CF" w14:textId="77777777" w:rsidR="00B12075" w:rsidRPr="00B12075" w:rsidRDefault="00B12075" w:rsidP="00F03319">
      <w:pPr>
        <w:rPr>
          <w:rFonts w:cs="Book Antiqua"/>
          <w:color w:val="626366"/>
          <w:spacing w:val="-5"/>
          <w:szCs w:val="24"/>
        </w:rPr>
      </w:pPr>
    </w:p>
    <w:p w14:paraId="49068B0E" w14:textId="77777777" w:rsidR="00B12075" w:rsidRPr="0048666E" w:rsidRDefault="00B12075" w:rsidP="00F03319">
      <w:pPr>
        <w:rPr>
          <w:rFonts w:ascii="Futura Std Book Bold TTF" w:hAnsi="Futura Std Book Bold TTF" w:cs="Book Antiqua"/>
          <w:color w:val="626366"/>
          <w:spacing w:val="-5"/>
          <w:szCs w:val="24"/>
        </w:rPr>
      </w:pPr>
      <w:r w:rsidRPr="0048666E">
        <w:rPr>
          <w:rFonts w:ascii="Futura Std Book Bold TTF" w:hAnsi="Futura Std Book Bold TTF" w:cs="Book Antiqua"/>
          <w:color w:val="626366"/>
          <w:spacing w:val="-5"/>
          <w:szCs w:val="24"/>
        </w:rPr>
        <w:lastRenderedPageBreak/>
        <w:t>NOTA 3 –CÓDIGO DO BENEFICIÁRIO (posiç</w:t>
      </w:r>
      <w:r w:rsidR="0048666E">
        <w:rPr>
          <w:rFonts w:ascii="Futura Std Book Bold TTF" w:hAnsi="Futura Std Book Bold TTF" w:cs="Book Antiqua"/>
          <w:color w:val="626366"/>
          <w:spacing w:val="-5"/>
          <w:szCs w:val="24"/>
        </w:rPr>
        <w:t>ões 20 a</w:t>
      </w:r>
      <w:r w:rsidRPr="0048666E">
        <w:rPr>
          <w:rFonts w:ascii="Futura Std Book Bold TTF" w:hAnsi="Futura Std Book Bold TTF" w:cs="Book Antiqua"/>
          <w:color w:val="626366"/>
          <w:spacing w:val="-5"/>
          <w:szCs w:val="24"/>
        </w:rPr>
        <w:t xml:space="preserve"> 26)</w:t>
      </w:r>
    </w:p>
    <w:p w14:paraId="1B117A78" w14:textId="77777777" w:rsidR="0048666E" w:rsidRDefault="0048666E" w:rsidP="00F03319">
      <w:pPr>
        <w:rPr>
          <w:rFonts w:cs="Book Antiqua"/>
          <w:color w:val="626366"/>
          <w:spacing w:val="-5"/>
          <w:szCs w:val="24"/>
        </w:rPr>
      </w:pPr>
      <w:r>
        <w:rPr>
          <w:rFonts w:cs="Book Antiqua"/>
          <w:color w:val="626366"/>
          <w:spacing w:val="-5"/>
          <w:szCs w:val="24"/>
        </w:rPr>
        <w:t>É composto por 7 posições, devendo ser obedecidas as seguintes regras de preenchimento:</w:t>
      </w:r>
    </w:p>
    <w:p w14:paraId="08941408" w14:textId="77777777" w:rsidR="0048666E" w:rsidRDefault="0048666E" w:rsidP="00F03319">
      <w:pPr>
        <w:rPr>
          <w:rFonts w:cs="Book Antiqua"/>
          <w:color w:val="626366"/>
          <w:spacing w:val="-5"/>
          <w:szCs w:val="24"/>
        </w:rPr>
      </w:pPr>
    </w:p>
    <w:p w14:paraId="33D1207E" w14:textId="77777777" w:rsidR="00B12075" w:rsidRDefault="0048666E" w:rsidP="005E0134">
      <w:pPr>
        <w:numPr>
          <w:ilvl w:val="0"/>
          <w:numId w:val="14"/>
        </w:numPr>
        <w:rPr>
          <w:rFonts w:cs="Book Antiqua"/>
          <w:color w:val="626366"/>
          <w:spacing w:val="-5"/>
          <w:szCs w:val="24"/>
        </w:rPr>
      </w:pPr>
      <w:r w:rsidRPr="00660372">
        <w:t>Para beneficiário</w:t>
      </w:r>
      <w:r w:rsidR="00C66F05">
        <w:t xml:space="preserve"> </w:t>
      </w:r>
      <w:r w:rsidRPr="00660372">
        <w:t xml:space="preserve">com código entre as faixas 000001 e 999999, </w:t>
      </w:r>
      <w:r w:rsidR="00C66F05">
        <w:t xml:space="preserve">utilizar as posições 20 a 25 e </w:t>
      </w:r>
      <w:r w:rsidR="00C66F05">
        <w:rPr>
          <w:rFonts w:cs="Book Antiqua"/>
          <w:color w:val="626366"/>
          <w:spacing w:val="-5"/>
          <w:szCs w:val="24"/>
        </w:rPr>
        <w:t>c</w:t>
      </w:r>
      <w:r w:rsidR="00B12075" w:rsidRPr="00660372">
        <w:rPr>
          <w:rFonts w:cs="Book Antiqua"/>
          <w:color w:val="626366"/>
          <w:spacing w:val="-5"/>
          <w:szCs w:val="24"/>
        </w:rPr>
        <w:t>alcula</w:t>
      </w:r>
      <w:r w:rsidR="00C66F05">
        <w:rPr>
          <w:rFonts w:cs="Book Antiqua"/>
          <w:color w:val="626366"/>
          <w:spacing w:val="-5"/>
          <w:szCs w:val="24"/>
        </w:rPr>
        <w:t>r</w:t>
      </w:r>
      <w:r w:rsidR="00660372">
        <w:rPr>
          <w:rFonts w:cs="Book Antiqua"/>
          <w:color w:val="626366"/>
          <w:spacing w:val="-5"/>
          <w:szCs w:val="24"/>
        </w:rPr>
        <w:t xml:space="preserve"> o DV do Código do Beneficiário</w:t>
      </w:r>
      <w:r w:rsidR="00F05807">
        <w:rPr>
          <w:rFonts w:cs="Book Antiqua"/>
          <w:color w:val="626366"/>
          <w:spacing w:val="-5"/>
          <w:szCs w:val="24"/>
        </w:rPr>
        <w:t xml:space="preserve">, a ser informado </w:t>
      </w:r>
      <w:r w:rsidR="00660372">
        <w:rPr>
          <w:rFonts w:cs="Book Antiqua"/>
          <w:color w:val="626366"/>
          <w:spacing w:val="-5"/>
          <w:szCs w:val="24"/>
        </w:rPr>
        <w:t xml:space="preserve">na posição 26, </w:t>
      </w:r>
      <w:r w:rsidR="00B12075" w:rsidRPr="00660372">
        <w:rPr>
          <w:rFonts w:cs="Book Antiqua"/>
          <w:color w:val="626366"/>
          <w:spacing w:val="-5"/>
          <w:szCs w:val="24"/>
        </w:rPr>
        <w:t>através do Modulo 11, conforme A</w:t>
      </w:r>
      <w:r w:rsidR="00C44FC4" w:rsidRPr="00660372">
        <w:rPr>
          <w:rFonts w:cs="Book Antiqua"/>
          <w:color w:val="626366"/>
          <w:spacing w:val="-5"/>
          <w:szCs w:val="24"/>
        </w:rPr>
        <w:t>nexo</w:t>
      </w:r>
      <w:r w:rsidR="00B12075" w:rsidRPr="00660372">
        <w:rPr>
          <w:rFonts w:cs="Book Antiqua"/>
          <w:color w:val="626366"/>
          <w:spacing w:val="-5"/>
          <w:szCs w:val="24"/>
        </w:rPr>
        <w:t xml:space="preserve"> VI.</w:t>
      </w:r>
    </w:p>
    <w:p w14:paraId="78D85457" w14:textId="77777777" w:rsidR="00C66F05" w:rsidRPr="00C44FC4" w:rsidRDefault="00660372" w:rsidP="005E0134">
      <w:pPr>
        <w:numPr>
          <w:ilvl w:val="0"/>
          <w:numId w:val="14"/>
        </w:numPr>
        <w:rPr>
          <w:rFonts w:cs="Book Antiqua"/>
          <w:color w:val="626366"/>
          <w:spacing w:val="-5"/>
          <w:szCs w:val="24"/>
        </w:rPr>
      </w:pPr>
      <w:r>
        <w:t>Para beneficiário com código a partir da faixa 1100000, utilizar as posições 20 a 26</w:t>
      </w:r>
      <w:r w:rsidR="00C66F05">
        <w:t>, sem necessidade de cálculo do DV do Código do Beneficiário.</w:t>
      </w:r>
    </w:p>
    <w:p w14:paraId="1E289441" w14:textId="77777777" w:rsidR="00C44FC4" w:rsidRPr="00815810" w:rsidRDefault="00C44FC4" w:rsidP="00C44FC4">
      <w:pPr>
        <w:ind w:left="720"/>
        <w:rPr>
          <w:rFonts w:cs="Book Antiqua"/>
          <w:color w:val="626366"/>
          <w:spacing w:val="-5"/>
          <w:szCs w:val="24"/>
        </w:rPr>
      </w:pPr>
    </w:p>
    <w:p w14:paraId="15CC44D4" w14:textId="77777777" w:rsidR="00B12075" w:rsidRPr="00B12075" w:rsidRDefault="00B12075" w:rsidP="00F03319">
      <w:pPr>
        <w:rPr>
          <w:rFonts w:cs="Book Antiqua"/>
          <w:color w:val="626366"/>
          <w:spacing w:val="-5"/>
          <w:szCs w:val="24"/>
        </w:rPr>
      </w:pPr>
      <w:r w:rsidRPr="0048666E">
        <w:rPr>
          <w:rFonts w:ascii="Futura Std Book Bold TTF" w:hAnsi="Futura Std Book Bold TTF" w:cs="Book Antiqua"/>
          <w:color w:val="626366"/>
          <w:spacing w:val="-5"/>
          <w:szCs w:val="24"/>
        </w:rPr>
        <w:t>ATENÇÃO:</w:t>
      </w:r>
      <w:r w:rsidRPr="00B12075">
        <w:rPr>
          <w:rFonts w:cs="Book Antiqua"/>
          <w:color w:val="626366"/>
          <w:spacing w:val="-5"/>
          <w:szCs w:val="24"/>
        </w:rPr>
        <w:t xml:space="preserve"> </w:t>
      </w:r>
      <w:r w:rsidR="00660372">
        <w:rPr>
          <w:rFonts w:cs="Book Antiqua"/>
          <w:color w:val="626366"/>
          <w:spacing w:val="-5"/>
          <w:szCs w:val="24"/>
        </w:rPr>
        <w:t xml:space="preserve">Para cálculo do DV </w:t>
      </w:r>
      <w:r w:rsidR="00C66F05">
        <w:rPr>
          <w:rFonts w:cs="Book Antiqua"/>
          <w:color w:val="626366"/>
          <w:spacing w:val="-5"/>
          <w:szCs w:val="24"/>
        </w:rPr>
        <w:t xml:space="preserve">do Código </w:t>
      </w:r>
      <w:r w:rsidR="00660372">
        <w:rPr>
          <w:rFonts w:cs="Book Antiqua"/>
          <w:color w:val="626366"/>
          <w:spacing w:val="-5"/>
          <w:szCs w:val="24"/>
        </w:rPr>
        <w:t xml:space="preserve">do </w:t>
      </w:r>
      <w:r w:rsidR="00C66F05">
        <w:rPr>
          <w:rFonts w:cs="Book Antiqua"/>
          <w:color w:val="626366"/>
          <w:spacing w:val="-5"/>
          <w:szCs w:val="24"/>
        </w:rPr>
        <w:t>B</w:t>
      </w:r>
      <w:r w:rsidR="00660372">
        <w:rPr>
          <w:rFonts w:cs="Book Antiqua"/>
          <w:color w:val="626366"/>
          <w:spacing w:val="-5"/>
          <w:szCs w:val="24"/>
        </w:rPr>
        <w:t>eneficiário entre as faixas 000001 e 999999, a</w:t>
      </w:r>
      <w:r w:rsidRPr="00B12075">
        <w:rPr>
          <w:rFonts w:cs="Book Antiqua"/>
          <w:color w:val="626366"/>
          <w:spacing w:val="-5"/>
          <w:szCs w:val="24"/>
        </w:rPr>
        <w:t>dmite 0 (zero), diferentemente do DV Geral do Código de Barras.</w:t>
      </w:r>
    </w:p>
    <w:p w14:paraId="587929DE" w14:textId="77777777" w:rsidR="00B12075" w:rsidRPr="00B12075" w:rsidRDefault="00B12075" w:rsidP="00F03319">
      <w:pPr>
        <w:rPr>
          <w:rFonts w:cs="Book Antiqua"/>
          <w:color w:val="626366"/>
          <w:spacing w:val="-5"/>
          <w:szCs w:val="24"/>
        </w:rPr>
      </w:pPr>
    </w:p>
    <w:p w14:paraId="3B4813F9" w14:textId="77777777" w:rsidR="00B12075" w:rsidRPr="00C66F05" w:rsidRDefault="00B12075" w:rsidP="00F03319">
      <w:pPr>
        <w:rPr>
          <w:rFonts w:ascii="Futura Std Book Bold TTF" w:hAnsi="Futura Std Book Bold TTF" w:cs="Book Antiqua"/>
          <w:color w:val="626366"/>
          <w:spacing w:val="-5"/>
          <w:szCs w:val="24"/>
        </w:rPr>
      </w:pPr>
      <w:r w:rsidRPr="00C66F05">
        <w:rPr>
          <w:rFonts w:ascii="Futura Std Book Bold TTF" w:hAnsi="Futura Std Book Bold TTF" w:cs="Book Antiqua"/>
          <w:color w:val="626366"/>
          <w:spacing w:val="-5"/>
          <w:szCs w:val="24"/>
        </w:rPr>
        <w:t>NOTA 4 –</w:t>
      </w:r>
      <w:r w:rsidR="00C44FC4">
        <w:rPr>
          <w:rFonts w:ascii="Futura Std Book Bold TTF" w:hAnsi="Futura Std Book Bold TTF" w:cs="Book Antiqua"/>
          <w:color w:val="626366"/>
          <w:spacing w:val="-5"/>
          <w:szCs w:val="24"/>
        </w:rPr>
        <w:t xml:space="preserve"> DV DO CAMPO LIVRE (posição 44)</w:t>
      </w:r>
    </w:p>
    <w:p w14:paraId="573307A1" w14:textId="77777777" w:rsidR="00B12075" w:rsidRDefault="00B12075" w:rsidP="00F03319">
      <w:pPr>
        <w:rPr>
          <w:rFonts w:cs="Book Antiqua"/>
          <w:color w:val="626366"/>
          <w:spacing w:val="-5"/>
          <w:szCs w:val="24"/>
        </w:rPr>
      </w:pPr>
      <w:r w:rsidRPr="00B12075">
        <w:rPr>
          <w:rFonts w:cs="Book Antiqua"/>
          <w:color w:val="626366"/>
          <w:spacing w:val="-5"/>
          <w:szCs w:val="24"/>
        </w:rPr>
        <w:t>Calculado através do Modulo 11, conforme ANEXO III.</w:t>
      </w:r>
    </w:p>
    <w:p w14:paraId="5BB892F6" w14:textId="77777777" w:rsidR="00C44FC4" w:rsidRPr="00B12075" w:rsidRDefault="00C44FC4" w:rsidP="00F03319">
      <w:pPr>
        <w:rPr>
          <w:rFonts w:cs="Book Antiqua"/>
          <w:color w:val="626366"/>
          <w:spacing w:val="-5"/>
          <w:szCs w:val="24"/>
        </w:rPr>
      </w:pPr>
    </w:p>
    <w:p w14:paraId="52EAE1A6" w14:textId="77777777" w:rsidR="00B12075" w:rsidRPr="00B12075" w:rsidRDefault="00B12075" w:rsidP="00F03319">
      <w:pPr>
        <w:rPr>
          <w:rFonts w:cs="Book Antiqua"/>
          <w:color w:val="626366"/>
          <w:spacing w:val="-5"/>
          <w:szCs w:val="24"/>
        </w:rPr>
      </w:pPr>
      <w:r w:rsidRPr="00C66F05">
        <w:rPr>
          <w:rFonts w:ascii="Futura Std Book Bold TTF" w:hAnsi="Futura Std Book Bold TTF" w:cs="Book Antiqua"/>
          <w:color w:val="626366"/>
          <w:spacing w:val="-5"/>
          <w:szCs w:val="24"/>
        </w:rPr>
        <w:t>ATENÇÃO:</w:t>
      </w:r>
      <w:r w:rsidRPr="00B12075">
        <w:rPr>
          <w:rFonts w:cs="Book Antiqua"/>
          <w:color w:val="626366"/>
          <w:spacing w:val="-5"/>
          <w:szCs w:val="24"/>
        </w:rPr>
        <w:t xml:space="preserve"> Admite 0 (zero), diferentemente do DV Geral do Código de Barras.</w:t>
      </w:r>
    </w:p>
    <w:p w14:paraId="17DF87EE" w14:textId="77777777" w:rsidR="00B12075" w:rsidRPr="00B12075" w:rsidRDefault="00B12075" w:rsidP="00F03319">
      <w:pPr>
        <w:rPr>
          <w:rFonts w:cs="Book Antiqua"/>
          <w:color w:val="626366"/>
          <w:spacing w:val="-5"/>
          <w:szCs w:val="24"/>
        </w:rPr>
      </w:pPr>
    </w:p>
    <w:p w14:paraId="756E7B24" w14:textId="77777777" w:rsidR="00B12075" w:rsidRPr="00C66F05" w:rsidRDefault="00C66F05" w:rsidP="00C66F05">
      <w:pPr>
        <w:pStyle w:val="Ttulo2"/>
        <w:numPr>
          <w:ilvl w:val="4"/>
          <w:numId w:val="1"/>
        </w:numPr>
      </w:pPr>
      <w:bookmarkStart w:id="327" w:name="_Toc379977341"/>
      <w:bookmarkStart w:id="328" w:name="_Toc115713458"/>
      <w:bookmarkStart w:id="329" w:name="_Toc115717029"/>
      <w:bookmarkStart w:id="330" w:name="_Toc181879289"/>
      <w:bookmarkStart w:id="331" w:name="_Toc181879835"/>
      <w:r w:rsidRPr="00C66F05">
        <w:t xml:space="preserve">Autenticação mecânica - </w:t>
      </w:r>
      <w:r>
        <w:t>F</w:t>
      </w:r>
      <w:r w:rsidRPr="00C66F05">
        <w:t>icha de compensação*:</w:t>
      </w:r>
      <w:bookmarkEnd w:id="327"/>
      <w:bookmarkEnd w:id="328"/>
      <w:bookmarkEnd w:id="329"/>
      <w:r w:rsidR="00906937" w:rsidRPr="00C00634">
        <w:rPr>
          <w:rStyle w:val="Refdenotaderodap"/>
          <w:color w:val="FFFFFF"/>
        </w:rPr>
        <w:footnoteReference w:id="7"/>
      </w:r>
      <w:bookmarkEnd w:id="330"/>
      <w:bookmarkEnd w:id="331"/>
    </w:p>
    <w:p w14:paraId="2A77116F" w14:textId="77777777" w:rsidR="009D1C58" w:rsidRDefault="00B12075" w:rsidP="009D1C58">
      <w:pPr>
        <w:rPr>
          <w:rFonts w:cs="Book Antiqua"/>
          <w:color w:val="626366"/>
          <w:spacing w:val="-5"/>
          <w:szCs w:val="24"/>
        </w:rPr>
      </w:pPr>
      <w:r w:rsidRPr="00B12075">
        <w:rPr>
          <w:rFonts w:cs="Book Antiqua"/>
          <w:color w:val="626366"/>
          <w:spacing w:val="-5"/>
          <w:szCs w:val="24"/>
        </w:rPr>
        <w:t xml:space="preserve">Na parte inferior à direita vem a expressão “Autenticação Mecânica - Ficha de Compensação” com dimensão máxima de </w:t>
      </w:r>
      <w:smartTag w:uri="urn:schemas-microsoft-com:office:smarttags" w:element="metricconverter">
        <w:smartTagPr>
          <w:attr w:name="ProductID" w:val="2 mm"/>
        </w:smartTagPr>
        <w:r w:rsidRPr="00B12075">
          <w:rPr>
            <w:rFonts w:cs="Book Antiqua"/>
            <w:color w:val="626366"/>
            <w:spacing w:val="-5"/>
            <w:szCs w:val="24"/>
          </w:rPr>
          <w:t>2 mm</w:t>
        </w:r>
      </w:smartTag>
      <w:r w:rsidRPr="00B12075">
        <w:rPr>
          <w:rFonts w:cs="Book Antiqua"/>
          <w:color w:val="626366"/>
          <w:spacing w:val="-5"/>
          <w:szCs w:val="24"/>
        </w:rPr>
        <w:t xml:space="preserve"> e traços ou fios de </w:t>
      </w:r>
      <w:smartTag w:uri="urn:schemas-microsoft-com:office:smarttags" w:element="metricconverter">
        <w:smartTagPr>
          <w:attr w:name="ProductID" w:val="0,3 mm"/>
        </w:smartTagPr>
        <w:r w:rsidRPr="00B12075">
          <w:rPr>
            <w:rFonts w:cs="Book Antiqua"/>
            <w:color w:val="626366"/>
            <w:spacing w:val="-5"/>
            <w:szCs w:val="24"/>
          </w:rPr>
          <w:t>0,3 mm</w:t>
        </w:r>
      </w:smartTag>
      <w:r w:rsidRPr="00B12075">
        <w:rPr>
          <w:rFonts w:cs="Book Antiqua"/>
          <w:color w:val="626366"/>
          <w:spacing w:val="-5"/>
          <w:szCs w:val="24"/>
        </w:rPr>
        <w:t>.</w:t>
      </w:r>
    </w:p>
    <w:p w14:paraId="34E4A4D2" w14:textId="77777777" w:rsidR="009D1C58" w:rsidRDefault="009D1C58" w:rsidP="009D1C58">
      <w:pPr>
        <w:rPr>
          <w:rFonts w:cs="Book Antiqua"/>
          <w:color w:val="626366"/>
          <w:spacing w:val="-5"/>
          <w:szCs w:val="24"/>
        </w:rPr>
      </w:pPr>
    </w:p>
    <w:p w14:paraId="4293C96E" w14:textId="77777777" w:rsidR="009D1C58" w:rsidRDefault="009D1C58" w:rsidP="009D1C58">
      <w:pPr>
        <w:pStyle w:val="Ttulo1"/>
        <w:numPr>
          <w:ilvl w:val="0"/>
          <w:numId w:val="1"/>
        </w:numPr>
        <w:sectPr w:rsidR="009D1C58" w:rsidSect="003A4B94">
          <w:pgSz w:w="11907" w:h="16839" w:code="9"/>
          <w:pgMar w:top="1985" w:right="851" w:bottom="1134" w:left="851" w:header="964" w:footer="709" w:gutter="0"/>
          <w:cols w:space="708"/>
          <w:docGrid w:linePitch="360"/>
        </w:sectPr>
      </w:pPr>
    </w:p>
    <w:p w14:paraId="3AA36331" w14:textId="77777777" w:rsidR="009D1C58" w:rsidRPr="00C66F05" w:rsidRDefault="003A227E" w:rsidP="009D1C58">
      <w:pPr>
        <w:pStyle w:val="Ttulo1"/>
        <w:numPr>
          <w:ilvl w:val="0"/>
          <w:numId w:val="1"/>
        </w:numPr>
      </w:pPr>
      <w:bookmarkStart w:id="332" w:name="_Toc181879836"/>
      <w:r>
        <w:lastRenderedPageBreak/>
        <w:t>ANEXOS</w:t>
      </w:r>
      <w:bookmarkEnd w:id="332"/>
    </w:p>
    <w:p w14:paraId="29212DA9" w14:textId="77777777" w:rsidR="009D1C58" w:rsidRDefault="009D1C58" w:rsidP="009D1C58">
      <w:pPr>
        <w:pStyle w:val="Estilo2"/>
        <w:ind w:hanging="436"/>
      </w:pPr>
      <w:bookmarkStart w:id="333" w:name="_Toc181879837"/>
      <w:r>
        <w:t>Ane</w:t>
      </w:r>
      <w:r w:rsidRPr="009D1C58">
        <w:t>xo I – Cálculo</w:t>
      </w:r>
      <w:r>
        <w:t xml:space="preserve"> d</w:t>
      </w:r>
      <w:r w:rsidRPr="009D1C58">
        <w:t xml:space="preserve">o </w:t>
      </w:r>
      <w:r>
        <w:t>d</w:t>
      </w:r>
      <w:r w:rsidRPr="009D1C58">
        <w:t xml:space="preserve">ígito </w:t>
      </w:r>
      <w:r>
        <w:t>v</w:t>
      </w:r>
      <w:r w:rsidRPr="009D1C58">
        <w:t xml:space="preserve">erificador </w:t>
      </w:r>
      <w:r>
        <w:t>g</w:t>
      </w:r>
      <w:r w:rsidRPr="009D1C58">
        <w:t xml:space="preserve">eral </w:t>
      </w:r>
      <w:r>
        <w:t>d</w:t>
      </w:r>
      <w:r w:rsidRPr="009D1C58">
        <w:t xml:space="preserve">o </w:t>
      </w:r>
      <w:r>
        <w:t>c</w:t>
      </w:r>
      <w:r w:rsidRPr="009D1C58">
        <w:t xml:space="preserve">ódigo </w:t>
      </w:r>
      <w:r>
        <w:t>d</w:t>
      </w:r>
      <w:r w:rsidRPr="009D1C58">
        <w:t xml:space="preserve">e </w:t>
      </w:r>
      <w:r>
        <w:t>b</w:t>
      </w:r>
      <w:r w:rsidRPr="009D1C58">
        <w:t>arras</w:t>
      </w:r>
      <w:bookmarkEnd w:id="333"/>
    </w:p>
    <w:p w14:paraId="78E18495" w14:textId="77777777" w:rsidR="009D1C58" w:rsidRDefault="009D1C58" w:rsidP="009D1C58">
      <w:r w:rsidRPr="00DF749B">
        <w:t xml:space="preserve">O </w:t>
      </w:r>
      <w:r>
        <w:t>DV GERAL</w:t>
      </w:r>
      <w:r w:rsidRPr="00DF749B">
        <w:t xml:space="preserve"> do Código de Barras</w:t>
      </w:r>
      <w:r>
        <w:t>, localizado na posição 5, é</w:t>
      </w:r>
      <w:r w:rsidRPr="00DF749B">
        <w:t xml:space="preserve"> calculado através d</w:t>
      </w:r>
      <w:r>
        <w:t>o</w:t>
      </w:r>
      <w:r w:rsidRPr="00DF749B">
        <w:t xml:space="preserve"> MÓDULO 11, com peso de </w:t>
      </w:r>
      <w:smartTag w:uri="urn:schemas-microsoft-com:office:smarttags" w:element="metricconverter">
        <w:smartTagPr>
          <w:attr w:name="ProductID" w:val="2 a"/>
        </w:smartTagPr>
        <w:r w:rsidRPr="00DF749B">
          <w:t>2 a</w:t>
        </w:r>
      </w:smartTag>
      <w:r>
        <w:t xml:space="preserve"> 9.</w:t>
      </w:r>
    </w:p>
    <w:p w14:paraId="7EA8404F" w14:textId="77777777" w:rsidR="009D1C58" w:rsidRDefault="009D1C58" w:rsidP="009D1C58">
      <w:r w:rsidRPr="00B42505">
        <w:t>Considerar</w:t>
      </w:r>
      <w:r w:rsidRPr="00B42505">
        <w:rPr>
          <w:spacing w:val="-8"/>
        </w:rPr>
        <w:t xml:space="preserve"> as posições de </w:t>
      </w:r>
      <w:smartTag w:uri="urn:schemas-microsoft-com:office:smarttags" w:element="metricconverter">
        <w:smartTagPr>
          <w:attr w:name="ProductID" w:val="1 a"/>
        </w:smartTagPr>
        <w:r w:rsidRPr="00B42505">
          <w:rPr>
            <w:spacing w:val="-8"/>
          </w:rPr>
          <w:t>1 a</w:t>
        </w:r>
      </w:smartTag>
      <w:r w:rsidRPr="00B42505">
        <w:rPr>
          <w:spacing w:val="-8"/>
        </w:rPr>
        <w:t xml:space="preserve"> 4 e de </w:t>
      </w:r>
      <w:smartTag w:uri="urn:schemas-microsoft-com:office:smarttags" w:element="metricconverter">
        <w:smartTagPr>
          <w:attr w:name="ProductID" w:val="6 a"/>
        </w:smartTagPr>
        <w:r w:rsidRPr="00B42505">
          <w:rPr>
            <w:spacing w:val="-8"/>
          </w:rPr>
          <w:t>6 a</w:t>
        </w:r>
      </w:smartTag>
      <w:r w:rsidRPr="00B42505">
        <w:rPr>
          <w:spacing w:val="-8"/>
        </w:rPr>
        <w:t xml:space="preserve"> 44, iniciando pela posição 44 e saltando a posição 5</w:t>
      </w:r>
      <w:r w:rsidRPr="00B42505">
        <w:t>.</w:t>
      </w:r>
    </w:p>
    <w:p w14:paraId="17B82464" w14:textId="77777777" w:rsidR="009D1C58" w:rsidRPr="002A6FE8" w:rsidRDefault="009D1C58" w:rsidP="009D1C58">
      <w:pPr>
        <w:rPr>
          <w:sz w:val="16"/>
        </w:rPr>
      </w:pPr>
    </w:p>
    <w:p w14:paraId="0E58D664" w14:textId="77777777" w:rsidR="009D1C58" w:rsidRPr="009D1C58" w:rsidRDefault="00762AF8" w:rsidP="002A6FE8">
      <w:pPr>
        <w:pStyle w:val="Estilo2"/>
        <w:numPr>
          <w:ilvl w:val="2"/>
          <w:numId w:val="1"/>
        </w:numPr>
        <w:ind w:hanging="796"/>
      </w:pPr>
      <w:bookmarkStart w:id="334" w:name="_Toc36152342"/>
      <w:r>
        <w:t xml:space="preserve"> </w:t>
      </w:r>
      <w:bookmarkStart w:id="335" w:name="_Toc115713461"/>
      <w:bookmarkStart w:id="336" w:name="_Toc115717032"/>
      <w:bookmarkStart w:id="337" w:name="_Toc181879292"/>
      <w:bookmarkStart w:id="338" w:name="_Toc181879838"/>
      <w:r w:rsidR="009D1C58" w:rsidRPr="009D1C58">
        <w:t xml:space="preserve">1º </w:t>
      </w:r>
      <w:r w:rsidR="00620182" w:rsidRPr="009D1C58">
        <w:t>passo</w:t>
      </w:r>
      <w:bookmarkEnd w:id="334"/>
      <w:bookmarkEnd w:id="335"/>
      <w:bookmarkEnd w:id="336"/>
      <w:bookmarkEnd w:id="337"/>
      <w:bookmarkEnd w:id="338"/>
    </w:p>
    <w:p w14:paraId="01256770" w14:textId="77777777" w:rsidR="009D1C58" w:rsidRPr="002A6FE8" w:rsidRDefault="009D1C58" w:rsidP="009D1C58">
      <w:pPr>
        <w:rPr>
          <w:spacing w:val="-8"/>
        </w:rPr>
      </w:pPr>
      <w:r w:rsidRPr="002A6FE8">
        <w:rPr>
          <w:spacing w:val="-8"/>
        </w:rPr>
        <w:t xml:space="preserve">Aplicar o módulo 11, com peso de </w:t>
      </w:r>
      <w:smartTag w:uri="urn:schemas-microsoft-com:office:smarttags" w:element="metricconverter">
        <w:smartTagPr>
          <w:attr w:name="ProductID" w:val="2 a"/>
        </w:smartTagPr>
        <w:r w:rsidRPr="002A6FE8">
          <w:rPr>
            <w:spacing w:val="-8"/>
          </w:rPr>
          <w:t>2 a</w:t>
        </w:r>
      </w:smartTag>
      <w:r w:rsidRPr="002A6FE8">
        <w:rPr>
          <w:spacing w:val="-8"/>
        </w:rPr>
        <w:t xml:space="preserve"> 9.</w:t>
      </w:r>
    </w:p>
    <w:p w14:paraId="12FDF481" w14:textId="77777777" w:rsidR="009D1C58" w:rsidRPr="002A6FE8" w:rsidRDefault="009D1C58" w:rsidP="009D1C58">
      <w:pPr>
        <w:rPr>
          <w:spacing w:val="-8"/>
        </w:rPr>
      </w:pPr>
      <w:r w:rsidRPr="002A6FE8">
        <w:rPr>
          <w:spacing w:val="-8"/>
        </w:rPr>
        <w:t>O primeiro dígito da direita para a esquerda será multiplicado por 2, o segundo por 3 e assim sucessivamente até o 9.</w:t>
      </w:r>
    </w:p>
    <w:p w14:paraId="3399B0E9" w14:textId="77777777" w:rsidR="009D1C58" w:rsidRPr="009D1C58" w:rsidRDefault="009D1C58" w:rsidP="009D1C58">
      <w:pPr>
        <w:rPr>
          <w:rFonts w:ascii="Futura Std Book Bold TTF" w:hAnsi="Futura Std Book Bold TTF"/>
          <w:sz w:val="16"/>
          <w:szCs w:val="16"/>
        </w:rPr>
      </w:pPr>
    </w:p>
    <w:p w14:paraId="2A24BAE4" w14:textId="77777777" w:rsidR="009D1C58" w:rsidRPr="009D1C58" w:rsidRDefault="009D1C58" w:rsidP="009D1C58">
      <w:pPr>
        <w:rPr>
          <w:rFonts w:ascii="Futura Std Book Bold TTF" w:hAnsi="Futura Std Book Bold TTF"/>
          <w:sz w:val="16"/>
          <w:szCs w:val="16"/>
        </w:rPr>
      </w:pPr>
      <w:r w:rsidRPr="009D1C58">
        <w:rPr>
          <w:rFonts w:ascii="Futura Std Book Bold TTF" w:hAnsi="Futura Std Book Bold TTF"/>
          <w:sz w:val="16"/>
          <w:szCs w:val="16"/>
        </w:rPr>
        <w:t xml:space="preserve">Dados usados para cálculo: </w:t>
      </w:r>
    </w:p>
    <w:p w14:paraId="5E228FA9" w14:textId="77777777" w:rsidR="009D1C58" w:rsidRPr="009D1C58" w:rsidRDefault="009D1C58" w:rsidP="009D1C58">
      <w:pPr>
        <w:rPr>
          <w:sz w:val="16"/>
          <w:szCs w:val="16"/>
        </w:rPr>
      </w:pPr>
      <w:r w:rsidRPr="009D1C58">
        <w:rPr>
          <w:sz w:val="16"/>
          <w:szCs w:val="16"/>
        </w:rPr>
        <w:t>Nosso Número (sem DV): 14/222333777777777</w:t>
      </w:r>
    </w:p>
    <w:p w14:paraId="6EEE2BE2" w14:textId="77777777" w:rsidR="009D1C58" w:rsidRPr="0016606C" w:rsidRDefault="009D1C58" w:rsidP="009D1C58">
      <w:pPr>
        <w:rPr>
          <w:sz w:val="8"/>
          <w:szCs w:val="8"/>
        </w:rPr>
      </w:pPr>
    </w:p>
    <w:tbl>
      <w:tblPr>
        <w:tblW w:w="0" w:type="auto"/>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2453"/>
        <w:gridCol w:w="5458"/>
        <w:gridCol w:w="1598"/>
        <w:gridCol w:w="709"/>
        <w:gridCol w:w="3139"/>
      </w:tblGrid>
      <w:tr w:rsidR="009F3F48" w:rsidRPr="003A227E" w14:paraId="4C195E9C" w14:textId="77777777" w:rsidTr="000D1B57">
        <w:tc>
          <w:tcPr>
            <w:tcW w:w="2453" w:type="dxa"/>
            <w:shd w:val="clear" w:color="auto" w:fill="auto"/>
          </w:tcPr>
          <w:p w14:paraId="42166B65"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104</w:t>
            </w:r>
          </w:p>
        </w:tc>
        <w:tc>
          <w:tcPr>
            <w:tcW w:w="0" w:type="auto"/>
            <w:shd w:val="clear" w:color="auto" w:fill="auto"/>
          </w:tcPr>
          <w:p w14:paraId="7122E9EA" w14:textId="77777777" w:rsidR="009F3F48" w:rsidRPr="003A227E" w:rsidRDefault="009F3F48" w:rsidP="009D1C58">
            <w:pPr>
              <w:rPr>
                <w:sz w:val="14"/>
                <w:szCs w:val="14"/>
              </w:rPr>
            </w:pPr>
            <w:r w:rsidRPr="003A227E">
              <w:rPr>
                <w:sz w:val="14"/>
                <w:szCs w:val="14"/>
              </w:rPr>
              <w:t>Banco</w:t>
            </w:r>
          </w:p>
        </w:tc>
        <w:tc>
          <w:tcPr>
            <w:tcW w:w="1598" w:type="dxa"/>
            <w:shd w:val="clear" w:color="auto" w:fill="auto"/>
          </w:tcPr>
          <w:p w14:paraId="6374A93F" w14:textId="77777777" w:rsidR="009F3F48" w:rsidRPr="003A227E" w:rsidRDefault="009F3F48" w:rsidP="002C3DEF">
            <w:pPr>
              <w:jc w:val="center"/>
              <w:rPr>
                <w:sz w:val="14"/>
                <w:szCs w:val="14"/>
              </w:rPr>
            </w:pPr>
            <w:r w:rsidRPr="003A227E">
              <w:rPr>
                <w:sz w:val="14"/>
                <w:szCs w:val="14"/>
              </w:rPr>
              <w:t>Posição: 01-03</w:t>
            </w:r>
          </w:p>
        </w:tc>
        <w:tc>
          <w:tcPr>
            <w:tcW w:w="709" w:type="dxa"/>
            <w:tcBorders>
              <w:top w:val="single" w:sz="4" w:space="0" w:color="595959"/>
              <w:right w:val="single" w:sz="4" w:space="0" w:color="595959"/>
            </w:tcBorders>
            <w:shd w:val="clear" w:color="auto" w:fill="7F7F7F"/>
          </w:tcPr>
          <w:p w14:paraId="0D8DBDD1"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A</w:t>
            </w:r>
          </w:p>
        </w:tc>
        <w:tc>
          <w:tcPr>
            <w:tcW w:w="3139" w:type="dxa"/>
            <w:vMerge w:val="restart"/>
            <w:tcBorders>
              <w:top w:val="nil"/>
              <w:left w:val="single" w:sz="4" w:space="0" w:color="595959"/>
              <w:right w:val="nil"/>
            </w:tcBorders>
            <w:vAlign w:val="center"/>
          </w:tcPr>
          <w:p w14:paraId="11B7ABEF" w14:textId="77777777" w:rsidR="009F3F48" w:rsidRPr="003A227E" w:rsidRDefault="009F3F48" w:rsidP="009F3F48">
            <w:pPr>
              <w:jc w:val="left"/>
              <w:rPr>
                <w:sz w:val="14"/>
                <w:szCs w:val="14"/>
              </w:rPr>
            </w:pPr>
            <w:r w:rsidRPr="003A227E">
              <w:rPr>
                <w:sz w:val="14"/>
                <w:szCs w:val="14"/>
              </w:rPr>
              <w:t>Linha 1 (L1) = Posição no código de barras</w:t>
            </w:r>
          </w:p>
          <w:p w14:paraId="4E4B9B5B" w14:textId="77777777" w:rsidR="009F3F48" w:rsidRPr="003A227E" w:rsidRDefault="009F3F48" w:rsidP="009F3F48">
            <w:pPr>
              <w:jc w:val="left"/>
              <w:rPr>
                <w:sz w:val="14"/>
                <w:szCs w:val="14"/>
              </w:rPr>
            </w:pPr>
            <w:r w:rsidRPr="003A227E">
              <w:rPr>
                <w:sz w:val="14"/>
                <w:szCs w:val="14"/>
              </w:rPr>
              <w:t>Linha 2 (L2) = Dados usados para cálculo</w:t>
            </w:r>
          </w:p>
          <w:p w14:paraId="4593E05A" w14:textId="77777777" w:rsidR="009F3F48" w:rsidRPr="003A227E" w:rsidRDefault="009F3F48" w:rsidP="009F3F48">
            <w:pPr>
              <w:jc w:val="left"/>
              <w:rPr>
                <w:sz w:val="14"/>
                <w:szCs w:val="14"/>
              </w:rPr>
            </w:pPr>
            <w:r w:rsidRPr="003A227E">
              <w:rPr>
                <w:sz w:val="14"/>
                <w:szCs w:val="14"/>
              </w:rPr>
              <w:t>Linha 3 (L3) = Índice de multiplicação</w:t>
            </w:r>
          </w:p>
          <w:p w14:paraId="5512C4EB" w14:textId="77777777" w:rsidR="009F3F48" w:rsidRPr="003A227E" w:rsidRDefault="009F3F48" w:rsidP="009F3F48">
            <w:pPr>
              <w:jc w:val="left"/>
              <w:rPr>
                <w:sz w:val="14"/>
                <w:szCs w:val="14"/>
              </w:rPr>
            </w:pPr>
            <w:r w:rsidRPr="003A227E">
              <w:rPr>
                <w:sz w:val="14"/>
                <w:szCs w:val="14"/>
              </w:rPr>
              <w:t>Linha 4 (L4) = Resultado da Multiplicação</w:t>
            </w:r>
          </w:p>
        </w:tc>
      </w:tr>
      <w:tr w:rsidR="009F3F48" w:rsidRPr="003A227E" w14:paraId="0A559FC5" w14:textId="77777777" w:rsidTr="000D1B57">
        <w:tc>
          <w:tcPr>
            <w:tcW w:w="2453" w:type="dxa"/>
            <w:shd w:val="clear" w:color="auto" w:fill="auto"/>
          </w:tcPr>
          <w:p w14:paraId="044F6E74"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9</w:t>
            </w:r>
          </w:p>
        </w:tc>
        <w:tc>
          <w:tcPr>
            <w:tcW w:w="0" w:type="auto"/>
            <w:shd w:val="clear" w:color="auto" w:fill="auto"/>
          </w:tcPr>
          <w:p w14:paraId="764CFB34" w14:textId="77777777" w:rsidR="009F3F48" w:rsidRPr="003A227E" w:rsidRDefault="009F3F48" w:rsidP="009D1C58">
            <w:pPr>
              <w:rPr>
                <w:sz w:val="14"/>
                <w:szCs w:val="14"/>
              </w:rPr>
            </w:pPr>
            <w:r w:rsidRPr="003A227E">
              <w:rPr>
                <w:sz w:val="14"/>
                <w:szCs w:val="14"/>
              </w:rPr>
              <w:t>Moeda</w:t>
            </w:r>
          </w:p>
        </w:tc>
        <w:tc>
          <w:tcPr>
            <w:tcW w:w="1598" w:type="dxa"/>
            <w:shd w:val="clear" w:color="auto" w:fill="auto"/>
          </w:tcPr>
          <w:p w14:paraId="024DFA66" w14:textId="77777777" w:rsidR="009F3F48" w:rsidRPr="003A227E" w:rsidRDefault="009F3F48" w:rsidP="002C3DEF">
            <w:pPr>
              <w:jc w:val="center"/>
              <w:rPr>
                <w:sz w:val="14"/>
                <w:szCs w:val="14"/>
              </w:rPr>
            </w:pPr>
            <w:r w:rsidRPr="003A227E">
              <w:rPr>
                <w:sz w:val="14"/>
                <w:szCs w:val="14"/>
              </w:rPr>
              <w:t>Posição: 04-04</w:t>
            </w:r>
          </w:p>
        </w:tc>
        <w:tc>
          <w:tcPr>
            <w:tcW w:w="709" w:type="dxa"/>
            <w:tcBorders>
              <w:right w:val="single" w:sz="4" w:space="0" w:color="595959"/>
            </w:tcBorders>
            <w:shd w:val="clear" w:color="auto" w:fill="7F7F7F"/>
          </w:tcPr>
          <w:p w14:paraId="048BBBF4"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B</w:t>
            </w:r>
          </w:p>
        </w:tc>
        <w:tc>
          <w:tcPr>
            <w:tcW w:w="3139" w:type="dxa"/>
            <w:vMerge/>
            <w:tcBorders>
              <w:left w:val="single" w:sz="4" w:space="0" w:color="595959"/>
              <w:right w:val="nil"/>
            </w:tcBorders>
            <w:vAlign w:val="center"/>
          </w:tcPr>
          <w:p w14:paraId="7FB62926" w14:textId="77777777" w:rsidR="009F3F48" w:rsidRPr="003A227E" w:rsidRDefault="009F3F48" w:rsidP="009F3F48">
            <w:pPr>
              <w:jc w:val="center"/>
              <w:rPr>
                <w:sz w:val="14"/>
                <w:szCs w:val="14"/>
              </w:rPr>
            </w:pPr>
          </w:p>
        </w:tc>
      </w:tr>
      <w:tr w:rsidR="009F3F48" w:rsidRPr="003A227E" w14:paraId="4BA9CE37" w14:textId="77777777" w:rsidTr="000D1B57">
        <w:tc>
          <w:tcPr>
            <w:tcW w:w="2453" w:type="dxa"/>
            <w:shd w:val="clear" w:color="auto" w:fill="auto"/>
          </w:tcPr>
          <w:p w14:paraId="11DEEE69"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3242 (23/08/2006)</w:t>
            </w:r>
          </w:p>
        </w:tc>
        <w:tc>
          <w:tcPr>
            <w:tcW w:w="0" w:type="auto"/>
            <w:shd w:val="clear" w:color="auto" w:fill="auto"/>
          </w:tcPr>
          <w:p w14:paraId="306CDB35" w14:textId="77777777" w:rsidR="009F3F48" w:rsidRPr="003A227E" w:rsidRDefault="009F3F48" w:rsidP="009D1C58">
            <w:pPr>
              <w:rPr>
                <w:sz w:val="14"/>
                <w:szCs w:val="14"/>
              </w:rPr>
            </w:pPr>
            <w:r w:rsidRPr="003A227E">
              <w:rPr>
                <w:sz w:val="14"/>
                <w:szCs w:val="14"/>
              </w:rPr>
              <w:t>Fator de Vencimento</w:t>
            </w:r>
          </w:p>
        </w:tc>
        <w:tc>
          <w:tcPr>
            <w:tcW w:w="1598" w:type="dxa"/>
            <w:shd w:val="clear" w:color="auto" w:fill="auto"/>
          </w:tcPr>
          <w:p w14:paraId="5B224869" w14:textId="77777777" w:rsidR="009F3F48" w:rsidRPr="003A227E" w:rsidRDefault="009F3F48" w:rsidP="002C3DEF">
            <w:pPr>
              <w:jc w:val="center"/>
              <w:rPr>
                <w:sz w:val="14"/>
                <w:szCs w:val="14"/>
              </w:rPr>
            </w:pPr>
            <w:r w:rsidRPr="003A227E">
              <w:rPr>
                <w:sz w:val="14"/>
                <w:szCs w:val="14"/>
              </w:rPr>
              <w:t>Posição: 06-09</w:t>
            </w:r>
          </w:p>
        </w:tc>
        <w:tc>
          <w:tcPr>
            <w:tcW w:w="709" w:type="dxa"/>
            <w:tcBorders>
              <w:right w:val="single" w:sz="4" w:space="0" w:color="595959"/>
            </w:tcBorders>
            <w:shd w:val="clear" w:color="auto" w:fill="7F7F7F"/>
          </w:tcPr>
          <w:p w14:paraId="4D40BAE9"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C</w:t>
            </w:r>
          </w:p>
        </w:tc>
        <w:tc>
          <w:tcPr>
            <w:tcW w:w="3139" w:type="dxa"/>
            <w:vMerge/>
            <w:tcBorders>
              <w:left w:val="single" w:sz="4" w:space="0" w:color="595959"/>
              <w:right w:val="nil"/>
            </w:tcBorders>
            <w:vAlign w:val="center"/>
          </w:tcPr>
          <w:p w14:paraId="474F6385" w14:textId="77777777" w:rsidR="009F3F48" w:rsidRPr="003A227E" w:rsidRDefault="009F3F48" w:rsidP="009F3F48">
            <w:pPr>
              <w:jc w:val="center"/>
              <w:rPr>
                <w:sz w:val="14"/>
                <w:szCs w:val="14"/>
              </w:rPr>
            </w:pPr>
          </w:p>
        </w:tc>
      </w:tr>
      <w:tr w:rsidR="009F3F48" w:rsidRPr="003A227E" w14:paraId="4DCA1232" w14:textId="77777777" w:rsidTr="000D1B57">
        <w:tc>
          <w:tcPr>
            <w:tcW w:w="2453" w:type="dxa"/>
            <w:shd w:val="clear" w:color="auto" w:fill="auto"/>
          </w:tcPr>
          <w:p w14:paraId="4C58F935"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321,12</w:t>
            </w:r>
          </w:p>
        </w:tc>
        <w:tc>
          <w:tcPr>
            <w:tcW w:w="0" w:type="auto"/>
            <w:shd w:val="clear" w:color="auto" w:fill="auto"/>
          </w:tcPr>
          <w:p w14:paraId="0C5D4F4F" w14:textId="77777777" w:rsidR="009F3F48" w:rsidRPr="003A227E" w:rsidRDefault="009F3F48" w:rsidP="009D1C58">
            <w:pPr>
              <w:rPr>
                <w:sz w:val="14"/>
                <w:szCs w:val="14"/>
              </w:rPr>
            </w:pPr>
            <w:r w:rsidRPr="003A227E">
              <w:rPr>
                <w:sz w:val="14"/>
                <w:szCs w:val="14"/>
              </w:rPr>
              <w:t>Valor</w:t>
            </w:r>
          </w:p>
        </w:tc>
        <w:tc>
          <w:tcPr>
            <w:tcW w:w="1598" w:type="dxa"/>
            <w:shd w:val="clear" w:color="auto" w:fill="auto"/>
          </w:tcPr>
          <w:p w14:paraId="72B83022" w14:textId="77777777" w:rsidR="009F3F48" w:rsidRPr="003A227E" w:rsidRDefault="009F3F48" w:rsidP="002C3DEF">
            <w:pPr>
              <w:jc w:val="center"/>
              <w:rPr>
                <w:sz w:val="14"/>
                <w:szCs w:val="14"/>
              </w:rPr>
            </w:pPr>
            <w:r w:rsidRPr="003A227E">
              <w:rPr>
                <w:sz w:val="14"/>
                <w:szCs w:val="14"/>
              </w:rPr>
              <w:t>Posição: 10-19</w:t>
            </w:r>
          </w:p>
        </w:tc>
        <w:tc>
          <w:tcPr>
            <w:tcW w:w="709" w:type="dxa"/>
            <w:tcBorders>
              <w:right w:val="single" w:sz="4" w:space="0" w:color="595959"/>
            </w:tcBorders>
            <w:shd w:val="clear" w:color="auto" w:fill="7F7F7F"/>
          </w:tcPr>
          <w:p w14:paraId="1F1B8F86"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D</w:t>
            </w:r>
          </w:p>
        </w:tc>
        <w:tc>
          <w:tcPr>
            <w:tcW w:w="3139" w:type="dxa"/>
            <w:vMerge/>
            <w:tcBorders>
              <w:left w:val="single" w:sz="4" w:space="0" w:color="595959"/>
              <w:right w:val="nil"/>
            </w:tcBorders>
            <w:vAlign w:val="center"/>
          </w:tcPr>
          <w:p w14:paraId="7F5DD53A" w14:textId="77777777" w:rsidR="009F3F48" w:rsidRPr="003A227E" w:rsidRDefault="009F3F48" w:rsidP="009F3F48">
            <w:pPr>
              <w:jc w:val="center"/>
              <w:rPr>
                <w:sz w:val="14"/>
                <w:szCs w:val="14"/>
              </w:rPr>
            </w:pPr>
          </w:p>
        </w:tc>
      </w:tr>
      <w:tr w:rsidR="009F3F48" w:rsidRPr="003A227E" w14:paraId="4F7D76D0" w14:textId="77777777" w:rsidTr="000D1B57">
        <w:tc>
          <w:tcPr>
            <w:tcW w:w="2453" w:type="dxa"/>
            <w:shd w:val="clear" w:color="auto" w:fill="auto"/>
          </w:tcPr>
          <w:p w14:paraId="5C28F961"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005507</w:t>
            </w:r>
            <w:r w:rsidR="00531333" w:rsidRPr="003A227E">
              <w:rPr>
                <w:rFonts w:ascii="Futura Std Book Bold TTF" w:hAnsi="Futura Std Book Bold TTF"/>
                <w:sz w:val="14"/>
                <w:szCs w:val="14"/>
              </w:rPr>
              <w:t>7</w:t>
            </w:r>
          </w:p>
        </w:tc>
        <w:tc>
          <w:tcPr>
            <w:tcW w:w="0" w:type="auto"/>
            <w:shd w:val="clear" w:color="auto" w:fill="auto"/>
          </w:tcPr>
          <w:p w14:paraId="2AF3E9B0" w14:textId="77777777" w:rsidR="009F3F48" w:rsidRPr="003A227E" w:rsidRDefault="009F3F48" w:rsidP="009D1C58">
            <w:pPr>
              <w:rPr>
                <w:sz w:val="14"/>
                <w:szCs w:val="14"/>
              </w:rPr>
            </w:pPr>
            <w:r w:rsidRPr="003A227E">
              <w:rPr>
                <w:sz w:val="14"/>
                <w:szCs w:val="14"/>
              </w:rPr>
              <w:t xml:space="preserve">Código do Beneficiário </w:t>
            </w:r>
          </w:p>
        </w:tc>
        <w:tc>
          <w:tcPr>
            <w:tcW w:w="1598" w:type="dxa"/>
            <w:shd w:val="clear" w:color="auto" w:fill="auto"/>
          </w:tcPr>
          <w:p w14:paraId="6A58CA8B" w14:textId="77777777" w:rsidR="009F3F48" w:rsidRPr="003A227E" w:rsidRDefault="00531333" w:rsidP="002C3DEF">
            <w:pPr>
              <w:jc w:val="center"/>
              <w:rPr>
                <w:sz w:val="14"/>
                <w:szCs w:val="14"/>
              </w:rPr>
            </w:pPr>
            <w:r w:rsidRPr="003A227E">
              <w:rPr>
                <w:sz w:val="14"/>
                <w:szCs w:val="14"/>
              </w:rPr>
              <w:t>Posição: 20-26</w:t>
            </w:r>
          </w:p>
        </w:tc>
        <w:tc>
          <w:tcPr>
            <w:tcW w:w="709" w:type="dxa"/>
            <w:tcBorders>
              <w:right w:val="single" w:sz="4" w:space="0" w:color="595959"/>
            </w:tcBorders>
            <w:shd w:val="clear" w:color="auto" w:fill="7F7F7F"/>
          </w:tcPr>
          <w:p w14:paraId="6B5F2CE1"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E</w:t>
            </w:r>
          </w:p>
        </w:tc>
        <w:tc>
          <w:tcPr>
            <w:tcW w:w="3139" w:type="dxa"/>
            <w:vMerge/>
            <w:tcBorders>
              <w:left w:val="single" w:sz="4" w:space="0" w:color="595959"/>
              <w:right w:val="nil"/>
            </w:tcBorders>
            <w:vAlign w:val="center"/>
          </w:tcPr>
          <w:p w14:paraId="3D49B3A4" w14:textId="77777777" w:rsidR="009F3F48" w:rsidRPr="003A227E" w:rsidRDefault="009F3F48" w:rsidP="009F3F48">
            <w:pPr>
              <w:jc w:val="center"/>
              <w:rPr>
                <w:sz w:val="14"/>
                <w:szCs w:val="14"/>
              </w:rPr>
            </w:pPr>
          </w:p>
        </w:tc>
      </w:tr>
      <w:tr w:rsidR="009F3F48" w:rsidRPr="003A227E" w14:paraId="7FD95BA2" w14:textId="77777777" w:rsidTr="000D1B57">
        <w:tc>
          <w:tcPr>
            <w:tcW w:w="2453" w:type="dxa"/>
            <w:shd w:val="clear" w:color="auto" w:fill="auto"/>
          </w:tcPr>
          <w:p w14:paraId="1B43FA68"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222</w:t>
            </w:r>
          </w:p>
        </w:tc>
        <w:tc>
          <w:tcPr>
            <w:tcW w:w="0" w:type="auto"/>
            <w:shd w:val="clear" w:color="auto" w:fill="auto"/>
          </w:tcPr>
          <w:p w14:paraId="19EA3064" w14:textId="77777777" w:rsidR="009F3F48" w:rsidRPr="003A227E" w:rsidRDefault="009F3F48" w:rsidP="009D1C58">
            <w:pPr>
              <w:rPr>
                <w:sz w:val="14"/>
                <w:szCs w:val="14"/>
              </w:rPr>
            </w:pPr>
            <w:r w:rsidRPr="003A227E">
              <w:rPr>
                <w:sz w:val="14"/>
                <w:szCs w:val="14"/>
              </w:rPr>
              <w:t xml:space="preserve">Nosso Número – </w:t>
            </w:r>
            <w:r w:rsidR="00531333" w:rsidRPr="003A227E">
              <w:rPr>
                <w:sz w:val="14"/>
                <w:szCs w:val="14"/>
              </w:rPr>
              <w:t>Sequência</w:t>
            </w:r>
            <w:r w:rsidRPr="003A227E">
              <w:rPr>
                <w:sz w:val="14"/>
                <w:szCs w:val="14"/>
              </w:rPr>
              <w:t xml:space="preserve"> 1 (3ª a 5ª posição do Nosso Número)</w:t>
            </w:r>
          </w:p>
        </w:tc>
        <w:tc>
          <w:tcPr>
            <w:tcW w:w="1598" w:type="dxa"/>
            <w:shd w:val="clear" w:color="auto" w:fill="auto"/>
          </w:tcPr>
          <w:p w14:paraId="484F202E" w14:textId="77777777" w:rsidR="009F3F48" w:rsidRPr="003A227E" w:rsidRDefault="009F3F48" w:rsidP="002C3DEF">
            <w:pPr>
              <w:jc w:val="center"/>
              <w:rPr>
                <w:sz w:val="14"/>
                <w:szCs w:val="14"/>
              </w:rPr>
            </w:pPr>
            <w:r w:rsidRPr="003A227E">
              <w:rPr>
                <w:sz w:val="14"/>
                <w:szCs w:val="14"/>
              </w:rPr>
              <w:t>Posição: 27-29</w:t>
            </w:r>
          </w:p>
        </w:tc>
        <w:tc>
          <w:tcPr>
            <w:tcW w:w="709" w:type="dxa"/>
            <w:tcBorders>
              <w:right w:val="single" w:sz="4" w:space="0" w:color="595959"/>
            </w:tcBorders>
            <w:shd w:val="clear" w:color="auto" w:fill="7F7F7F"/>
          </w:tcPr>
          <w:p w14:paraId="1E9252DD"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F</w:t>
            </w:r>
          </w:p>
        </w:tc>
        <w:tc>
          <w:tcPr>
            <w:tcW w:w="3139" w:type="dxa"/>
            <w:vMerge/>
            <w:tcBorders>
              <w:left w:val="single" w:sz="4" w:space="0" w:color="595959"/>
              <w:right w:val="nil"/>
            </w:tcBorders>
            <w:vAlign w:val="center"/>
          </w:tcPr>
          <w:p w14:paraId="6E81AD11" w14:textId="77777777" w:rsidR="009F3F48" w:rsidRPr="003A227E" w:rsidRDefault="009F3F48" w:rsidP="009F3F48">
            <w:pPr>
              <w:jc w:val="center"/>
              <w:rPr>
                <w:sz w:val="14"/>
                <w:szCs w:val="14"/>
              </w:rPr>
            </w:pPr>
          </w:p>
        </w:tc>
      </w:tr>
      <w:tr w:rsidR="009F3F48" w:rsidRPr="003A227E" w14:paraId="104F44EB" w14:textId="77777777" w:rsidTr="000D1B57">
        <w:tc>
          <w:tcPr>
            <w:tcW w:w="2453" w:type="dxa"/>
            <w:shd w:val="clear" w:color="auto" w:fill="auto"/>
          </w:tcPr>
          <w:p w14:paraId="509D5CCC"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1</w:t>
            </w:r>
          </w:p>
        </w:tc>
        <w:tc>
          <w:tcPr>
            <w:tcW w:w="0" w:type="auto"/>
            <w:shd w:val="clear" w:color="auto" w:fill="auto"/>
          </w:tcPr>
          <w:p w14:paraId="3FFDDD32" w14:textId="77777777" w:rsidR="009F3F48" w:rsidRPr="003A227E" w:rsidRDefault="009F3F48" w:rsidP="009D1C58">
            <w:pPr>
              <w:rPr>
                <w:sz w:val="14"/>
                <w:szCs w:val="14"/>
              </w:rPr>
            </w:pPr>
            <w:r w:rsidRPr="003A227E">
              <w:rPr>
                <w:sz w:val="14"/>
                <w:szCs w:val="14"/>
              </w:rPr>
              <w:t>Constante 1 – Modalidade/Carteira Cobrança (1ª posição do Nosso Número)</w:t>
            </w:r>
          </w:p>
        </w:tc>
        <w:tc>
          <w:tcPr>
            <w:tcW w:w="1598" w:type="dxa"/>
            <w:shd w:val="clear" w:color="auto" w:fill="auto"/>
          </w:tcPr>
          <w:p w14:paraId="091B8DE6" w14:textId="77777777" w:rsidR="009F3F48" w:rsidRPr="003A227E" w:rsidRDefault="009F3F48" w:rsidP="002C3DEF">
            <w:pPr>
              <w:jc w:val="center"/>
              <w:rPr>
                <w:sz w:val="14"/>
                <w:szCs w:val="14"/>
              </w:rPr>
            </w:pPr>
            <w:r w:rsidRPr="003A227E">
              <w:rPr>
                <w:sz w:val="14"/>
                <w:szCs w:val="14"/>
              </w:rPr>
              <w:t>Posição: 30-30</w:t>
            </w:r>
          </w:p>
        </w:tc>
        <w:tc>
          <w:tcPr>
            <w:tcW w:w="709" w:type="dxa"/>
            <w:tcBorders>
              <w:right w:val="single" w:sz="4" w:space="0" w:color="595959"/>
            </w:tcBorders>
            <w:shd w:val="clear" w:color="auto" w:fill="7F7F7F"/>
          </w:tcPr>
          <w:p w14:paraId="011F7604"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G</w:t>
            </w:r>
          </w:p>
        </w:tc>
        <w:tc>
          <w:tcPr>
            <w:tcW w:w="3139" w:type="dxa"/>
            <w:vMerge/>
            <w:tcBorders>
              <w:left w:val="single" w:sz="4" w:space="0" w:color="595959"/>
              <w:right w:val="nil"/>
            </w:tcBorders>
            <w:vAlign w:val="center"/>
          </w:tcPr>
          <w:p w14:paraId="2EFF398B" w14:textId="77777777" w:rsidR="009F3F48" w:rsidRPr="003A227E" w:rsidRDefault="009F3F48" w:rsidP="009F3F48">
            <w:pPr>
              <w:jc w:val="center"/>
              <w:rPr>
                <w:sz w:val="14"/>
                <w:szCs w:val="14"/>
              </w:rPr>
            </w:pPr>
          </w:p>
        </w:tc>
      </w:tr>
      <w:tr w:rsidR="009F3F48" w:rsidRPr="003A227E" w14:paraId="6009030B" w14:textId="77777777" w:rsidTr="000D1B57">
        <w:tc>
          <w:tcPr>
            <w:tcW w:w="2453" w:type="dxa"/>
            <w:shd w:val="clear" w:color="auto" w:fill="auto"/>
          </w:tcPr>
          <w:p w14:paraId="4C13ABEC"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333</w:t>
            </w:r>
          </w:p>
        </w:tc>
        <w:tc>
          <w:tcPr>
            <w:tcW w:w="0" w:type="auto"/>
            <w:shd w:val="clear" w:color="auto" w:fill="auto"/>
          </w:tcPr>
          <w:p w14:paraId="29B755F0" w14:textId="77777777" w:rsidR="009F3F48" w:rsidRPr="003A227E" w:rsidRDefault="009F3F48" w:rsidP="009D1C58">
            <w:pPr>
              <w:rPr>
                <w:sz w:val="14"/>
                <w:szCs w:val="14"/>
              </w:rPr>
            </w:pPr>
            <w:r w:rsidRPr="003A227E">
              <w:rPr>
                <w:sz w:val="14"/>
                <w:szCs w:val="14"/>
              </w:rPr>
              <w:t>Nosso Número – Seqüência 2 (6ª a 8ª posição do Nosso Número)</w:t>
            </w:r>
          </w:p>
        </w:tc>
        <w:tc>
          <w:tcPr>
            <w:tcW w:w="1598" w:type="dxa"/>
            <w:shd w:val="clear" w:color="auto" w:fill="auto"/>
          </w:tcPr>
          <w:p w14:paraId="7968A835" w14:textId="77777777" w:rsidR="009F3F48" w:rsidRPr="003A227E" w:rsidRDefault="009F3F48" w:rsidP="002C3DEF">
            <w:pPr>
              <w:jc w:val="center"/>
              <w:rPr>
                <w:sz w:val="14"/>
                <w:szCs w:val="14"/>
              </w:rPr>
            </w:pPr>
            <w:r w:rsidRPr="003A227E">
              <w:rPr>
                <w:sz w:val="14"/>
                <w:szCs w:val="14"/>
              </w:rPr>
              <w:t>Posição: 31-33</w:t>
            </w:r>
          </w:p>
        </w:tc>
        <w:tc>
          <w:tcPr>
            <w:tcW w:w="709" w:type="dxa"/>
            <w:tcBorders>
              <w:right w:val="single" w:sz="4" w:space="0" w:color="595959"/>
            </w:tcBorders>
            <w:shd w:val="clear" w:color="auto" w:fill="7F7F7F"/>
          </w:tcPr>
          <w:p w14:paraId="3F09F928"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H</w:t>
            </w:r>
          </w:p>
        </w:tc>
        <w:tc>
          <w:tcPr>
            <w:tcW w:w="3139" w:type="dxa"/>
            <w:vMerge/>
            <w:tcBorders>
              <w:left w:val="single" w:sz="4" w:space="0" w:color="595959"/>
              <w:right w:val="nil"/>
            </w:tcBorders>
            <w:vAlign w:val="center"/>
          </w:tcPr>
          <w:p w14:paraId="7CA84FC4" w14:textId="77777777" w:rsidR="009F3F48" w:rsidRPr="003A227E" w:rsidRDefault="009F3F48" w:rsidP="009F3F48">
            <w:pPr>
              <w:jc w:val="center"/>
              <w:rPr>
                <w:sz w:val="14"/>
                <w:szCs w:val="14"/>
              </w:rPr>
            </w:pPr>
          </w:p>
        </w:tc>
      </w:tr>
      <w:tr w:rsidR="009F3F48" w:rsidRPr="003A227E" w14:paraId="5CE0FA8D" w14:textId="77777777" w:rsidTr="000D1B57">
        <w:tc>
          <w:tcPr>
            <w:tcW w:w="2453" w:type="dxa"/>
            <w:shd w:val="clear" w:color="auto" w:fill="auto"/>
          </w:tcPr>
          <w:p w14:paraId="54C6AC1D"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4</w:t>
            </w:r>
          </w:p>
        </w:tc>
        <w:tc>
          <w:tcPr>
            <w:tcW w:w="0" w:type="auto"/>
            <w:shd w:val="clear" w:color="auto" w:fill="auto"/>
          </w:tcPr>
          <w:p w14:paraId="64C5BCAF" w14:textId="77777777" w:rsidR="009F3F48" w:rsidRPr="003A227E" w:rsidRDefault="009F3F48" w:rsidP="009D1C58">
            <w:pPr>
              <w:rPr>
                <w:sz w:val="14"/>
                <w:szCs w:val="14"/>
              </w:rPr>
            </w:pPr>
            <w:r w:rsidRPr="003A227E">
              <w:rPr>
                <w:sz w:val="14"/>
                <w:szCs w:val="14"/>
              </w:rPr>
              <w:t>Constante 2 – Identificador de Emissão do boleto (2ª posição do Nosso Número)</w:t>
            </w:r>
          </w:p>
        </w:tc>
        <w:tc>
          <w:tcPr>
            <w:tcW w:w="1598" w:type="dxa"/>
            <w:shd w:val="clear" w:color="auto" w:fill="auto"/>
          </w:tcPr>
          <w:p w14:paraId="10E471D9" w14:textId="77777777" w:rsidR="009F3F48" w:rsidRPr="003A227E" w:rsidRDefault="009F3F48" w:rsidP="002C3DEF">
            <w:pPr>
              <w:jc w:val="center"/>
              <w:rPr>
                <w:sz w:val="14"/>
                <w:szCs w:val="14"/>
              </w:rPr>
            </w:pPr>
            <w:r w:rsidRPr="003A227E">
              <w:rPr>
                <w:sz w:val="14"/>
                <w:szCs w:val="14"/>
              </w:rPr>
              <w:t>Posição: 34-34</w:t>
            </w:r>
          </w:p>
        </w:tc>
        <w:tc>
          <w:tcPr>
            <w:tcW w:w="709" w:type="dxa"/>
            <w:tcBorders>
              <w:right w:val="single" w:sz="4" w:space="0" w:color="595959"/>
            </w:tcBorders>
            <w:shd w:val="clear" w:color="auto" w:fill="7F7F7F"/>
          </w:tcPr>
          <w:p w14:paraId="26F0575E"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I</w:t>
            </w:r>
          </w:p>
        </w:tc>
        <w:tc>
          <w:tcPr>
            <w:tcW w:w="3139" w:type="dxa"/>
            <w:vMerge/>
            <w:tcBorders>
              <w:left w:val="single" w:sz="4" w:space="0" w:color="595959"/>
              <w:right w:val="nil"/>
            </w:tcBorders>
            <w:vAlign w:val="center"/>
          </w:tcPr>
          <w:p w14:paraId="6D547A33" w14:textId="77777777" w:rsidR="009F3F48" w:rsidRPr="003A227E" w:rsidRDefault="009F3F48" w:rsidP="009F3F48">
            <w:pPr>
              <w:jc w:val="center"/>
              <w:rPr>
                <w:sz w:val="14"/>
                <w:szCs w:val="14"/>
              </w:rPr>
            </w:pPr>
          </w:p>
        </w:tc>
      </w:tr>
      <w:tr w:rsidR="009F3F48" w:rsidRPr="003A227E" w14:paraId="4F58DE32" w14:textId="77777777" w:rsidTr="000D1B57">
        <w:tc>
          <w:tcPr>
            <w:tcW w:w="2453" w:type="dxa"/>
            <w:shd w:val="clear" w:color="auto" w:fill="auto"/>
          </w:tcPr>
          <w:p w14:paraId="3DF8CF29"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777777777</w:t>
            </w:r>
          </w:p>
        </w:tc>
        <w:tc>
          <w:tcPr>
            <w:tcW w:w="0" w:type="auto"/>
            <w:shd w:val="clear" w:color="auto" w:fill="auto"/>
          </w:tcPr>
          <w:p w14:paraId="0D302CDE" w14:textId="77777777" w:rsidR="009F3F48" w:rsidRPr="003A227E" w:rsidRDefault="009F3F48" w:rsidP="009D1C58">
            <w:pPr>
              <w:rPr>
                <w:sz w:val="14"/>
                <w:szCs w:val="14"/>
              </w:rPr>
            </w:pPr>
            <w:r w:rsidRPr="003A227E">
              <w:rPr>
                <w:sz w:val="14"/>
                <w:szCs w:val="14"/>
              </w:rPr>
              <w:t>Nosso Número – Seqüência 3 (9ª a 17ª posição do Nosso Número)</w:t>
            </w:r>
          </w:p>
        </w:tc>
        <w:tc>
          <w:tcPr>
            <w:tcW w:w="1598" w:type="dxa"/>
            <w:shd w:val="clear" w:color="auto" w:fill="auto"/>
          </w:tcPr>
          <w:p w14:paraId="0C35F361" w14:textId="77777777" w:rsidR="009F3F48" w:rsidRPr="003A227E" w:rsidRDefault="009F3F48" w:rsidP="002C3DEF">
            <w:pPr>
              <w:jc w:val="center"/>
              <w:rPr>
                <w:sz w:val="14"/>
                <w:szCs w:val="14"/>
              </w:rPr>
            </w:pPr>
            <w:r w:rsidRPr="003A227E">
              <w:rPr>
                <w:sz w:val="14"/>
                <w:szCs w:val="14"/>
              </w:rPr>
              <w:t>Posição: 35-43</w:t>
            </w:r>
          </w:p>
        </w:tc>
        <w:tc>
          <w:tcPr>
            <w:tcW w:w="709" w:type="dxa"/>
            <w:tcBorders>
              <w:right w:val="single" w:sz="4" w:space="0" w:color="595959"/>
            </w:tcBorders>
            <w:shd w:val="clear" w:color="auto" w:fill="7F7F7F"/>
          </w:tcPr>
          <w:p w14:paraId="0CC68298"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J</w:t>
            </w:r>
          </w:p>
        </w:tc>
        <w:tc>
          <w:tcPr>
            <w:tcW w:w="3139" w:type="dxa"/>
            <w:vMerge/>
            <w:tcBorders>
              <w:left w:val="single" w:sz="4" w:space="0" w:color="595959"/>
              <w:right w:val="nil"/>
            </w:tcBorders>
            <w:vAlign w:val="center"/>
          </w:tcPr>
          <w:p w14:paraId="368CB718" w14:textId="77777777" w:rsidR="009F3F48" w:rsidRPr="003A227E" w:rsidRDefault="009F3F48" w:rsidP="009F3F48">
            <w:pPr>
              <w:jc w:val="center"/>
              <w:rPr>
                <w:sz w:val="14"/>
                <w:szCs w:val="14"/>
              </w:rPr>
            </w:pPr>
          </w:p>
        </w:tc>
      </w:tr>
      <w:tr w:rsidR="009F3F48" w:rsidRPr="003A227E" w14:paraId="7C338B8B" w14:textId="77777777" w:rsidTr="000D1B57">
        <w:tc>
          <w:tcPr>
            <w:tcW w:w="2453" w:type="dxa"/>
            <w:shd w:val="clear" w:color="auto" w:fill="auto"/>
          </w:tcPr>
          <w:p w14:paraId="1F511323" w14:textId="77777777" w:rsidR="009F3F48" w:rsidRPr="003A227E" w:rsidRDefault="009F3F48" w:rsidP="002C3DEF">
            <w:pPr>
              <w:jc w:val="right"/>
              <w:rPr>
                <w:rFonts w:ascii="Futura Std Book Bold TTF" w:hAnsi="Futura Std Book Bold TTF"/>
                <w:sz w:val="14"/>
                <w:szCs w:val="14"/>
              </w:rPr>
            </w:pPr>
            <w:r w:rsidRPr="003A227E">
              <w:rPr>
                <w:rFonts w:ascii="Futura Std Book Bold TTF" w:hAnsi="Futura Std Book Bold TTF"/>
                <w:sz w:val="14"/>
                <w:szCs w:val="14"/>
              </w:rPr>
              <w:t>1</w:t>
            </w:r>
          </w:p>
        </w:tc>
        <w:tc>
          <w:tcPr>
            <w:tcW w:w="0" w:type="auto"/>
            <w:shd w:val="clear" w:color="auto" w:fill="auto"/>
          </w:tcPr>
          <w:p w14:paraId="0457D992" w14:textId="77777777" w:rsidR="009F3F48" w:rsidRPr="003A227E" w:rsidRDefault="009F3F48" w:rsidP="009D1C58">
            <w:pPr>
              <w:rPr>
                <w:sz w:val="14"/>
                <w:szCs w:val="14"/>
              </w:rPr>
            </w:pPr>
            <w:r w:rsidRPr="003A227E">
              <w:rPr>
                <w:sz w:val="14"/>
                <w:szCs w:val="14"/>
              </w:rPr>
              <w:t>DV do Campo Livre</w:t>
            </w:r>
          </w:p>
        </w:tc>
        <w:tc>
          <w:tcPr>
            <w:tcW w:w="1598" w:type="dxa"/>
            <w:shd w:val="clear" w:color="auto" w:fill="auto"/>
          </w:tcPr>
          <w:p w14:paraId="39425DD4" w14:textId="77777777" w:rsidR="009F3F48" w:rsidRPr="003A227E" w:rsidRDefault="009F3F48" w:rsidP="002C3DEF">
            <w:pPr>
              <w:jc w:val="center"/>
              <w:rPr>
                <w:sz w:val="14"/>
                <w:szCs w:val="14"/>
              </w:rPr>
            </w:pPr>
            <w:r w:rsidRPr="003A227E">
              <w:rPr>
                <w:sz w:val="14"/>
                <w:szCs w:val="14"/>
              </w:rPr>
              <w:t>Posição: 44-44</w:t>
            </w:r>
          </w:p>
        </w:tc>
        <w:tc>
          <w:tcPr>
            <w:tcW w:w="709" w:type="dxa"/>
            <w:tcBorders>
              <w:bottom w:val="single" w:sz="4" w:space="0" w:color="595959"/>
              <w:right w:val="single" w:sz="4" w:space="0" w:color="595959"/>
            </w:tcBorders>
            <w:shd w:val="clear" w:color="auto" w:fill="7F7F7F"/>
          </w:tcPr>
          <w:p w14:paraId="421652CD" w14:textId="77777777" w:rsidR="009F3F48" w:rsidRPr="003A227E" w:rsidRDefault="00531333" w:rsidP="00531333">
            <w:pPr>
              <w:jc w:val="center"/>
              <w:rPr>
                <w:rFonts w:ascii="Futura Std Book Bold TTF" w:hAnsi="Futura Std Book Bold TTF"/>
                <w:color w:val="FFFFFF"/>
                <w:sz w:val="14"/>
                <w:szCs w:val="14"/>
              </w:rPr>
            </w:pPr>
            <w:r w:rsidRPr="003A227E">
              <w:rPr>
                <w:rFonts w:ascii="Futura Std Book Bold TTF" w:hAnsi="Futura Std Book Bold TTF"/>
                <w:color w:val="FFFFFF"/>
                <w:sz w:val="14"/>
                <w:szCs w:val="14"/>
              </w:rPr>
              <w:t>K</w:t>
            </w:r>
          </w:p>
        </w:tc>
        <w:tc>
          <w:tcPr>
            <w:tcW w:w="3139" w:type="dxa"/>
            <w:vMerge/>
            <w:tcBorders>
              <w:left w:val="single" w:sz="4" w:space="0" w:color="595959"/>
              <w:bottom w:val="nil"/>
              <w:right w:val="nil"/>
            </w:tcBorders>
            <w:vAlign w:val="center"/>
          </w:tcPr>
          <w:p w14:paraId="6D735292" w14:textId="77777777" w:rsidR="009F3F48" w:rsidRPr="003A227E" w:rsidRDefault="009F3F48" w:rsidP="009F3F48">
            <w:pPr>
              <w:jc w:val="center"/>
              <w:rPr>
                <w:sz w:val="14"/>
                <w:szCs w:val="14"/>
              </w:rPr>
            </w:pPr>
          </w:p>
        </w:tc>
      </w:tr>
    </w:tbl>
    <w:p w14:paraId="607D51E6" w14:textId="77777777" w:rsidR="009D1C58" w:rsidRDefault="009D1C58" w:rsidP="009D1C58">
      <w:pPr>
        <w:rPr>
          <w:sz w:val="12"/>
          <w:szCs w:val="12"/>
        </w:rPr>
      </w:pPr>
    </w:p>
    <w:p w14:paraId="42BBCEE1" w14:textId="77777777" w:rsidR="002A6FE8" w:rsidRPr="003D79D7" w:rsidRDefault="002A6FE8" w:rsidP="009D1C58">
      <w:pPr>
        <w:rPr>
          <w:sz w:val="12"/>
          <w:szCs w:val="12"/>
        </w:rPr>
      </w:pPr>
    </w:p>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left w:w="57" w:type="dxa"/>
          <w:right w:w="57" w:type="dxa"/>
        </w:tblCellMar>
        <w:tblLook w:val="01E0" w:firstRow="1" w:lastRow="1" w:firstColumn="1" w:lastColumn="1" w:noHBand="0" w:noVBand="0"/>
      </w:tblPr>
      <w:tblGrid>
        <w:gridCol w:w="481"/>
        <w:gridCol w:w="273"/>
        <w:gridCol w:w="312"/>
        <w:gridCol w:w="321"/>
        <w:gridCol w:w="312"/>
        <w:gridCol w:w="312"/>
        <w:gridCol w:w="312"/>
        <w:gridCol w:w="312"/>
        <w:gridCol w:w="315"/>
        <w:gridCol w:w="312"/>
        <w:gridCol w:w="312"/>
        <w:gridCol w:w="312"/>
        <w:gridCol w:w="312"/>
        <w:gridCol w:w="312"/>
        <w:gridCol w:w="312"/>
        <w:gridCol w:w="312"/>
        <w:gridCol w:w="312"/>
        <w:gridCol w:w="312"/>
        <w:gridCol w:w="312"/>
        <w:gridCol w:w="312"/>
        <w:gridCol w:w="312"/>
        <w:gridCol w:w="312"/>
        <w:gridCol w:w="312"/>
        <w:gridCol w:w="312"/>
        <w:gridCol w:w="310"/>
        <w:gridCol w:w="310"/>
        <w:gridCol w:w="310"/>
        <w:gridCol w:w="310"/>
        <w:gridCol w:w="310"/>
        <w:gridCol w:w="310"/>
        <w:gridCol w:w="310"/>
        <w:gridCol w:w="310"/>
        <w:gridCol w:w="310"/>
        <w:gridCol w:w="310"/>
        <w:gridCol w:w="310"/>
        <w:gridCol w:w="310"/>
        <w:gridCol w:w="311"/>
        <w:gridCol w:w="311"/>
        <w:gridCol w:w="311"/>
        <w:gridCol w:w="311"/>
        <w:gridCol w:w="311"/>
        <w:gridCol w:w="311"/>
        <w:gridCol w:w="316"/>
        <w:gridCol w:w="302"/>
      </w:tblGrid>
      <w:tr w:rsidR="00064DFB" w:rsidRPr="003A227E" w14:paraId="32D1AF54" w14:textId="77777777" w:rsidTr="000D1B57">
        <w:trPr>
          <w:trHeight w:val="283"/>
        </w:trPr>
        <w:tc>
          <w:tcPr>
            <w:tcW w:w="175" w:type="pct"/>
            <w:shd w:val="clear" w:color="auto" w:fill="B3B3B3"/>
            <w:vAlign w:val="center"/>
          </w:tcPr>
          <w:p w14:paraId="39FC5DEA" w14:textId="77777777" w:rsidR="009D1C58" w:rsidRPr="003A227E" w:rsidRDefault="009D1C58" w:rsidP="009D1C58">
            <w:pPr>
              <w:jc w:val="center"/>
              <w:rPr>
                <w:rFonts w:ascii="Futura Std Book Bold TTF" w:hAnsi="Futura Std Book Bold TTF"/>
                <w:sz w:val="12"/>
                <w:szCs w:val="10"/>
              </w:rPr>
            </w:pPr>
            <w:r w:rsidRPr="003A227E">
              <w:rPr>
                <w:rFonts w:ascii="Futura Std Book Bold TTF" w:hAnsi="Futura Std Book Bold TTF"/>
                <w:sz w:val="12"/>
                <w:szCs w:val="10"/>
              </w:rPr>
              <w:t>L1</w:t>
            </w:r>
          </w:p>
        </w:tc>
        <w:tc>
          <w:tcPr>
            <w:tcW w:w="54" w:type="pct"/>
            <w:shd w:val="clear" w:color="auto" w:fill="595959"/>
            <w:vAlign w:val="center"/>
          </w:tcPr>
          <w:p w14:paraId="21AB9B1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01</w:t>
            </w:r>
          </w:p>
        </w:tc>
        <w:tc>
          <w:tcPr>
            <w:tcW w:w="114" w:type="pct"/>
            <w:shd w:val="clear" w:color="auto" w:fill="595959"/>
            <w:vAlign w:val="center"/>
          </w:tcPr>
          <w:p w14:paraId="4F6AC82E"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02</w:t>
            </w:r>
          </w:p>
        </w:tc>
        <w:tc>
          <w:tcPr>
            <w:tcW w:w="117" w:type="pct"/>
            <w:shd w:val="clear" w:color="auto" w:fill="595959"/>
            <w:vAlign w:val="center"/>
          </w:tcPr>
          <w:p w14:paraId="4E8E7755"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03</w:t>
            </w:r>
          </w:p>
        </w:tc>
        <w:tc>
          <w:tcPr>
            <w:tcW w:w="114" w:type="pct"/>
            <w:shd w:val="clear" w:color="auto" w:fill="595959"/>
            <w:vAlign w:val="center"/>
          </w:tcPr>
          <w:p w14:paraId="4A84E3ED"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04</w:t>
            </w:r>
          </w:p>
        </w:tc>
        <w:tc>
          <w:tcPr>
            <w:tcW w:w="114" w:type="pct"/>
            <w:shd w:val="clear" w:color="auto" w:fill="595959"/>
            <w:vAlign w:val="center"/>
          </w:tcPr>
          <w:p w14:paraId="6728D216"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06</w:t>
            </w:r>
          </w:p>
        </w:tc>
        <w:tc>
          <w:tcPr>
            <w:tcW w:w="114" w:type="pct"/>
            <w:shd w:val="clear" w:color="auto" w:fill="595959"/>
            <w:vAlign w:val="center"/>
          </w:tcPr>
          <w:p w14:paraId="241091C7"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07</w:t>
            </w:r>
          </w:p>
        </w:tc>
        <w:tc>
          <w:tcPr>
            <w:tcW w:w="114" w:type="pct"/>
            <w:shd w:val="clear" w:color="auto" w:fill="595959"/>
            <w:vAlign w:val="center"/>
          </w:tcPr>
          <w:p w14:paraId="2AB53578"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08</w:t>
            </w:r>
          </w:p>
        </w:tc>
        <w:tc>
          <w:tcPr>
            <w:tcW w:w="115" w:type="pct"/>
            <w:shd w:val="clear" w:color="auto" w:fill="595959"/>
            <w:vAlign w:val="center"/>
          </w:tcPr>
          <w:p w14:paraId="04D0FC96"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09</w:t>
            </w:r>
          </w:p>
        </w:tc>
        <w:tc>
          <w:tcPr>
            <w:tcW w:w="114" w:type="pct"/>
            <w:shd w:val="clear" w:color="auto" w:fill="595959"/>
            <w:vAlign w:val="center"/>
          </w:tcPr>
          <w:p w14:paraId="6076BE9D"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10</w:t>
            </w:r>
          </w:p>
        </w:tc>
        <w:tc>
          <w:tcPr>
            <w:tcW w:w="114" w:type="pct"/>
            <w:shd w:val="clear" w:color="auto" w:fill="595959"/>
            <w:vAlign w:val="center"/>
          </w:tcPr>
          <w:p w14:paraId="467B68B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11</w:t>
            </w:r>
          </w:p>
        </w:tc>
        <w:tc>
          <w:tcPr>
            <w:tcW w:w="114" w:type="pct"/>
            <w:shd w:val="clear" w:color="auto" w:fill="595959"/>
            <w:vAlign w:val="center"/>
          </w:tcPr>
          <w:p w14:paraId="076E4DD1"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12</w:t>
            </w:r>
          </w:p>
        </w:tc>
        <w:tc>
          <w:tcPr>
            <w:tcW w:w="114" w:type="pct"/>
            <w:shd w:val="clear" w:color="auto" w:fill="595959"/>
            <w:vAlign w:val="center"/>
          </w:tcPr>
          <w:p w14:paraId="2DAC0A04"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13</w:t>
            </w:r>
          </w:p>
        </w:tc>
        <w:tc>
          <w:tcPr>
            <w:tcW w:w="114" w:type="pct"/>
            <w:shd w:val="clear" w:color="auto" w:fill="595959"/>
            <w:vAlign w:val="center"/>
          </w:tcPr>
          <w:p w14:paraId="3C09130B"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14</w:t>
            </w:r>
          </w:p>
        </w:tc>
        <w:tc>
          <w:tcPr>
            <w:tcW w:w="114" w:type="pct"/>
            <w:shd w:val="clear" w:color="auto" w:fill="595959"/>
            <w:vAlign w:val="center"/>
          </w:tcPr>
          <w:p w14:paraId="432C73CC"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15</w:t>
            </w:r>
          </w:p>
        </w:tc>
        <w:tc>
          <w:tcPr>
            <w:tcW w:w="114" w:type="pct"/>
            <w:shd w:val="clear" w:color="auto" w:fill="595959"/>
            <w:vAlign w:val="center"/>
          </w:tcPr>
          <w:p w14:paraId="1B633B0B"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16</w:t>
            </w:r>
          </w:p>
        </w:tc>
        <w:tc>
          <w:tcPr>
            <w:tcW w:w="114" w:type="pct"/>
            <w:shd w:val="clear" w:color="auto" w:fill="595959"/>
            <w:vAlign w:val="center"/>
          </w:tcPr>
          <w:p w14:paraId="48DCD7FB"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17</w:t>
            </w:r>
          </w:p>
        </w:tc>
        <w:tc>
          <w:tcPr>
            <w:tcW w:w="114" w:type="pct"/>
            <w:shd w:val="clear" w:color="auto" w:fill="595959"/>
            <w:vAlign w:val="center"/>
          </w:tcPr>
          <w:p w14:paraId="5B56A0DB"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18</w:t>
            </w:r>
          </w:p>
        </w:tc>
        <w:tc>
          <w:tcPr>
            <w:tcW w:w="114" w:type="pct"/>
            <w:shd w:val="clear" w:color="auto" w:fill="595959"/>
            <w:vAlign w:val="center"/>
          </w:tcPr>
          <w:p w14:paraId="2565E83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19</w:t>
            </w:r>
          </w:p>
        </w:tc>
        <w:tc>
          <w:tcPr>
            <w:tcW w:w="114" w:type="pct"/>
            <w:shd w:val="clear" w:color="auto" w:fill="595959"/>
            <w:vAlign w:val="center"/>
          </w:tcPr>
          <w:p w14:paraId="518B87E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20</w:t>
            </w:r>
          </w:p>
        </w:tc>
        <w:tc>
          <w:tcPr>
            <w:tcW w:w="114" w:type="pct"/>
            <w:shd w:val="clear" w:color="auto" w:fill="595959"/>
            <w:vAlign w:val="center"/>
          </w:tcPr>
          <w:p w14:paraId="70EACDDD"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21</w:t>
            </w:r>
          </w:p>
        </w:tc>
        <w:tc>
          <w:tcPr>
            <w:tcW w:w="114" w:type="pct"/>
            <w:shd w:val="clear" w:color="auto" w:fill="595959"/>
            <w:vAlign w:val="center"/>
          </w:tcPr>
          <w:p w14:paraId="7AE882A7"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22</w:t>
            </w:r>
          </w:p>
        </w:tc>
        <w:tc>
          <w:tcPr>
            <w:tcW w:w="114" w:type="pct"/>
            <w:shd w:val="clear" w:color="auto" w:fill="595959"/>
            <w:vAlign w:val="center"/>
          </w:tcPr>
          <w:p w14:paraId="44E94C1C"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23</w:t>
            </w:r>
          </w:p>
        </w:tc>
        <w:tc>
          <w:tcPr>
            <w:tcW w:w="114" w:type="pct"/>
            <w:shd w:val="clear" w:color="auto" w:fill="595959"/>
            <w:vAlign w:val="center"/>
          </w:tcPr>
          <w:p w14:paraId="4519A95C"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24</w:t>
            </w:r>
          </w:p>
        </w:tc>
        <w:tc>
          <w:tcPr>
            <w:tcW w:w="113" w:type="pct"/>
            <w:shd w:val="clear" w:color="auto" w:fill="595959"/>
            <w:vAlign w:val="center"/>
          </w:tcPr>
          <w:p w14:paraId="04830A70"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25</w:t>
            </w:r>
          </w:p>
        </w:tc>
        <w:tc>
          <w:tcPr>
            <w:tcW w:w="113" w:type="pct"/>
            <w:shd w:val="clear" w:color="auto" w:fill="595959"/>
            <w:vAlign w:val="center"/>
          </w:tcPr>
          <w:p w14:paraId="32342043"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26</w:t>
            </w:r>
          </w:p>
        </w:tc>
        <w:tc>
          <w:tcPr>
            <w:tcW w:w="113" w:type="pct"/>
            <w:shd w:val="clear" w:color="auto" w:fill="595959"/>
            <w:vAlign w:val="center"/>
          </w:tcPr>
          <w:p w14:paraId="14C67F50"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27</w:t>
            </w:r>
          </w:p>
        </w:tc>
        <w:tc>
          <w:tcPr>
            <w:tcW w:w="113" w:type="pct"/>
            <w:shd w:val="clear" w:color="auto" w:fill="595959"/>
            <w:vAlign w:val="center"/>
          </w:tcPr>
          <w:p w14:paraId="1E0ED2CB"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28</w:t>
            </w:r>
          </w:p>
        </w:tc>
        <w:tc>
          <w:tcPr>
            <w:tcW w:w="113" w:type="pct"/>
            <w:shd w:val="clear" w:color="auto" w:fill="595959"/>
            <w:vAlign w:val="center"/>
          </w:tcPr>
          <w:p w14:paraId="39B96819"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29</w:t>
            </w:r>
          </w:p>
        </w:tc>
        <w:tc>
          <w:tcPr>
            <w:tcW w:w="113" w:type="pct"/>
            <w:shd w:val="clear" w:color="auto" w:fill="595959"/>
            <w:vAlign w:val="center"/>
          </w:tcPr>
          <w:p w14:paraId="18DB6352"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30</w:t>
            </w:r>
          </w:p>
        </w:tc>
        <w:tc>
          <w:tcPr>
            <w:tcW w:w="113" w:type="pct"/>
            <w:shd w:val="clear" w:color="auto" w:fill="595959"/>
            <w:vAlign w:val="center"/>
          </w:tcPr>
          <w:p w14:paraId="337E0B45"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31</w:t>
            </w:r>
          </w:p>
        </w:tc>
        <w:tc>
          <w:tcPr>
            <w:tcW w:w="113" w:type="pct"/>
            <w:shd w:val="clear" w:color="auto" w:fill="595959"/>
            <w:vAlign w:val="center"/>
          </w:tcPr>
          <w:p w14:paraId="05831EAD"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32</w:t>
            </w:r>
          </w:p>
        </w:tc>
        <w:tc>
          <w:tcPr>
            <w:tcW w:w="113" w:type="pct"/>
            <w:shd w:val="clear" w:color="auto" w:fill="595959"/>
            <w:vAlign w:val="center"/>
          </w:tcPr>
          <w:p w14:paraId="123C86B3"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33</w:t>
            </w:r>
          </w:p>
        </w:tc>
        <w:tc>
          <w:tcPr>
            <w:tcW w:w="113" w:type="pct"/>
            <w:shd w:val="clear" w:color="auto" w:fill="595959"/>
            <w:vAlign w:val="center"/>
          </w:tcPr>
          <w:p w14:paraId="37084F2E"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34</w:t>
            </w:r>
          </w:p>
        </w:tc>
        <w:tc>
          <w:tcPr>
            <w:tcW w:w="113" w:type="pct"/>
            <w:shd w:val="clear" w:color="auto" w:fill="595959"/>
            <w:vAlign w:val="center"/>
          </w:tcPr>
          <w:p w14:paraId="54D25C7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35</w:t>
            </w:r>
          </w:p>
        </w:tc>
        <w:tc>
          <w:tcPr>
            <w:tcW w:w="113" w:type="pct"/>
            <w:shd w:val="clear" w:color="auto" w:fill="595959"/>
            <w:vAlign w:val="center"/>
          </w:tcPr>
          <w:p w14:paraId="2533443D"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36</w:t>
            </w:r>
          </w:p>
        </w:tc>
        <w:tc>
          <w:tcPr>
            <w:tcW w:w="113" w:type="pct"/>
            <w:shd w:val="clear" w:color="auto" w:fill="595959"/>
            <w:vAlign w:val="center"/>
          </w:tcPr>
          <w:p w14:paraId="3ACD924E"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37</w:t>
            </w:r>
          </w:p>
        </w:tc>
        <w:tc>
          <w:tcPr>
            <w:tcW w:w="113" w:type="pct"/>
            <w:shd w:val="clear" w:color="auto" w:fill="595959"/>
            <w:vAlign w:val="center"/>
          </w:tcPr>
          <w:p w14:paraId="7B729260"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38</w:t>
            </w:r>
          </w:p>
        </w:tc>
        <w:tc>
          <w:tcPr>
            <w:tcW w:w="113" w:type="pct"/>
            <w:shd w:val="clear" w:color="auto" w:fill="595959"/>
            <w:vAlign w:val="center"/>
          </w:tcPr>
          <w:p w14:paraId="7566571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39</w:t>
            </w:r>
          </w:p>
        </w:tc>
        <w:tc>
          <w:tcPr>
            <w:tcW w:w="113" w:type="pct"/>
            <w:shd w:val="clear" w:color="auto" w:fill="595959"/>
            <w:vAlign w:val="center"/>
          </w:tcPr>
          <w:p w14:paraId="72292FFA"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40</w:t>
            </w:r>
          </w:p>
        </w:tc>
        <w:tc>
          <w:tcPr>
            <w:tcW w:w="113" w:type="pct"/>
            <w:shd w:val="clear" w:color="auto" w:fill="595959"/>
            <w:vAlign w:val="center"/>
          </w:tcPr>
          <w:p w14:paraId="3122836E"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41</w:t>
            </w:r>
          </w:p>
        </w:tc>
        <w:tc>
          <w:tcPr>
            <w:tcW w:w="113" w:type="pct"/>
            <w:shd w:val="clear" w:color="auto" w:fill="595959"/>
            <w:vAlign w:val="center"/>
          </w:tcPr>
          <w:p w14:paraId="1418E54F"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42</w:t>
            </w:r>
          </w:p>
        </w:tc>
        <w:tc>
          <w:tcPr>
            <w:tcW w:w="114" w:type="pct"/>
            <w:shd w:val="clear" w:color="auto" w:fill="595959"/>
            <w:vAlign w:val="center"/>
          </w:tcPr>
          <w:p w14:paraId="1A21D314"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43</w:t>
            </w:r>
          </w:p>
        </w:tc>
        <w:tc>
          <w:tcPr>
            <w:tcW w:w="112" w:type="pct"/>
            <w:shd w:val="clear" w:color="auto" w:fill="595959"/>
            <w:vAlign w:val="center"/>
          </w:tcPr>
          <w:p w14:paraId="1EAB75C4" w14:textId="77777777" w:rsidR="009D1C58" w:rsidRPr="003A227E" w:rsidRDefault="009D1C58" w:rsidP="009D1C58">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44</w:t>
            </w:r>
          </w:p>
        </w:tc>
      </w:tr>
      <w:tr w:rsidR="009D1C58" w:rsidRPr="003A227E" w14:paraId="7AA54229" w14:textId="77777777" w:rsidTr="000D1B57">
        <w:trPr>
          <w:trHeight w:val="283"/>
        </w:trPr>
        <w:tc>
          <w:tcPr>
            <w:tcW w:w="175" w:type="pct"/>
            <w:shd w:val="clear" w:color="auto" w:fill="B3B3B3"/>
            <w:vAlign w:val="center"/>
          </w:tcPr>
          <w:p w14:paraId="313FFC2A" w14:textId="77777777" w:rsidR="009D1C58" w:rsidRPr="003A227E" w:rsidRDefault="009D1C58" w:rsidP="009D1C58">
            <w:pPr>
              <w:jc w:val="center"/>
              <w:rPr>
                <w:rFonts w:ascii="Futura Std Book Bold TTF" w:hAnsi="Futura Std Book Bold TTF"/>
                <w:sz w:val="12"/>
                <w:szCs w:val="10"/>
              </w:rPr>
            </w:pPr>
            <w:r w:rsidRPr="003A227E">
              <w:rPr>
                <w:rFonts w:ascii="Futura Std Book Bold TTF" w:hAnsi="Futura Std Book Bold TTF"/>
                <w:sz w:val="12"/>
                <w:szCs w:val="10"/>
              </w:rPr>
              <w:t>L2</w:t>
            </w:r>
          </w:p>
        </w:tc>
        <w:tc>
          <w:tcPr>
            <w:tcW w:w="54" w:type="pct"/>
            <w:shd w:val="clear" w:color="auto" w:fill="auto"/>
            <w:vAlign w:val="center"/>
          </w:tcPr>
          <w:p w14:paraId="7EB99824" w14:textId="77777777" w:rsidR="009D1C58" w:rsidRPr="003A227E" w:rsidRDefault="009D1C58" w:rsidP="009D1C58">
            <w:pPr>
              <w:jc w:val="center"/>
              <w:rPr>
                <w:sz w:val="12"/>
                <w:szCs w:val="10"/>
              </w:rPr>
            </w:pPr>
            <w:r w:rsidRPr="003A227E">
              <w:rPr>
                <w:sz w:val="12"/>
                <w:szCs w:val="10"/>
              </w:rPr>
              <w:t>1</w:t>
            </w:r>
          </w:p>
        </w:tc>
        <w:tc>
          <w:tcPr>
            <w:tcW w:w="114" w:type="pct"/>
            <w:shd w:val="clear" w:color="auto" w:fill="auto"/>
            <w:vAlign w:val="center"/>
          </w:tcPr>
          <w:p w14:paraId="310EA8D2" w14:textId="77777777" w:rsidR="009D1C58" w:rsidRPr="003A227E" w:rsidRDefault="009D1C58" w:rsidP="009D1C58">
            <w:pPr>
              <w:jc w:val="center"/>
              <w:rPr>
                <w:sz w:val="12"/>
                <w:szCs w:val="10"/>
              </w:rPr>
            </w:pPr>
            <w:r w:rsidRPr="003A227E">
              <w:rPr>
                <w:sz w:val="12"/>
                <w:szCs w:val="10"/>
              </w:rPr>
              <w:t>0</w:t>
            </w:r>
          </w:p>
        </w:tc>
        <w:tc>
          <w:tcPr>
            <w:tcW w:w="117" w:type="pct"/>
            <w:shd w:val="clear" w:color="auto" w:fill="auto"/>
            <w:vAlign w:val="center"/>
          </w:tcPr>
          <w:p w14:paraId="1A6F50FD" w14:textId="77777777" w:rsidR="009D1C58" w:rsidRPr="003A227E" w:rsidRDefault="009D1C58" w:rsidP="009D1C58">
            <w:pPr>
              <w:jc w:val="center"/>
              <w:rPr>
                <w:sz w:val="12"/>
                <w:szCs w:val="10"/>
              </w:rPr>
            </w:pPr>
            <w:r w:rsidRPr="003A227E">
              <w:rPr>
                <w:sz w:val="12"/>
                <w:szCs w:val="10"/>
              </w:rPr>
              <w:t>4</w:t>
            </w:r>
          </w:p>
        </w:tc>
        <w:tc>
          <w:tcPr>
            <w:tcW w:w="114" w:type="pct"/>
            <w:shd w:val="clear" w:color="auto" w:fill="auto"/>
            <w:vAlign w:val="center"/>
          </w:tcPr>
          <w:p w14:paraId="3B82C570" w14:textId="77777777" w:rsidR="009D1C58" w:rsidRPr="003A227E" w:rsidRDefault="009D1C58" w:rsidP="009D1C58">
            <w:pPr>
              <w:jc w:val="center"/>
              <w:rPr>
                <w:sz w:val="12"/>
                <w:szCs w:val="10"/>
              </w:rPr>
            </w:pPr>
            <w:r w:rsidRPr="003A227E">
              <w:rPr>
                <w:sz w:val="12"/>
                <w:szCs w:val="10"/>
              </w:rPr>
              <w:t>9</w:t>
            </w:r>
          </w:p>
        </w:tc>
        <w:tc>
          <w:tcPr>
            <w:tcW w:w="114" w:type="pct"/>
            <w:shd w:val="clear" w:color="auto" w:fill="auto"/>
            <w:vAlign w:val="center"/>
          </w:tcPr>
          <w:p w14:paraId="22DD3720" w14:textId="77777777" w:rsidR="009D1C58" w:rsidRPr="003A227E" w:rsidRDefault="009D1C58" w:rsidP="009D1C58">
            <w:pPr>
              <w:jc w:val="center"/>
              <w:rPr>
                <w:sz w:val="12"/>
                <w:szCs w:val="10"/>
              </w:rPr>
            </w:pPr>
            <w:r w:rsidRPr="003A227E">
              <w:rPr>
                <w:sz w:val="12"/>
                <w:szCs w:val="10"/>
              </w:rPr>
              <w:t>3</w:t>
            </w:r>
          </w:p>
        </w:tc>
        <w:tc>
          <w:tcPr>
            <w:tcW w:w="114" w:type="pct"/>
            <w:shd w:val="clear" w:color="auto" w:fill="auto"/>
            <w:vAlign w:val="center"/>
          </w:tcPr>
          <w:p w14:paraId="1B988D82"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4679879F" w14:textId="77777777" w:rsidR="009D1C58" w:rsidRPr="003A227E" w:rsidRDefault="009D1C58" w:rsidP="009D1C58">
            <w:pPr>
              <w:jc w:val="center"/>
              <w:rPr>
                <w:sz w:val="12"/>
                <w:szCs w:val="10"/>
              </w:rPr>
            </w:pPr>
            <w:r w:rsidRPr="003A227E">
              <w:rPr>
                <w:sz w:val="12"/>
                <w:szCs w:val="10"/>
              </w:rPr>
              <w:t>4</w:t>
            </w:r>
          </w:p>
        </w:tc>
        <w:tc>
          <w:tcPr>
            <w:tcW w:w="115" w:type="pct"/>
            <w:shd w:val="clear" w:color="auto" w:fill="auto"/>
            <w:vAlign w:val="center"/>
          </w:tcPr>
          <w:p w14:paraId="3F54BEF8"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312F12A0"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75EA587E"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3A51C7D8"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6E6C7CDD"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52FF0A7E"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1D42664E" w14:textId="77777777" w:rsidR="009D1C58" w:rsidRPr="003A227E" w:rsidRDefault="009D1C58" w:rsidP="009D1C58">
            <w:pPr>
              <w:jc w:val="center"/>
              <w:rPr>
                <w:sz w:val="12"/>
                <w:szCs w:val="10"/>
              </w:rPr>
            </w:pPr>
            <w:r w:rsidRPr="003A227E">
              <w:rPr>
                <w:sz w:val="12"/>
                <w:szCs w:val="10"/>
              </w:rPr>
              <w:t>3</w:t>
            </w:r>
          </w:p>
        </w:tc>
        <w:tc>
          <w:tcPr>
            <w:tcW w:w="114" w:type="pct"/>
            <w:shd w:val="clear" w:color="auto" w:fill="auto"/>
            <w:vAlign w:val="center"/>
          </w:tcPr>
          <w:p w14:paraId="175B92B5"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2F17F176" w14:textId="77777777" w:rsidR="009D1C58" w:rsidRPr="003A227E" w:rsidRDefault="009D1C58" w:rsidP="009D1C58">
            <w:pPr>
              <w:jc w:val="center"/>
              <w:rPr>
                <w:sz w:val="12"/>
                <w:szCs w:val="10"/>
              </w:rPr>
            </w:pPr>
            <w:r w:rsidRPr="003A227E">
              <w:rPr>
                <w:sz w:val="12"/>
                <w:szCs w:val="10"/>
              </w:rPr>
              <w:t>1</w:t>
            </w:r>
          </w:p>
        </w:tc>
        <w:tc>
          <w:tcPr>
            <w:tcW w:w="114" w:type="pct"/>
            <w:shd w:val="clear" w:color="auto" w:fill="auto"/>
            <w:vAlign w:val="center"/>
          </w:tcPr>
          <w:p w14:paraId="44970F30" w14:textId="77777777" w:rsidR="009D1C58" w:rsidRPr="003A227E" w:rsidRDefault="009D1C58" w:rsidP="009D1C58">
            <w:pPr>
              <w:jc w:val="center"/>
              <w:rPr>
                <w:sz w:val="12"/>
                <w:szCs w:val="10"/>
              </w:rPr>
            </w:pPr>
            <w:r w:rsidRPr="003A227E">
              <w:rPr>
                <w:sz w:val="12"/>
                <w:szCs w:val="10"/>
              </w:rPr>
              <w:t>1</w:t>
            </w:r>
          </w:p>
        </w:tc>
        <w:tc>
          <w:tcPr>
            <w:tcW w:w="114" w:type="pct"/>
            <w:shd w:val="clear" w:color="auto" w:fill="auto"/>
            <w:vAlign w:val="center"/>
          </w:tcPr>
          <w:p w14:paraId="722E7DAD"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7C983C7F"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7755CEA4" w14:textId="77777777" w:rsidR="009D1C58" w:rsidRPr="003A227E" w:rsidRDefault="009D1C58" w:rsidP="009D1C58">
            <w:pPr>
              <w:jc w:val="center"/>
              <w:rPr>
                <w:sz w:val="12"/>
                <w:szCs w:val="10"/>
              </w:rPr>
            </w:pPr>
            <w:r w:rsidRPr="003A227E">
              <w:rPr>
                <w:sz w:val="12"/>
                <w:szCs w:val="10"/>
              </w:rPr>
              <w:t>0</w:t>
            </w:r>
          </w:p>
        </w:tc>
        <w:tc>
          <w:tcPr>
            <w:tcW w:w="114" w:type="pct"/>
            <w:shd w:val="clear" w:color="auto" w:fill="auto"/>
            <w:vAlign w:val="center"/>
          </w:tcPr>
          <w:p w14:paraId="31E5692F" w14:textId="77777777" w:rsidR="009D1C58" w:rsidRPr="003A227E" w:rsidRDefault="009D1C58" w:rsidP="009D1C58">
            <w:pPr>
              <w:jc w:val="center"/>
              <w:rPr>
                <w:sz w:val="12"/>
                <w:szCs w:val="10"/>
              </w:rPr>
            </w:pPr>
            <w:r w:rsidRPr="003A227E">
              <w:rPr>
                <w:sz w:val="12"/>
                <w:szCs w:val="10"/>
              </w:rPr>
              <w:t>5</w:t>
            </w:r>
          </w:p>
        </w:tc>
        <w:tc>
          <w:tcPr>
            <w:tcW w:w="114" w:type="pct"/>
            <w:shd w:val="clear" w:color="auto" w:fill="auto"/>
            <w:vAlign w:val="center"/>
          </w:tcPr>
          <w:p w14:paraId="4900F070" w14:textId="77777777" w:rsidR="009D1C58" w:rsidRPr="003A227E" w:rsidRDefault="009D1C58" w:rsidP="009D1C58">
            <w:pPr>
              <w:jc w:val="center"/>
              <w:rPr>
                <w:sz w:val="12"/>
                <w:szCs w:val="10"/>
              </w:rPr>
            </w:pPr>
            <w:r w:rsidRPr="003A227E">
              <w:rPr>
                <w:sz w:val="12"/>
                <w:szCs w:val="10"/>
              </w:rPr>
              <w:t>5</w:t>
            </w:r>
          </w:p>
        </w:tc>
        <w:tc>
          <w:tcPr>
            <w:tcW w:w="114" w:type="pct"/>
            <w:shd w:val="clear" w:color="auto" w:fill="auto"/>
            <w:vAlign w:val="center"/>
          </w:tcPr>
          <w:p w14:paraId="4414D3A7" w14:textId="77777777" w:rsidR="009D1C58" w:rsidRPr="003A227E" w:rsidRDefault="009D1C58" w:rsidP="009D1C58">
            <w:pPr>
              <w:jc w:val="center"/>
              <w:rPr>
                <w:sz w:val="12"/>
                <w:szCs w:val="10"/>
              </w:rPr>
            </w:pPr>
            <w:r w:rsidRPr="003A227E">
              <w:rPr>
                <w:sz w:val="12"/>
                <w:szCs w:val="10"/>
              </w:rPr>
              <w:t>0</w:t>
            </w:r>
          </w:p>
        </w:tc>
        <w:tc>
          <w:tcPr>
            <w:tcW w:w="113" w:type="pct"/>
            <w:shd w:val="clear" w:color="auto" w:fill="auto"/>
            <w:vAlign w:val="center"/>
          </w:tcPr>
          <w:p w14:paraId="6E0874C6"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5574B83B"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79CC8346" w14:textId="77777777" w:rsidR="009D1C58" w:rsidRPr="003A227E" w:rsidRDefault="009D1C58" w:rsidP="009D1C58">
            <w:pPr>
              <w:jc w:val="center"/>
              <w:rPr>
                <w:sz w:val="12"/>
                <w:szCs w:val="10"/>
              </w:rPr>
            </w:pPr>
            <w:r w:rsidRPr="003A227E">
              <w:rPr>
                <w:sz w:val="12"/>
                <w:szCs w:val="10"/>
              </w:rPr>
              <w:t>2</w:t>
            </w:r>
          </w:p>
        </w:tc>
        <w:tc>
          <w:tcPr>
            <w:tcW w:w="113" w:type="pct"/>
            <w:shd w:val="clear" w:color="auto" w:fill="auto"/>
            <w:vAlign w:val="center"/>
          </w:tcPr>
          <w:p w14:paraId="35D51E73" w14:textId="77777777" w:rsidR="009D1C58" w:rsidRPr="003A227E" w:rsidRDefault="009D1C58" w:rsidP="009D1C58">
            <w:pPr>
              <w:jc w:val="center"/>
              <w:rPr>
                <w:sz w:val="12"/>
                <w:szCs w:val="10"/>
              </w:rPr>
            </w:pPr>
            <w:r w:rsidRPr="003A227E">
              <w:rPr>
                <w:sz w:val="12"/>
                <w:szCs w:val="10"/>
              </w:rPr>
              <w:t>2</w:t>
            </w:r>
          </w:p>
        </w:tc>
        <w:tc>
          <w:tcPr>
            <w:tcW w:w="113" w:type="pct"/>
            <w:shd w:val="clear" w:color="auto" w:fill="auto"/>
            <w:vAlign w:val="center"/>
          </w:tcPr>
          <w:p w14:paraId="4BFDEBBB" w14:textId="77777777" w:rsidR="009D1C58" w:rsidRPr="003A227E" w:rsidRDefault="009D1C58" w:rsidP="009D1C58">
            <w:pPr>
              <w:jc w:val="center"/>
              <w:rPr>
                <w:sz w:val="12"/>
                <w:szCs w:val="10"/>
              </w:rPr>
            </w:pPr>
            <w:r w:rsidRPr="003A227E">
              <w:rPr>
                <w:sz w:val="12"/>
                <w:szCs w:val="10"/>
              </w:rPr>
              <w:t>2</w:t>
            </w:r>
          </w:p>
        </w:tc>
        <w:tc>
          <w:tcPr>
            <w:tcW w:w="113" w:type="pct"/>
            <w:shd w:val="clear" w:color="auto" w:fill="auto"/>
            <w:vAlign w:val="center"/>
          </w:tcPr>
          <w:p w14:paraId="6749497C" w14:textId="77777777" w:rsidR="009D1C58" w:rsidRPr="003A227E" w:rsidRDefault="009D1C58" w:rsidP="009D1C58">
            <w:pPr>
              <w:jc w:val="center"/>
              <w:rPr>
                <w:sz w:val="12"/>
                <w:szCs w:val="10"/>
              </w:rPr>
            </w:pPr>
            <w:r w:rsidRPr="003A227E">
              <w:rPr>
                <w:sz w:val="12"/>
                <w:szCs w:val="10"/>
              </w:rPr>
              <w:t>1</w:t>
            </w:r>
          </w:p>
        </w:tc>
        <w:tc>
          <w:tcPr>
            <w:tcW w:w="113" w:type="pct"/>
            <w:shd w:val="clear" w:color="auto" w:fill="auto"/>
            <w:vAlign w:val="center"/>
          </w:tcPr>
          <w:p w14:paraId="0195111D" w14:textId="77777777" w:rsidR="009D1C58" w:rsidRPr="003A227E" w:rsidRDefault="009D1C58" w:rsidP="009D1C58">
            <w:pPr>
              <w:jc w:val="center"/>
              <w:rPr>
                <w:sz w:val="12"/>
                <w:szCs w:val="10"/>
              </w:rPr>
            </w:pPr>
            <w:r w:rsidRPr="003A227E">
              <w:rPr>
                <w:sz w:val="12"/>
                <w:szCs w:val="10"/>
              </w:rPr>
              <w:t>3</w:t>
            </w:r>
          </w:p>
        </w:tc>
        <w:tc>
          <w:tcPr>
            <w:tcW w:w="113" w:type="pct"/>
            <w:shd w:val="clear" w:color="auto" w:fill="auto"/>
            <w:vAlign w:val="center"/>
          </w:tcPr>
          <w:p w14:paraId="4EBE2AB3" w14:textId="77777777" w:rsidR="009D1C58" w:rsidRPr="003A227E" w:rsidRDefault="009D1C58" w:rsidP="009D1C58">
            <w:pPr>
              <w:jc w:val="center"/>
              <w:rPr>
                <w:sz w:val="12"/>
                <w:szCs w:val="10"/>
              </w:rPr>
            </w:pPr>
            <w:r w:rsidRPr="003A227E">
              <w:rPr>
                <w:sz w:val="12"/>
                <w:szCs w:val="10"/>
              </w:rPr>
              <w:t>3</w:t>
            </w:r>
          </w:p>
        </w:tc>
        <w:tc>
          <w:tcPr>
            <w:tcW w:w="113" w:type="pct"/>
            <w:shd w:val="clear" w:color="auto" w:fill="auto"/>
            <w:vAlign w:val="center"/>
          </w:tcPr>
          <w:p w14:paraId="7078F276" w14:textId="77777777" w:rsidR="009D1C58" w:rsidRPr="003A227E" w:rsidRDefault="009D1C58" w:rsidP="009D1C58">
            <w:pPr>
              <w:jc w:val="center"/>
              <w:rPr>
                <w:sz w:val="12"/>
                <w:szCs w:val="10"/>
              </w:rPr>
            </w:pPr>
            <w:r w:rsidRPr="003A227E">
              <w:rPr>
                <w:sz w:val="12"/>
                <w:szCs w:val="10"/>
              </w:rPr>
              <w:t>3</w:t>
            </w:r>
          </w:p>
        </w:tc>
        <w:tc>
          <w:tcPr>
            <w:tcW w:w="113" w:type="pct"/>
            <w:shd w:val="clear" w:color="auto" w:fill="auto"/>
            <w:vAlign w:val="center"/>
          </w:tcPr>
          <w:p w14:paraId="6AFA9193" w14:textId="77777777" w:rsidR="009D1C58" w:rsidRPr="003A227E" w:rsidRDefault="009D1C58" w:rsidP="009D1C58">
            <w:pPr>
              <w:jc w:val="center"/>
              <w:rPr>
                <w:sz w:val="12"/>
                <w:szCs w:val="10"/>
              </w:rPr>
            </w:pPr>
            <w:r w:rsidRPr="003A227E">
              <w:rPr>
                <w:sz w:val="12"/>
                <w:szCs w:val="10"/>
              </w:rPr>
              <w:t>4</w:t>
            </w:r>
          </w:p>
        </w:tc>
        <w:tc>
          <w:tcPr>
            <w:tcW w:w="113" w:type="pct"/>
            <w:shd w:val="clear" w:color="auto" w:fill="auto"/>
            <w:vAlign w:val="center"/>
          </w:tcPr>
          <w:p w14:paraId="29AFA638"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528888E3"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5AF83E6F"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00801D97"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4DFBE799"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53F0A5D5"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5216CC19"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4FA0AE40" w14:textId="77777777" w:rsidR="009D1C58" w:rsidRPr="003A227E" w:rsidRDefault="009D1C58" w:rsidP="009D1C58">
            <w:pPr>
              <w:jc w:val="center"/>
              <w:rPr>
                <w:sz w:val="12"/>
                <w:szCs w:val="10"/>
              </w:rPr>
            </w:pPr>
            <w:r w:rsidRPr="003A227E">
              <w:rPr>
                <w:sz w:val="12"/>
                <w:szCs w:val="10"/>
              </w:rPr>
              <w:t>7</w:t>
            </w:r>
          </w:p>
        </w:tc>
        <w:tc>
          <w:tcPr>
            <w:tcW w:w="114" w:type="pct"/>
            <w:shd w:val="clear" w:color="auto" w:fill="auto"/>
            <w:vAlign w:val="center"/>
          </w:tcPr>
          <w:p w14:paraId="6249BEEA" w14:textId="77777777" w:rsidR="009D1C58" w:rsidRPr="003A227E" w:rsidRDefault="009D1C58" w:rsidP="009D1C58">
            <w:pPr>
              <w:jc w:val="center"/>
              <w:rPr>
                <w:sz w:val="12"/>
                <w:szCs w:val="10"/>
              </w:rPr>
            </w:pPr>
            <w:r w:rsidRPr="003A227E">
              <w:rPr>
                <w:sz w:val="12"/>
                <w:szCs w:val="10"/>
              </w:rPr>
              <w:t>7</w:t>
            </w:r>
          </w:p>
        </w:tc>
        <w:tc>
          <w:tcPr>
            <w:tcW w:w="112" w:type="pct"/>
            <w:shd w:val="clear" w:color="auto" w:fill="auto"/>
            <w:vAlign w:val="center"/>
          </w:tcPr>
          <w:p w14:paraId="422E05E7" w14:textId="77777777" w:rsidR="009D1C58" w:rsidRPr="003A227E" w:rsidRDefault="009D1C58" w:rsidP="009D1C58">
            <w:pPr>
              <w:jc w:val="center"/>
              <w:rPr>
                <w:sz w:val="12"/>
                <w:szCs w:val="10"/>
              </w:rPr>
            </w:pPr>
            <w:r w:rsidRPr="003A227E">
              <w:rPr>
                <w:sz w:val="12"/>
                <w:szCs w:val="10"/>
              </w:rPr>
              <w:t>1</w:t>
            </w:r>
          </w:p>
        </w:tc>
      </w:tr>
      <w:tr w:rsidR="009D1C58" w:rsidRPr="003A227E" w14:paraId="081C5A21" w14:textId="77777777" w:rsidTr="000D1B57">
        <w:trPr>
          <w:trHeight w:val="283"/>
        </w:trPr>
        <w:tc>
          <w:tcPr>
            <w:tcW w:w="175" w:type="pct"/>
            <w:shd w:val="clear" w:color="auto" w:fill="B3B3B3"/>
            <w:vAlign w:val="center"/>
          </w:tcPr>
          <w:p w14:paraId="30E81788" w14:textId="77777777" w:rsidR="009D1C58" w:rsidRPr="003A227E" w:rsidRDefault="009D1C58" w:rsidP="009D1C58">
            <w:pPr>
              <w:jc w:val="center"/>
              <w:rPr>
                <w:rFonts w:ascii="Futura Std Book Bold TTF" w:hAnsi="Futura Std Book Bold TTF"/>
                <w:sz w:val="12"/>
                <w:szCs w:val="10"/>
              </w:rPr>
            </w:pPr>
            <w:r w:rsidRPr="003A227E">
              <w:rPr>
                <w:rFonts w:ascii="Futura Std Book Bold TTF" w:hAnsi="Futura Std Book Bold TTF"/>
                <w:sz w:val="12"/>
                <w:szCs w:val="10"/>
              </w:rPr>
              <w:t>L3</w:t>
            </w:r>
          </w:p>
        </w:tc>
        <w:tc>
          <w:tcPr>
            <w:tcW w:w="54" w:type="pct"/>
            <w:shd w:val="clear" w:color="auto" w:fill="auto"/>
            <w:vAlign w:val="center"/>
          </w:tcPr>
          <w:p w14:paraId="52DB80F7" w14:textId="77777777" w:rsidR="009D1C58" w:rsidRPr="003A227E" w:rsidRDefault="009D1C58" w:rsidP="009D1C58">
            <w:pPr>
              <w:jc w:val="center"/>
              <w:rPr>
                <w:sz w:val="12"/>
                <w:szCs w:val="10"/>
              </w:rPr>
            </w:pPr>
            <w:r w:rsidRPr="003A227E">
              <w:rPr>
                <w:sz w:val="12"/>
                <w:szCs w:val="10"/>
              </w:rPr>
              <w:t>4</w:t>
            </w:r>
          </w:p>
        </w:tc>
        <w:tc>
          <w:tcPr>
            <w:tcW w:w="114" w:type="pct"/>
            <w:shd w:val="clear" w:color="auto" w:fill="auto"/>
            <w:vAlign w:val="center"/>
          </w:tcPr>
          <w:p w14:paraId="49EF6549" w14:textId="77777777" w:rsidR="009D1C58" w:rsidRPr="003A227E" w:rsidRDefault="009D1C58" w:rsidP="009D1C58">
            <w:pPr>
              <w:jc w:val="center"/>
              <w:rPr>
                <w:sz w:val="12"/>
                <w:szCs w:val="10"/>
              </w:rPr>
            </w:pPr>
            <w:r w:rsidRPr="003A227E">
              <w:rPr>
                <w:sz w:val="12"/>
                <w:szCs w:val="10"/>
              </w:rPr>
              <w:t>3</w:t>
            </w:r>
          </w:p>
        </w:tc>
        <w:tc>
          <w:tcPr>
            <w:tcW w:w="117" w:type="pct"/>
            <w:shd w:val="clear" w:color="auto" w:fill="auto"/>
            <w:vAlign w:val="center"/>
          </w:tcPr>
          <w:p w14:paraId="000D8E65"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231C693F" w14:textId="77777777" w:rsidR="009D1C58" w:rsidRPr="003A227E" w:rsidRDefault="009D1C58" w:rsidP="009D1C58">
            <w:pPr>
              <w:jc w:val="center"/>
              <w:rPr>
                <w:sz w:val="12"/>
                <w:szCs w:val="10"/>
              </w:rPr>
            </w:pPr>
            <w:r w:rsidRPr="003A227E">
              <w:rPr>
                <w:sz w:val="12"/>
                <w:szCs w:val="10"/>
              </w:rPr>
              <w:t>9</w:t>
            </w:r>
          </w:p>
        </w:tc>
        <w:tc>
          <w:tcPr>
            <w:tcW w:w="114" w:type="pct"/>
            <w:shd w:val="clear" w:color="auto" w:fill="auto"/>
            <w:vAlign w:val="center"/>
          </w:tcPr>
          <w:p w14:paraId="13FE6457" w14:textId="77777777" w:rsidR="009D1C58" w:rsidRPr="003A227E" w:rsidRDefault="009D1C58" w:rsidP="009D1C58">
            <w:pPr>
              <w:jc w:val="center"/>
              <w:rPr>
                <w:sz w:val="12"/>
                <w:szCs w:val="10"/>
              </w:rPr>
            </w:pPr>
            <w:r w:rsidRPr="003A227E">
              <w:rPr>
                <w:sz w:val="12"/>
                <w:szCs w:val="10"/>
              </w:rPr>
              <w:t>8</w:t>
            </w:r>
          </w:p>
        </w:tc>
        <w:tc>
          <w:tcPr>
            <w:tcW w:w="114" w:type="pct"/>
            <w:shd w:val="clear" w:color="auto" w:fill="auto"/>
            <w:vAlign w:val="center"/>
          </w:tcPr>
          <w:p w14:paraId="215C258A" w14:textId="77777777" w:rsidR="009D1C58" w:rsidRPr="003A227E" w:rsidRDefault="009D1C58" w:rsidP="009D1C58">
            <w:pPr>
              <w:jc w:val="center"/>
              <w:rPr>
                <w:sz w:val="12"/>
                <w:szCs w:val="10"/>
              </w:rPr>
            </w:pPr>
            <w:r w:rsidRPr="003A227E">
              <w:rPr>
                <w:sz w:val="12"/>
                <w:szCs w:val="10"/>
              </w:rPr>
              <w:t>7</w:t>
            </w:r>
          </w:p>
        </w:tc>
        <w:tc>
          <w:tcPr>
            <w:tcW w:w="114" w:type="pct"/>
            <w:shd w:val="clear" w:color="auto" w:fill="auto"/>
            <w:vAlign w:val="center"/>
          </w:tcPr>
          <w:p w14:paraId="6718E0FE" w14:textId="77777777" w:rsidR="009D1C58" w:rsidRPr="003A227E" w:rsidRDefault="009D1C58" w:rsidP="009D1C58">
            <w:pPr>
              <w:jc w:val="center"/>
              <w:rPr>
                <w:sz w:val="12"/>
                <w:szCs w:val="10"/>
              </w:rPr>
            </w:pPr>
            <w:r w:rsidRPr="003A227E">
              <w:rPr>
                <w:sz w:val="12"/>
                <w:szCs w:val="10"/>
              </w:rPr>
              <w:t>6</w:t>
            </w:r>
          </w:p>
        </w:tc>
        <w:tc>
          <w:tcPr>
            <w:tcW w:w="115" w:type="pct"/>
            <w:shd w:val="clear" w:color="auto" w:fill="auto"/>
            <w:vAlign w:val="center"/>
          </w:tcPr>
          <w:p w14:paraId="407C6383" w14:textId="77777777" w:rsidR="009D1C58" w:rsidRPr="003A227E" w:rsidRDefault="009D1C58" w:rsidP="009D1C58">
            <w:pPr>
              <w:jc w:val="center"/>
              <w:rPr>
                <w:sz w:val="12"/>
                <w:szCs w:val="10"/>
              </w:rPr>
            </w:pPr>
            <w:r w:rsidRPr="003A227E">
              <w:rPr>
                <w:sz w:val="12"/>
                <w:szCs w:val="10"/>
              </w:rPr>
              <w:t>5</w:t>
            </w:r>
          </w:p>
        </w:tc>
        <w:tc>
          <w:tcPr>
            <w:tcW w:w="114" w:type="pct"/>
            <w:shd w:val="clear" w:color="auto" w:fill="auto"/>
            <w:vAlign w:val="center"/>
          </w:tcPr>
          <w:p w14:paraId="7F02805D" w14:textId="77777777" w:rsidR="009D1C58" w:rsidRPr="003A227E" w:rsidRDefault="009D1C58" w:rsidP="009D1C58">
            <w:pPr>
              <w:jc w:val="center"/>
              <w:rPr>
                <w:sz w:val="12"/>
                <w:szCs w:val="10"/>
              </w:rPr>
            </w:pPr>
            <w:r w:rsidRPr="003A227E">
              <w:rPr>
                <w:sz w:val="12"/>
                <w:szCs w:val="10"/>
              </w:rPr>
              <w:t>4</w:t>
            </w:r>
          </w:p>
        </w:tc>
        <w:tc>
          <w:tcPr>
            <w:tcW w:w="114" w:type="pct"/>
            <w:shd w:val="clear" w:color="auto" w:fill="auto"/>
            <w:vAlign w:val="center"/>
          </w:tcPr>
          <w:p w14:paraId="1E035F95" w14:textId="77777777" w:rsidR="009D1C58" w:rsidRPr="003A227E" w:rsidRDefault="009D1C58" w:rsidP="009D1C58">
            <w:pPr>
              <w:jc w:val="center"/>
              <w:rPr>
                <w:sz w:val="12"/>
                <w:szCs w:val="10"/>
              </w:rPr>
            </w:pPr>
            <w:r w:rsidRPr="003A227E">
              <w:rPr>
                <w:sz w:val="12"/>
                <w:szCs w:val="10"/>
              </w:rPr>
              <w:t>3</w:t>
            </w:r>
          </w:p>
        </w:tc>
        <w:tc>
          <w:tcPr>
            <w:tcW w:w="114" w:type="pct"/>
            <w:shd w:val="clear" w:color="auto" w:fill="auto"/>
            <w:vAlign w:val="center"/>
          </w:tcPr>
          <w:p w14:paraId="02768AE9"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18BBAD77" w14:textId="77777777" w:rsidR="009D1C58" w:rsidRPr="003A227E" w:rsidRDefault="009D1C58" w:rsidP="009D1C58">
            <w:pPr>
              <w:jc w:val="center"/>
              <w:rPr>
                <w:sz w:val="12"/>
                <w:szCs w:val="10"/>
              </w:rPr>
            </w:pPr>
            <w:r w:rsidRPr="003A227E">
              <w:rPr>
                <w:sz w:val="12"/>
                <w:szCs w:val="10"/>
              </w:rPr>
              <w:t>9</w:t>
            </w:r>
          </w:p>
        </w:tc>
        <w:tc>
          <w:tcPr>
            <w:tcW w:w="114" w:type="pct"/>
            <w:shd w:val="clear" w:color="auto" w:fill="auto"/>
            <w:vAlign w:val="center"/>
          </w:tcPr>
          <w:p w14:paraId="72FA7723" w14:textId="77777777" w:rsidR="009D1C58" w:rsidRPr="003A227E" w:rsidRDefault="009D1C58" w:rsidP="009D1C58">
            <w:pPr>
              <w:jc w:val="center"/>
              <w:rPr>
                <w:sz w:val="12"/>
                <w:szCs w:val="10"/>
              </w:rPr>
            </w:pPr>
            <w:r w:rsidRPr="003A227E">
              <w:rPr>
                <w:sz w:val="12"/>
                <w:szCs w:val="10"/>
              </w:rPr>
              <w:t>8</w:t>
            </w:r>
          </w:p>
        </w:tc>
        <w:tc>
          <w:tcPr>
            <w:tcW w:w="114" w:type="pct"/>
            <w:shd w:val="clear" w:color="auto" w:fill="auto"/>
            <w:vAlign w:val="center"/>
          </w:tcPr>
          <w:p w14:paraId="0DB96072" w14:textId="77777777" w:rsidR="009D1C58" w:rsidRPr="003A227E" w:rsidRDefault="009D1C58" w:rsidP="009D1C58">
            <w:pPr>
              <w:jc w:val="center"/>
              <w:rPr>
                <w:sz w:val="12"/>
                <w:szCs w:val="10"/>
              </w:rPr>
            </w:pPr>
            <w:r w:rsidRPr="003A227E">
              <w:rPr>
                <w:sz w:val="12"/>
                <w:szCs w:val="10"/>
              </w:rPr>
              <w:t>7</w:t>
            </w:r>
          </w:p>
        </w:tc>
        <w:tc>
          <w:tcPr>
            <w:tcW w:w="114" w:type="pct"/>
            <w:shd w:val="clear" w:color="auto" w:fill="auto"/>
            <w:vAlign w:val="center"/>
          </w:tcPr>
          <w:p w14:paraId="1BB5AA17" w14:textId="77777777" w:rsidR="009D1C58" w:rsidRPr="003A227E" w:rsidRDefault="009D1C58" w:rsidP="009D1C58">
            <w:pPr>
              <w:jc w:val="center"/>
              <w:rPr>
                <w:sz w:val="12"/>
                <w:szCs w:val="10"/>
              </w:rPr>
            </w:pPr>
            <w:r w:rsidRPr="003A227E">
              <w:rPr>
                <w:sz w:val="12"/>
                <w:szCs w:val="10"/>
              </w:rPr>
              <w:t>6</w:t>
            </w:r>
          </w:p>
        </w:tc>
        <w:tc>
          <w:tcPr>
            <w:tcW w:w="114" w:type="pct"/>
            <w:shd w:val="clear" w:color="auto" w:fill="auto"/>
            <w:vAlign w:val="center"/>
          </w:tcPr>
          <w:p w14:paraId="234B026F" w14:textId="77777777" w:rsidR="009D1C58" w:rsidRPr="003A227E" w:rsidRDefault="009D1C58" w:rsidP="009D1C58">
            <w:pPr>
              <w:jc w:val="center"/>
              <w:rPr>
                <w:sz w:val="12"/>
                <w:szCs w:val="10"/>
              </w:rPr>
            </w:pPr>
            <w:r w:rsidRPr="003A227E">
              <w:rPr>
                <w:sz w:val="12"/>
                <w:szCs w:val="10"/>
              </w:rPr>
              <w:t>5</w:t>
            </w:r>
          </w:p>
        </w:tc>
        <w:tc>
          <w:tcPr>
            <w:tcW w:w="114" w:type="pct"/>
            <w:shd w:val="clear" w:color="auto" w:fill="auto"/>
            <w:vAlign w:val="center"/>
          </w:tcPr>
          <w:p w14:paraId="0FA91A25" w14:textId="77777777" w:rsidR="009D1C58" w:rsidRPr="003A227E" w:rsidRDefault="009D1C58" w:rsidP="009D1C58">
            <w:pPr>
              <w:jc w:val="center"/>
              <w:rPr>
                <w:sz w:val="12"/>
                <w:szCs w:val="10"/>
              </w:rPr>
            </w:pPr>
            <w:r w:rsidRPr="003A227E">
              <w:rPr>
                <w:sz w:val="12"/>
                <w:szCs w:val="10"/>
              </w:rPr>
              <w:t>4</w:t>
            </w:r>
          </w:p>
        </w:tc>
        <w:tc>
          <w:tcPr>
            <w:tcW w:w="114" w:type="pct"/>
            <w:shd w:val="clear" w:color="auto" w:fill="auto"/>
            <w:vAlign w:val="center"/>
          </w:tcPr>
          <w:p w14:paraId="655CAB4C" w14:textId="77777777" w:rsidR="009D1C58" w:rsidRPr="003A227E" w:rsidRDefault="009D1C58" w:rsidP="009D1C58">
            <w:pPr>
              <w:jc w:val="center"/>
              <w:rPr>
                <w:sz w:val="12"/>
                <w:szCs w:val="10"/>
              </w:rPr>
            </w:pPr>
            <w:r w:rsidRPr="003A227E">
              <w:rPr>
                <w:sz w:val="12"/>
                <w:szCs w:val="10"/>
              </w:rPr>
              <w:t>3</w:t>
            </w:r>
          </w:p>
        </w:tc>
        <w:tc>
          <w:tcPr>
            <w:tcW w:w="114" w:type="pct"/>
            <w:shd w:val="clear" w:color="auto" w:fill="auto"/>
            <w:vAlign w:val="center"/>
          </w:tcPr>
          <w:p w14:paraId="2F2462BE" w14:textId="77777777" w:rsidR="009D1C58" w:rsidRPr="003A227E" w:rsidRDefault="009D1C58" w:rsidP="009D1C58">
            <w:pPr>
              <w:jc w:val="center"/>
              <w:rPr>
                <w:sz w:val="12"/>
                <w:szCs w:val="10"/>
              </w:rPr>
            </w:pPr>
            <w:r w:rsidRPr="003A227E">
              <w:rPr>
                <w:sz w:val="12"/>
                <w:szCs w:val="10"/>
              </w:rPr>
              <w:t>2</w:t>
            </w:r>
          </w:p>
        </w:tc>
        <w:tc>
          <w:tcPr>
            <w:tcW w:w="114" w:type="pct"/>
            <w:shd w:val="clear" w:color="auto" w:fill="auto"/>
            <w:vAlign w:val="center"/>
          </w:tcPr>
          <w:p w14:paraId="21ECEE97" w14:textId="77777777" w:rsidR="009D1C58" w:rsidRPr="003A227E" w:rsidRDefault="009D1C58" w:rsidP="009D1C58">
            <w:pPr>
              <w:jc w:val="center"/>
              <w:rPr>
                <w:sz w:val="12"/>
                <w:szCs w:val="10"/>
              </w:rPr>
            </w:pPr>
            <w:r w:rsidRPr="003A227E">
              <w:rPr>
                <w:sz w:val="12"/>
                <w:szCs w:val="10"/>
              </w:rPr>
              <w:t>9</w:t>
            </w:r>
          </w:p>
        </w:tc>
        <w:tc>
          <w:tcPr>
            <w:tcW w:w="114" w:type="pct"/>
            <w:shd w:val="clear" w:color="auto" w:fill="auto"/>
            <w:vAlign w:val="center"/>
          </w:tcPr>
          <w:p w14:paraId="1989C8FC" w14:textId="77777777" w:rsidR="009D1C58" w:rsidRPr="003A227E" w:rsidRDefault="009D1C58" w:rsidP="009D1C58">
            <w:pPr>
              <w:jc w:val="center"/>
              <w:rPr>
                <w:sz w:val="12"/>
                <w:szCs w:val="10"/>
              </w:rPr>
            </w:pPr>
            <w:r w:rsidRPr="003A227E">
              <w:rPr>
                <w:sz w:val="12"/>
                <w:szCs w:val="10"/>
              </w:rPr>
              <w:t>8</w:t>
            </w:r>
          </w:p>
        </w:tc>
        <w:tc>
          <w:tcPr>
            <w:tcW w:w="114" w:type="pct"/>
            <w:shd w:val="clear" w:color="auto" w:fill="auto"/>
            <w:vAlign w:val="center"/>
          </w:tcPr>
          <w:p w14:paraId="55F032E1" w14:textId="77777777" w:rsidR="009D1C58" w:rsidRPr="003A227E" w:rsidRDefault="009D1C58" w:rsidP="009D1C58">
            <w:pPr>
              <w:jc w:val="center"/>
              <w:rPr>
                <w:sz w:val="12"/>
                <w:szCs w:val="10"/>
              </w:rPr>
            </w:pPr>
            <w:r w:rsidRPr="003A227E">
              <w:rPr>
                <w:sz w:val="12"/>
                <w:szCs w:val="10"/>
              </w:rPr>
              <w:t>7</w:t>
            </w:r>
          </w:p>
        </w:tc>
        <w:tc>
          <w:tcPr>
            <w:tcW w:w="114" w:type="pct"/>
            <w:shd w:val="clear" w:color="auto" w:fill="auto"/>
            <w:vAlign w:val="center"/>
          </w:tcPr>
          <w:p w14:paraId="7ADCB894" w14:textId="77777777" w:rsidR="009D1C58" w:rsidRPr="003A227E" w:rsidRDefault="009D1C58" w:rsidP="009D1C58">
            <w:pPr>
              <w:jc w:val="center"/>
              <w:rPr>
                <w:sz w:val="12"/>
                <w:szCs w:val="10"/>
              </w:rPr>
            </w:pPr>
            <w:r w:rsidRPr="003A227E">
              <w:rPr>
                <w:sz w:val="12"/>
                <w:szCs w:val="10"/>
              </w:rPr>
              <w:t>6</w:t>
            </w:r>
          </w:p>
        </w:tc>
        <w:tc>
          <w:tcPr>
            <w:tcW w:w="113" w:type="pct"/>
            <w:shd w:val="clear" w:color="auto" w:fill="auto"/>
            <w:vAlign w:val="center"/>
          </w:tcPr>
          <w:p w14:paraId="00A1F39D" w14:textId="77777777" w:rsidR="009D1C58" w:rsidRPr="003A227E" w:rsidRDefault="009D1C58" w:rsidP="009D1C58">
            <w:pPr>
              <w:jc w:val="center"/>
              <w:rPr>
                <w:sz w:val="12"/>
                <w:szCs w:val="10"/>
              </w:rPr>
            </w:pPr>
            <w:r w:rsidRPr="003A227E">
              <w:rPr>
                <w:sz w:val="12"/>
                <w:szCs w:val="10"/>
              </w:rPr>
              <w:t>5</w:t>
            </w:r>
          </w:p>
        </w:tc>
        <w:tc>
          <w:tcPr>
            <w:tcW w:w="113" w:type="pct"/>
            <w:shd w:val="clear" w:color="auto" w:fill="auto"/>
            <w:vAlign w:val="center"/>
          </w:tcPr>
          <w:p w14:paraId="600B8C99" w14:textId="77777777" w:rsidR="009D1C58" w:rsidRPr="003A227E" w:rsidRDefault="009D1C58" w:rsidP="009D1C58">
            <w:pPr>
              <w:jc w:val="center"/>
              <w:rPr>
                <w:sz w:val="12"/>
                <w:szCs w:val="10"/>
              </w:rPr>
            </w:pPr>
            <w:r w:rsidRPr="003A227E">
              <w:rPr>
                <w:sz w:val="12"/>
                <w:szCs w:val="10"/>
              </w:rPr>
              <w:t>4</w:t>
            </w:r>
          </w:p>
        </w:tc>
        <w:tc>
          <w:tcPr>
            <w:tcW w:w="113" w:type="pct"/>
            <w:shd w:val="clear" w:color="auto" w:fill="auto"/>
            <w:vAlign w:val="center"/>
          </w:tcPr>
          <w:p w14:paraId="361DBD20" w14:textId="77777777" w:rsidR="009D1C58" w:rsidRPr="003A227E" w:rsidRDefault="009D1C58" w:rsidP="009D1C58">
            <w:pPr>
              <w:jc w:val="center"/>
              <w:rPr>
                <w:sz w:val="12"/>
                <w:szCs w:val="10"/>
              </w:rPr>
            </w:pPr>
            <w:r w:rsidRPr="003A227E">
              <w:rPr>
                <w:sz w:val="12"/>
                <w:szCs w:val="10"/>
              </w:rPr>
              <w:t>3</w:t>
            </w:r>
          </w:p>
        </w:tc>
        <w:tc>
          <w:tcPr>
            <w:tcW w:w="113" w:type="pct"/>
            <w:shd w:val="clear" w:color="auto" w:fill="auto"/>
            <w:vAlign w:val="center"/>
          </w:tcPr>
          <w:p w14:paraId="2DED3703" w14:textId="77777777" w:rsidR="009D1C58" w:rsidRPr="003A227E" w:rsidRDefault="009D1C58" w:rsidP="009D1C58">
            <w:pPr>
              <w:jc w:val="center"/>
              <w:rPr>
                <w:sz w:val="12"/>
                <w:szCs w:val="10"/>
              </w:rPr>
            </w:pPr>
            <w:r w:rsidRPr="003A227E">
              <w:rPr>
                <w:sz w:val="12"/>
                <w:szCs w:val="10"/>
              </w:rPr>
              <w:t>2</w:t>
            </w:r>
          </w:p>
        </w:tc>
        <w:tc>
          <w:tcPr>
            <w:tcW w:w="113" w:type="pct"/>
            <w:shd w:val="clear" w:color="auto" w:fill="auto"/>
            <w:vAlign w:val="center"/>
          </w:tcPr>
          <w:p w14:paraId="00644563" w14:textId="77777777" w:rsidR="009D1C58" w:rsidRPr="003A227E" w:rsidRDefault="009D1C58" w:rsidP="009D1C58">
            <w:pPr>
              <w:jc w:val="center"/>
              <w:rPr>
                <w:sz w:val="12"/>
                <w:szCs w:val="10"/>
              </w:rPr>
            </w:pPr>
            <w:r w:rsidRPr="003A227E">
              <w:rPr>
                <w:sz w:val="12"/>
                <w:szCs w:val="10"/>
              </w:rPr>
              <w:t>9</w:t>
            </w:r>
          </w:p>
        </w:tc>
        <w:tc>
          <w:tcPr>
            <w:tcW w:w="113" w:type="pct"/>
            <w:shd w:val="clear" w:color="auto" w:fill="auto"/>
            <w:vAlign w:val="center"/>
          </w:tcPr>
          <w:p w14:paraId="21C68B88" w14:textId="77777777" w:rsidR="009D1C58" w:rsidRPr="003A227E" w:rsidRDefault="009D1C58" w:rsidP="009D1C58">
            <w:pPr>
              <w:jc w:val="center"/>
              <w:rPr>
                <w:sz w:val="12"/>
                <w:szCs w:val="10"/>
              </w:rPr>
            </w:pPr>
            <w:r w:rsidRPr="003A227E">
              <w:rPr>
                <w:sz w:val="12"/>
                <w:szCs w:val="10"/>
              </w:rPr>
              <w:t>8</w:t>
            </w:r>
          </w:p>
        </w:tc>
        <w:tc>
          <w:tcPr>
            <w:tcW w:w="113" w:type="pct"/>
            <w:shd w:val="clear" w:color="auto" w:fill="auto"/>
            <w:vAlign w:val="center"/>
          </w:tcPr>
          <w:p w14:paraId="58E3AC75"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315BFABE" w14:textId="77777777" w:rsidR="009D1C58" w:rsidRPr="003A227E" w:rsidRDefault="009D1C58" w:rsidP="009D1C58">
            <w:pPr>
              <w:jc w:val="center"/>
              <w:rPr>
                <w:sz w:val="12"/>
                <w:szCs w:val="10"/>
              </w:rPr>
            </w:pPr>
            <w:r w:rsidRPr="003A227E">
              <w:rPr>
                <w:sz w:val="12"/>
                <w:szCs w:val="10"/>
              </w:rPr>
              <w:t>6</w:t>
            </w:r>
          </w:p>
        </w:tc>
        <w:tc>
          <w:tcPr>
            <w:tcW w:w="113" w:type="pct"/>
            <w:shd w:val="clear" w:color="auto" w:fill="auto"/>
            <w:vAlign w:val="center"/>
          </w:tcPr>
          <w:p w14:paraId="30AF16A1" w14:textId="77777777" w:rsidR="009D1C58" w:rsidRPr="003A227E" w:rsidRDefault="009D1C58" w:rsidP="009D1C58">
            <w:pPr>
              <w:jc w:val="center"/>
              <w:rPr>
                <w:sz w:val="12"/>
                <w:szCs w:val="10"/>
              </w:rPr>
            </w:pPr>
            <w:r w:rsidRPr="003A227E">
              <w:rPr>
                <w:sz w:val="12"/>
                <w:szCs w:val="10"/>
              </w:rPr>
              <w:t>5</w:t>
            </w:r>
          </w:p>
        </w:tc>
        <w:tc>
          <w:tcPr>
            <w:tcW w:w="113" w:type="pct"/>
            <w:shd w:val="clear" w:color="auto" w:fill="auto"/>
            <w:vAlign w:val="center"/>
          </w:tcPr>
          <w:p w14:paraId="4803DC87" w14:textId="77777777" w:rsidR="009D1C58" w:rsidRPr="003A227E" w:rsidRDefault="009D1C58" w:rsidP="009D1C58">
            <w:pPr>
              <w:jc w:val="center"/>
              <w:rPr>
                <w:sz w:val="12"/>
                <w:szCs w:val="10"/>
              </w:rPr>
            </w:pPr>
            <w:r w:rsidRPr="003A227E">
              <w:rPr>
                <w:sz w:val="12"/>
                <w:szCs w:val="10"/>
              </w:rPr>
              <w:t>4</w:t>
            </w:r>
          </w:p>
        </w:tc>
        <w:tc>
          <w:tcPr>
            <w:tcW w:w="113" w:type="pct"/>
            <w:shd w:val="clear" w:color="auto" w:fill="auto"/>
            <w:vAlign w:val="center"/>
          </w:tcPr>
          <w:p w14:paraId="5730102B" w14:textId="77777777" w:rsidR="009D1C58" w:rsidRPr="003A227E" w:rsidRDefault="009D1C58" w:rsidP="009D1C58">
            <w:pPr>
              <w:jc w:val="center"/>
              <w:rPr>
                <w:sz w:val="12"/>
                <w:szCs w:val="10"/>
              </w:rPr>
            </w:pPr>
            <w:r w:rsidRPr="003A227E">
              <w:rPr>
                <w:sz w:val="12"/>
                <w:szCs w:val="10"/>
              </w:rPr>
              <w:t>3</w:t>
            </w:r>
          </w:p>
        </w:tc>
        <w:tc>
          <w:tcPr>
            <w:tcW w:w="113" w:type="pct"/>
            <w:shd w:val="clear" w:color="auto" w:fill="auto"/>
            <w:vAlign w:val="center"/>
          </w:tcPr>
          <w:p w14:paraId="69E91564" w14:textId="77777777" w:rsidR="009D1C58" w:rsidRPr="003A227E" w:rsidRDefault="009D1C58" w:rsidP="009D1C58">
            <w:pPr>
              <w:jc w:val="center"/>
              <w:rPr>
                <w:sz w:val="12"/>
                <w:szCs w:val="10"/>
              </w:rPr>
            </w:pPr>
            <w:r w:rsidRPr="003A227E">
              <w:rPr>
                <w:sz w:val="12"/>
                <w:szCs w:val="10"/>
              </w:rPr>
              <w:t>2</w:t>
            </w:r>
          </w:p>
        </w:tc>
        <w:tc>
          <w:tcPr>
            <w:tcW w:w="113" w:type="pct"/>
            <w:shd w:val="clear" w:color="auto" w:fill="auto"/>
            <w:vAlign w:val="center"/>
          </w:tcPr>
          <w:p w14:paraId="2DE67A04" w14:textId="77777777" w:rsidR="009D1C58" w:rsidRPr="003A227E" w:rsidRDefault="009D1C58" w:rsidP="009D1C58">
            <w:pPr>
              <w:jc w:val="center"/>
              <w:rPr>
                <w:sz w:val="12"/>
                <w:szCs w:val="10"/>
              </w:rPr>
            </w:pPr>
            <w:r w:rsidRPr="003A227E">
              <w:rPr>
                <w:sz w:val="12"/>
                <w:szCs w:val="10"/>
              </w:rPr>
              <w:t>9</w:t>
            </w:r>
          </w:p>
        </w:tc>
        <w:tc>
          <w:tcPr>
            <w:tcW w:w="113" w:type="pct"/>
            <w:shd w:val="clear" w:color="auto" w:fill="auto"/>
            <w:vAlign w:val="center"/>
          </w:tcPr>
          <w:p w14:paraId="7DE3B960" w14:textId="77777777" w:rsidR="009D1C58" w:rsidRPr="003A227E" w:rsidRDefault="009D1C58" w:rsidP="009D1C58">
            <w:pPr>
              <w:jc w:val="center"/>
              <w:rPr>
                <w:sz w:val="12"/>
                <w:szCs w:val="10"/>
              </w:rPr>
            </w:pPr>
            <w:r w:rsidRPr="003A227E">
              <w:rPr>
                <w:sz w:val="12"/>
                <w:szCs w:val="10"/>
              </w:rPr>
              <w:t>8</w:t>
            </w:r>
          </w:p>
        </w:tc>
        <w:tc>
          <w:tcPr>
            <w:tcW w:w="113" w:type="pct"/>
            <w:shd w:val="clear" w:color="auto" w:fill="auto"/>
            <w:vAlign w:val="center"/>
          </w:tcPr>
          <w:p w14:paraId="244B947C" w14:textId="77777777" w:rsidR="009D1C58" w:rsidRPr="003A227E" w:rsidRDefault="009D1C58" w:rsidP="009D1C58">
            <w:pPr>
              <w:jc w:val="center"/>
              <w:rPr>
                <w:sz w:val="12"/>
                <w:szCs w:val="10"/>
              </w:rPr>
            </w:pPr>
            <w:r w:rsidRPr="003A227E">
              <w:rPr>
                <w:sz w:val="12"/>
                <w:szCs w:val="10"/>
              </w:rPr>
              <w:t>7</w:t>
            </w:r>
          </w:p>
        </w:tc>
        <w:tc>
          <w:tcPr>
            <w:tcW w:w="113" w:type="pct"/>
            <w:shd w:val="clear" w:color="auto" w:fill="auto"/>
            <w:vAlign w:val="center"/>
          </w:tcPr>
          <w:p w14:paraId="028C0F39" w14:textId="77777777" w:rsidR="009D1C58" w:rsidRPr="003A227E" w:rsidRDefault="009D1C58" w:rsidP="009D1C58">
            <w:pPr>
              <w:jc w:val="center"/>
              <w:rPr>
                <w:sz w:val="12"/>
                <w:szCs w:val="10"/>
              </w:rPr>
            </w:pPr>
            <w:r w:rsidRPr="003A227E">
              <w:rPr>
                <w:sz w:val="12"/>
                <w:szCs w:val="10"/>
              </w:rPr>
              <w:t>6</w:t>
            </w:r>
          </w:p>
        </w:tc>
        <w:tc>
          <w:tcPr>
            <w:tcW w:w="113" w:type="pct"/>
            <w:shd w:val="clear" w:color="auto" w:fill="auto"/>
            <w:vAlign w:val="center"/>
          </w:tcPr>
          <w:p w14:paraId="5230BDB2" w14:textId="77777777" w:rsidR="009D1C58" w:rsidRPr="003A227E" w:rsidRDefault="009D1C58" w:rsidP="009D1C58">
            <w:pPr>
              <w:jc w:val="center"/>
              <w:rPr>
                <w:sz w:val="12"/>
                <w:szCs w:val="10"/>
              </w:rPr>
            </w:pPr>
            <w:r w:rsidRPr="003A227E">
              <w:rPr>
                <w:sz w:val="12"/>
                <w:szCs w:val="10"/>
              </w:rPr>
              <w:t>5</w:t>
            </w:r>
          </w:p>
        </w:tc>
        <w:tc>
          <w:tcPr>
            <w:tcW w:w="113" w:type="pct"/>
            <w:shd w:val="clear" w:color="auto" w:fill="auto"/>
            <w:vAlign w:val="center"/>
          </w:tcPr>
          <w:p w14:paraId="32EA3427" w14:textId="77777777" w:rsidR="009D1C58" w:rsidRPr="003A227E" w:rsidRDefault="009D1C58" w:rsidP="009D1C58">
            <w:pPr>
              <w:jc w:val="center"/>
              <w:rPr>
                <w:sz w:val="12"/>
                <w:szCs w:val="10"/>
              </w:rPr>
            </w:pPr>
            <w:r w:rsidRPr="003A227E">
              <w:rPr>
                <w:sz w:val="12"/>
                <w:szCs w:val="10"/>
              </w:rPr>
              <w:t>4</w:t>
            </w:r>
          </w:p>
        </w:tc>
        <w:tc>
          <w:tcPr>
            <w:tcW w:w="114" w:type="pct"/>
            <w:shd w:val="clear" w:color="auto" w:fill="auto"/>
            <w:vAlign w:val="center"/>
          </w:tcPr>
          <w:p w14:paraId="5DDF8885" w14:textId="77777777" w:rsidR="009D1C58" w:rsidRPr="003A227E" w:rsidRDefault="009D1C58" w:rsidP="009D1C58">
            <w:pPr>
              <w:jc w:val="center"/>
              <w:rPr>
                <w:sz w:val="12"/>
                <w:szCs w:val="10"/>
              </w:rPr>
            </w:pPr>
            <w:r w:rsidRPr="003A227E">
              <w:rPr>
                <w:sz w:val="12"/>
                <w:szCs w:val="10"/>
              </w:rPr>
              <w:t>3</w:t>
            </w:r>
          </w:p>
        </w:tc>
        <w:tc>
          <w:tcPr>
            <w:tcW w:w="112" w:type="pct"/>
            <w:shd w:val="clear" w:color="auto" w:fill="auto"/>
            <w:vAlign w:val="center"/>
          </w:tcPr>
          <w:p w14:paraId="638533AD" w14:textId="77777777" w:rsidR="009D1C58" w:rsidRPr="003A227E" w:rsidRDefault="009D1C58" w:rsidP="009D1C58">
            <w:pPr>
              <w:jc w:val="center"/>
              <w:rPr>
                <w:sz w:val="12"/>
                <w:szCs w:val="10"/>
              </w:rPr>
            </w:pPr>
            <w:r w:rsidRPr="003A227E">
              <w:rPr>
                <w:sz w:val="12"/>
                <w:szCs w:val="10"/>
              </w:rPr>
              <w:t>2</w:t>
            </w:r>
          </w:p>
        </w:tc>
      </w:tr>
      <w:tr w:rsidR="009D1C58" w:rsidRPr="003A227E" w14:paraId="290280D5" w14:textId="77777777" w:rsidTr="000D1B57">
        <w:trPr>
          <w:trHeight w:val="283"/>
        </w:trPr>
        <w:tc>
          <w:tcPr>
            <w:tcW w:w="175" w:type="pct"/>
            <w:shd w:val="clear" w:color="auto" w:fill="B3B3B3"/>
            <w:vAlign w:val="center"/>
          </w:tcPr>
          <w:p w14:paraId="42BA5524" w14:textId="77777777" w:rsidR="009D1C58" w:rsidRPr="003A227E" w:rsidRDefault="009D1C58" w:rsidP="009D1C58">
            <w:pPr>
              <w:jc w:val="center"/>
              <w:rPr>
                <w:rFonts w:ascii="Futura Std Book Bold TTF" w:hAnsi="Futura Std Book Bold TTF"/>
                <w:sz w:val="12"/>
                <w:szCs w:val="10"/>
              </w:rPr>
            </w:pPr>
            <w:r w:rsidRPr="003A227E">
              <w:rPr>
                <w:rFonts w:ascii="Futura Std Book Bold TTF" w:hAnsi="Futura Std Book Bold TTF"/>
                <w:sz w:val="12"/>
                <w:szCs w:val="10"/>
              </w:rPr>
              <w:t>L4</w:t>
            </w:r>
          </w:p>
        </w:tc>
        <w:tc>
          <w:tcPr>
            <w:tcW w:w="54" w:type="pct"/>
            <w:shd w:val="clear" w:color="auto" w:fill="auto"/>
            <w:vAlign w:val="center"/>
          </w:tcPr>
          <w:p w14:paraId="016125EA" w14:textId="77777777" w:rsidR="009D1C58" w:rsidRPr="003A227E" w:rsidRDefault="009D1C58" w:rsidP="009D1C58">
            <w:pPr>
              <w:jc w:val="center"/>
              <w:rPr>
                <w:sz w:val="12"/>
                <w:szCs w:val="10"/>
              </w:rPr>
            </w:pPr>
            <w:r w:rsidRPr="003A227E">
              <w:rPr>
                <w:sz w:val="12"/>
                <w:szCs w:val="10"/>
              </w:rPr>
              <w:t>04</w:t>
            </w:r>
          </w:p>
        </w:tc>
        <w:tc>
          <w:tcPr>
            <w:tcW w:w="114" w:type="pct"/>
            <w:shd w:val="clear" w:color="auto" w:fill="auto"/>
            <w:vAlign w:val="center"/>
          </w:tcPr>
          <w:p w14:paraId="06F841B3" w14:textId="77777777" w:rsidR="009D1C58" w:rsidRPr="003A227E" w:rsidRDefault="009D1C58" w:rsidP="009D1C58">
            <w:pPr>
              <w:jc w:val="center"/>
              <w:rPr>
                <w:sz w:val="12"/>
                <w:szCs w:val="10"/>
              </w:rPr>
            </w:pPr>
            <w:r w:rsidRPr="003A227E">
              <w:rPr>
                <w:sz w:val="12"/>
                <w:szCs w:val="10"/>
              </w:rPr>
              <w:t>00</w:t>
            </w:r>
          </w:p>
        </w:tc>
        <w:tc>
          <w:tcPr>
            <w:tcW w:w="117" w:type="pct"/>
            <w:shd w:val="clear" w:color="auto" w:fill="auto"/>
            <w:vAlign w:val="center"/>
          </w:tcPr>
          <w:p w14:paraId="7CFD32A3" w14:textId="77777777" w:rsidR="009D1C58" w:rsidRPr="003A227E" w:rsidRDefault="009D1C58" w:rsidP="009D1C58">
            <w:pPr>
              <w:jc w:val="center"/>
              <w:rPr>
                <w:sz w:val="12"/>
                <w:szCs w:val="10"/>
              </w:rPr>
            </w:pPr>
            <w:r w:rsidRPr="003A227E">
              <w:rPr>
                <w:sz w:val="12"/>
                <w:szCs w:val="10"/>
              </w:rPr>
              <w:t>08</w:t>
            </w:r>
          </w:p>
        </w:tc>
        <w:tc>
          <w:tcPr>
            <w:tcW w:w="114" w:type="pct"/>
            <w:shd w:val="clear" w:color="auto" w:fill="auto"/>
            <w:vAlign w:val="center"/>
          </w:tcPr>
          <w:p w14:paraId="188C8EEA" w14:textId="77777777" w:rsidR="009D1C58" w:rsidRPr="003A227E" w:rsidRDefault="009D1C58" w:rsidP="009D1C58">
            <w:pPr>
              <w:jc w:val="center"/>
              <w:rPr>
                <w:sz w:val="12"/>
                <w:szCs w:val="10"/>
              </w:rPr>
            </w:pPr>
            <w:r w:rsidRPr="003A227E">
              <w:rPr>
                <w:sz w:val="12"/>
                <w:szCs w:val="10"/>
              </w:rPr>
              <w:t>81</w:t>
            </w:r>
          </w:p>
        </w:tc>
        <w:tc>
          <w:tcPr>
            <w:tcW w:w="114" w:type="pct"/>
            <w:shd w:val="clear" w:color="auto" w:fill="auto"/>
            <w:vAlign w:val="center"/>
          </w:tcPr>
          <w:p w14:paraId="63537442" w14:textId="77777777" w:rsidR="009D1C58" w:rsidRPr="003A227E" w:rsidRDefault="009D1C58" w:rsidP="009D1C58">
            <w:pPr>
              <w:jc w:val="center"/>
              <w:rPr>
                <w:sz w:val="12"/>
                <w:szCs w:val="10"/>
              </w:rPr>
            </w:pPr>
            <w:r w:rsidRPr="003A227E">
              <w:rPr>
                <w:sz w:val="12"/>
                <w:szCs w:val="10"/>
              </w:rPr>
              <w:t>24</w:t>
            </w:r>
          </w:p>
        </w:tc>
        <w:tc>
          <w:tcPr>
            <w:tcW w:w="114" w:type="pct"/>
            <w:shd w:val="clear" w:color="auto" w:fill="auto"/>
            <w:vAlign w:val="center"/>
          </w:tcPr>
          <w:p w14:paraId="139FEC3C" w14:textId="77777777" w:rsidR="009D1C58" w:rsidRPr="003A227E" w:rsidRDefault="009D1C58" w:rsidP="009D1C58">
            <w:pPr>
              <w:jc w:val="center"/>
              <w:rPr>
                <w:sz w:val="12"/>
                <w:szCs w:val="10"/>
              </w:rPr>
            </w:pPr>
            <w:r w:rsidRPr="003A227E">
              <w:rPr>
                <w:sz w:val="12"/>
                <w:szCs w:val="10"/>
              </w:rPr>
              <w:t>14</w:t>
            </w:r>
          </w:p>
        </w:tc>
        <w:tc>
          <w:tcPr>
            <w:tcW w:w="114" w:type="pct"/>
            <w:shd w:val="clear" w:color="auto" w:fill="auto"/>
            <w:vAlign w:val="center"/>
          </w:tcPr>
          <w:p w14:paraId="79366E9E" w14:textId="77777777" w:rsidR="009D1C58" w:rsidRPr="003A227E" w:rsidRDefault="009D1C58" w:rsidP="009D1C58">
            <w:pPr>
              <w:jc w:val="center"/>
              <w:rPr>
                <w:sz w:val="12"/>
                <w:szCs w:val="10"/>
              </w:rPr>
            </w:pPr>
            <w:r w:rsidRPr="003A227E">
              <w:rPr>
                <w:sz w:val="12"/>
                <w:szCs w:val="10"/>
              </w:rPr>
              <w:t>24</w:t>
            </w:r>
          </w:p>
        </w:tc>
        <w:tc>
          <w:tcPr>
            <w:tcW w:w="115" w:type="pct"/>
            <w:shd w:val="clear" w:color="auto" w:fill="auto"/>
            <w:vAlign w:val="center"/>
          </w:tcPr>
          <w:p w14:paraId="383EA5C6" w14:textId="77777777" w:rsidR="009D1C58" w:rsidRPr="003A227E" w:rsidRDefault="009D1C58" w:rsidP="009D1C58">
            <w:pPr>
              <w:jc w:val="center"/>
              <w:rPr>
                <w:sz w:val="12"/>
                <w:szCs w:val="10"/>
              </w:rPr>
            </w:pPr>
            <w:r w:rsidRPr="003A227E">
              <w:rPr>
                <w:sz w:val="12"/>
                <w:szCs w:val="10"/>
              </w:rPr>
              <w:t>10</w:t>
            </w:r>
          </w:p>
        </w:tc>
        <w:tc>
          <w:tcPr>
            <w:tcW w:w="114" w:type="pct"/>
            <w:shd w:val="clear" w:color="auto" w:fill="auto"/>
            <w:vAlign w:val="center"/>
          </w:tcPr>
          <w:p w14:paraId="566A78DE"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4DABB19E"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4EC9D37D"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2FC33B20"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6FC016DC"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3739E6C4" w14:textId="77777777" w:rsidR="009D1C58" w:rsidRPr="003A227E" w:rsidRDefault="009D1C58" w:rsidP="009D1C58">
            <w:pPr>
              <w:jc w:val="center"/>
              <w:rPr>
                <w:sz w:val="12"/>
                <w:szCs w:val="10"/>
              </w:rPr>
            </w:pPr>
            <w:r w:rsidRPr="003A227E">
              <w:rPr>
                <w:sz w:val="12"/>
                <w:szCs w:val="10"/>
              </w:rPr>
              <w:t>21</w:t>
            </w:r>
          </w:p>
        </w:tc>
        <w:tc>
          <w:tcPr>
            <w:tcW w:w="114" w:type="pct"/>
            <w:shd w:val="clear" w:color="auto" w:fill="auto"/>
            <w:vAlign w:val="center"/>
          </w:tcPr>
          <w:p w14:paraId="4356B5F5" w14:textId="77777777" w:rsidR="009D1C58" w:rsidRPr="003A227E" w:rsidRDefault="009D1C58" w:rsidP="009D1C58">
            <w:pPr>
              <w:jc w:val="center"/>
              <w:rPr>
                <w:sz w:val="12"/>
                <w:szCs w:val="10"/>
              </w:rPr>
            </w:pPr>
            <w:r w:rsidRPr="003A227E">
              <w:rPr>
                <w:sz w:val="12"/>
                <w:szCs w:val="10"/>
              </w:rPr>
              <w:t>12</w:t>
            </w:r>
          </w:p>
        </w:tc>
        <w:tc>
          <w:tcPr>
            <w:tcW w:w="114" w:type="pct"/>
            <w:shd w:val="clear" w:color="auto" w:fill="auto"/>
            <w:vAlign w:val="center"/>
          </w:tcPr>
          <w:p w14:paraId="708F6027" w14:textId="77777777" w:rsidR="009D1C58" w:rsidRPr="003A227E" w:rsidRDefault="009D1C58" w:rsidP="009D1C58">
            <w:pPr>
              <w:jc w:val="center"/>
              <w:rPr>
                <w:sz w:val="12"/>
                <w:szCs w:val="10"/>
              </w:rPr>
            </w:pPr>
            <w:r w:rsidRPr="003A227E">
              <w:rPr>
                <w:sz w:val="12"/>
                <w:szCs w:val="10"/>
              </w:rPr>
              <w:t>05</w:t>
            </w:r>
          </w:p>
        </w:tc>
        <w:tc>
          <w:tcPr>
            <w:tcW w:w="114" w:type="pct"/>
            <w:shd w:val="clear" w:color="auto" w:fill="auto"/>
            <w:vAlign w:val="center"/>
          </w:tcPr>
          <w:p w14:paraId="4768A470" w14:textId="77777777" w:rsidR="009D1C58" w:rsidRPr="003A227E" w:rsidRDefault="009D1C58" w:rsidP="009D1C58">
            <w:pPr>
              <w:jc w:val="center"/>
              <w:rPr>
                <w:sz w:val="12"/>
                <w:szCs w:val="10"/>
              </w:rPr>
            </w:pPr>
            <w:r w:rsidRPr="003A227E">
              <w:rPr>
                <w:sz w:val="12"/>
                <w:szCs w:val="10"/>
              </w:rPr>
              <w:t>04</w:t>
            </w:r>
          </w:p>
        </w:tc>
        <w:tc>
          <w:tcPr>
            <w:tcW w:w="114" w:type="pct"/>
            <w:shd w:val="clear" w:color="auto" w:fill="auto"/>
            <w:vAlign w:val="center"/>
          </w:tcPr>
          <w:p w14:paraId="147948AA" w14:textId="77777777" w:rsidR="009D1C58" w:rsidRPr="003A227E" w:rsidRDefault="009D1C58" w:rsidP="009D1C58">
            <w:pPr>
              <w:jc w:val="center"/>
              <w:rPr>
                <w:sz w:val="12"/>
                <w:szCs w:val="10"/>
              </w:rPr>
            </w:pPr>
            <w:r w:rsidRPr="003A227E">
              <w:rPr>
                <w:sz w:val="12"/>
                <w:szCs w:val="10"/>
              </w:rPr>
              <w:t>06</w:t>
            </w:r>
          </w:p>
        </w:tc>
        <w:tc>
          <w:tcPr>
            <w:tcW w:w="114" w:type="pct"/>
            <w:shd w:val="clear" w:color="auto" w:fill="auto"/>
            <w:vAlign w:val="center"/>
          </w:tcPr>
          <w:p w14:paraId="0BE54B6C"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768B2168" w14:textId="77777777" w:rsidR="009D1C58" w:rsidRPr="003A227E" w:rsidRDefault="009D1C58" w:rsidP="009D1C58">
            <w:pPr>
              <w:jc w:val="center"/>
              <w:rPr>
                <w:sz w:val="12"/>
                <w:szCs w:val="10"/>
              </w:rPr>
            </w:pPr>
            <w:r w:rsidRPr="003A227E">
              <w:rPr>
                <w:sz w:val="12"/>
                <w:szCs w:val="10"/>
              </w:rPr>
              <w:t>00</w:t>
            </w:r>
          </w:p>
        </w:tc>
        <w:tc>
          <w:tcPr>
            <w:tcW w:w="114" w:type="pct"/>
            <w:shd w:val="clear" w:color="auto" w:fill="auto"/>
            <w:vAlign w:val="center"/>
          </w:tcPr>
          <w:p w14:paraId="528D954E" w14:textId="77777777" w:rsidR="009D1C58" w:rsidRPr="003A227E" w:rsidRDefault="009D1C58" w:rsidP="009D1C58">
            <w:pPr>
              <w:jc w:val="center"/>
              <w:rPr>
                <w:sz w:val="12"/>
                <w:szCs w:val="10"/>
              </w:rPr>
            </w:pPr>
            <w:r w:rsidRPr="003A227E">
              <w:rPr>
                <w:sz w:val="12"/>
                <w:szCs w:val="10"/>
              </w:rPr>
              <w:t>40</w:t>
            </w:r>
          </w:p>
        </w:tc>
        <w:tc>
          <w:tcPr>
            <w:tcW w:w="114" w:type="pct"/>
            <w:shd w:val="clear" w:color="auto" w:fill="auto"/>
            <w:vAlign w:val="center"/>
          </w:tcPr>
          <w:p w14:paraId="1CA5BB5D" w14:textId="77777777" w:rsidR="009D1C58" w:rsidRPr="003A227E" w:rsidRDefault="009D1C58" w:rsidP="009D1C58">
            <w:pPr>
              <w:jc w:val="center"/>
              <w:rPr>
                <w:sz w:val="12"/>
                <w:szCs w:val="10"/>
              </w:rPr>
            </w:pPr>
            <w:r w:rsidRPr="003A227E">
              <w:rPr>
                <w:sz w:val="12"/>
                <w:szCs w:val="10"/>
              </w:rPr>
              <w:t>35</w:t>
            </w:r>
          </w:p>
        </w:tc>
        <w:tc>
          <w:tcPr>
            <w:tcW w:w="114" w:type="pct"/>
            <w:shd w:val="clear" w:color="auto" w:fill="auto"/>
            <w:vAlign w:val="center"/>
          </w:tcPr>
          <w:p w14:paraId="1D119316" w14:textId="77777777" w:rsidR="009D1C58" w:rsidRPr="003A227E" w:rsidRDefault="009D1C58" w:rsidP="009D1C58">
            <w:pPr>
              <w:jc w:val="center"/>
              <w:rPr>
                <w:sz w:val="12"/>
                <w:szCs w:val="10"/>
              </w:rPr>
            </w:pPr>
            <w:r w:rsidRPr="003A227E">
              <w:rPr>
                <w:sz w:val="12"/>
                <w:szCs w:val="10"/>
              </w:rPr>
              <w:t>00</w:t>
            </w:r>
          </w:p>
        </w:tc>
        <w:tc>
          <w:tcPr>
            <w:tcW w:w="113" w:type="pct"/>
            <w:shd w:val="clear" w:color="auto" w:fill="auto"/>
            <w:vAlign w:val="center"/>
          </w:tcPr>
          <w:p w14:paraId="46448497" w14:textId="77777777" w:rsidR="009D1C58" w:rsidRPr="003A227E" w:rsidRDefault="009D1C58" w:rsidP="009D1C58">
            <w:pPr>
              <w:jc w:val="center"/>
              <w:rPr>
                <w:sz w:val="12"/>
                <w:szCs w:val="10"/>
              </w:rPr>
            </w:pPr>
            <w:r w:rsidRPr="003A227E">
              <w:rPr>
                <w:sz w:val="12"/>
                <w:szCs w:val="10"/>
              </w:rPr>
              <w:t>35</w:t>
            </w:r>
          </w:p>
        </w:tc>
        <w:tc>
          <w:tcPr>
            <w:tcW w:w="113" w:type="pct"/>
            <w:shd w:val="clear" w:color="auto" w:fill="auto"/>
            <w:vAlign w:val="center"/>
          </w:tcPr>
          <w:p w14:paraId="4D9F6747" w14:textId="77777777" w:rsidR="009D1C58" w:rsidRPr="003A227E" w:rsidRDefault="009D1C58" w:rsidP="009D1C58">
            <w:pPr>
              <w:jc w:val="center"/>
              <w:rPr>
                <w:sz w:val="12"/>
                <w:szCs w:val="10"/>
              </w:rPr>
            </w:pPr>
            <w:r w:rsidRPr="003A227E">
              <w:rPr>
                <w:sz w:val="12"/>
                <w:szCs w:val="10"/>
              </w:rPr>
              <w:t>28</w:t>
            </w:r>
          </w:p>
        </w:tc>
        <w:tc>
          <w:tcPr>
            <w:tcW w:w="113" w:type="pct"/>
            <w:shd w:val="clear" w:color="auto" w:fill="auto"/>
            <w:vAlign w:val="center"/>
          </w:tcPr>
          <w:p w14:paraId="7749E123" w14:textId="77777777" w:rsidR="009D1C58" w:rsidRPr="003A227E" w:rsidRDefault="009D1C58" w:rsidP="009D1C58">
            <w:pPr>
              <w:jc w:val="center"/>
              <w:rPr>
                <w:sz w:val="12"/>
                <w:szCs w:val="10"/>
              </w:rPr>
            </w:pPr>
            <w:r w:rsidRPr="003A227E">
              <w:rPr>
                <w:sz w:val="12"/>
                <w:szCs w:val="10"/>
              </w:rPr>
              <w:t>06</w:t>
            </w:r>
          </w:p>
        </w:tc>
        <w:tc>
          <w:tcPr>
            <w:tcW w:w="113" w:type="pct"/>
            <w:shd w:val="clear" w:color="auto" w:fill="auto"/>
            <w:vAlign w:val="center"/>
          </w:tcPr>
          <w:p w14:paraId="684EED74" w14:textId="77777777" w:rsidR="009D1C58" w:rsidRPr="003A227E" w:rsidRDefault="009D1C58" w:rsidP="009D1C58">
            <w:pPr>
              <w:jc w:val="center"/>
              <w:rPr>
                <w:sz w:val="12"/>
                <w:szCs w:val="10"/>
              </w:rPr>
            </w:pPr>
            <w:r w:rsidRPr="003A227E">
              <w:rPr>
                <w:sz w:val="12"/>
                <w:szCs w:val="10"/>
              </w:rPr>
              <w:t>04</w:t>
            </w:r>
          </w:p>
        </w:tc>
        <w:tc>
          <w:tcPr>
            <w:tcW w:w="113" w:type="pct"/>
            <w:shd w:val="clear" w:color="auto" w:fill="auto"/>
            <w:vAlign w:val="center"/>
          </w:tcPr>
          <w:p w14:paraId="36F87127" w14:textId="77777777" w:rsidR="009D1C58" w:rsidRPr="003A227E" w:rsidRDefault="009D1C58" w:rsidP="009D1C58">
            <w:pPr>
              <w:jc w:val="center"/>
              <w:rPr>
                <w:sz w:val="12"/>
                <w:szCs w:val="10"/>
              </w:rPr>
            </w:pPr>
            <w:r w:rsidRPr="003A227E">
              <w:rPr>
                <w:sz w:val="12"/>
                <w:szCs w:val="10"/>
              </w:rPr>
              <w:t>18</w:t>
            </w:r>
          </w:p>
        </w:tc>
        <w:tc>
          <w:tcPr>
            <w:tcW w:w="113" w:type="pct"/>
            <w:shd w:val="clear" w:color="auto" w:fill="auto"/>
            <w:vAlign w:val="center"/>
          </w:tcPr>
          <w:p w14:paraId="7419C23A" w14:textId="77777777" w:rsidR="009D1C58" w:rsidRPr="003A227E" w:rsidRDefault="009D1C58" w:rsidP="009D1C58">
            <w:pPr>
              <w:jc w:val="center"/>
              <w:rPr>
                <w:sz w:val="12"/>
                <w:szCs w:val="10"/>
              </w:rPr>
            </w:pPr>
            <w:r w:rsidRPr="003A227E">
              <w:rPr>
                <w:sz w:val="12"/>
                <w:szCs w:val="10"/>
              </w:rPr>
              <w:t>08</w:t>
            </w:r>
          </w:p>
        </w:tc>
        <w:tc>
          <w:tcPr>
            <w:tcW w:w="113" w:type="pct"/>
            <w:shd w:val="clear" w:color="auto" w:fill="auto"/>
            <w:vAlign w:val="center"/>
          </w:tcPr>
          <w:p w14:paraId="1B3D1BD7" w14:textId="77777777" w:rsidR="009D1C58" w:rsidRPr="003A227E" w:rsidRDefault="009D1C58" w:rsidP="009D1C58">
            <w:pPr>
              <w:jc w:val="center"/>
              <w:rPr>
                <w:sz w:val="12"/>
                <w:szCs w:val="10"/>
              </w:rPr>
            </w:pPr>
            <w:r w:rsidRPr="003A227E">
              <w:rPr>
                <w:sz w:val="12"/>
                <w:szCs w:val="10"/>
              </w:rPr>
              <w:t>21</w:t>
            </w:r>
          </w:p>
        </w:tc>
        <w:tc>
          <w:tcPr>
            <w:tcW w:w="113" w:type="pct"/>
            <w:shd w:val="clear" w:color="auto" w:fill="auto"/>
            <w:vAlign w:val="center"/>
          </w:tcPr>
          <w:p w14:paraId="1261C8D2" w14:textId="77777777" w:rsidR="009D1C58" w:rsidRPr="003A227E" w:rsidRDefault="009D1C58" w:rsidP="009D1C58">
            <w:pPr>
              <w:jc w:val="center"/>
              <w:rPr>
                <w:sz w:val="12"/>
                <w:szCs w:val="10"/>
              </w:rPr>
            </w:pPr>
            <w:r w:rsidRPr="003A227E">
              <w:rPr>
                <w:sz w:val="12"/>
                <w:szCs w:val="10"/>
              </w:rPr>
              <w:t>18</w:t>
            </w:r>
          </w:p>
        </w:tc>
        <w:tc>
          <w:tcPr>
            <w:tcW w:w="113" w:type="pct"/>
            <w:shd w:val="clear" w:color="auto" w:fill="auto"/>
            <w:vAlign w:val="center"/>
          </w:tcPr>
          <w:p w14:paraId="4C61DF3A" w14:textId="77777777" w:rsidR="009D1C58" w:rsidRPr="003A227E" w:rsidRDefault="009D1C58" w:rsidP="009D1C58">
            <w:pPr>
              <w:jc w:val="center"/>
              <w:rPr>
                <w:sz w:val="12"/>
                <w:szCs w:val="10"/>
              </w:rPr>
            </w:pPr>
            <w:r w:rsidRPr="003A227E">
              <w:rPr>
                <w:sz w:val="12"/>
                <w:szCs w:val="10"/>
              </w:rPr>
              <w:t>15</w:t>
            </w:r>
          </w:p>
        </w:tc>
        <w:tc>
          <w:tcPr>
            <w:tcW w:w="113" w:type="pct"/>
            <w:shd w:val="clear" w:color="auto" w:fill="auto"/>
            <w:vAlign w:val="center"/>
          </w:tcPr>
          <w:p w14:paraId="61BDA416" w14:textId="77777777" w:rsidR="009D1C58" w:rsidRPr="003A227E" w:rsidRDefault="009D1C58" w:rsidP="009D1C58">
            <w:pPr>
              <w:jc w:val="center"/>
              <w:rPr>
                <w:sz w:val="12"/>
                <w:szCs w:val="10"/>
              </w:rPr>
            </w:pPr>
            <w:r w:rsidRPr="003A227E">
              <w:rPr>
                <w:sz w:val="12"/>
                <w:szCs w:val="10"/>
              </w:rPr>
              <w:t>16</w:t>
            </w:r>
          </w:p>
        </w:tc>
        <w:tc>
          <w:tcPr>
            <w:tcW w:w="113" w:type="pct"/>
            <w:shd w:val="clear" w:color="auto" w:fill="auto"/>
            <w:vAlign w:val="center"/>
          </w:tcPr>
          <w:p w14:paraId="434CCF09" w14:textId="77777777" w:rsidR="009D1C58" w:rsidRPr="003A227E" w:rsidRDefault="009D1C58" w:rsidP="009D1C58">
            <w:pPr>
              <w:jc w:val="center"/>
              <w:rPr>
                <w:sz w:val="12"/>
                <w:szCs w:val="10"/>
              </w:rPr>
            </w:pPr>
            <w:r w:rsidRPr="003A227E">
              <w:rPr>
                <w:sz w:val="12"/>
                <w:szCs w:val="10"/>
              </w:rPr>
              <w:t>21</w:t>
            </w:r>
          </w:p>
        </w:tc>
        <w:tc>
          <w:tcPr>
            <w:tcW w:w="113" w:type="pct"/>
            <w:shd w:val="clear" w:color="auto" w:fill="auto"/>
            <w:vAlign w:val="center"/>
          </w:tcPr>
          <w:p w14:paraId="74AF6D73" w14:textId="77777777" w:rsidR="009D1C58" w:rsidRPr="003A227E" w:rsidRDefault="009D1C58" w:rsidP="009D1C58">
            <w:pPr>
              <w:jc w:val="center"/>
              <w:rPr>
                <w:sz w:val="12"/>
                <w:szCs w:val="10"/>
              </w:rPr>
            </w:pPr>
            <w:r w:rsidRPr="003A227E">
              <w:rPr>
                <w:sz w:val="12"/>
                <w:szCs w:val="10"/>
              </w:rPr>
              <w:t>14</w:t>
            </w:r>
          </w:p>
        </w:tc>
        <w:tc>
          <w:tcPr>
            <w:tcW w:w="113" w:type="pct"/>
            <w:shd w:val="clear" w:color="auto" w:fill="auto"/>
            <w:vAlign w:val="center"/>
          </w:tcPr>
          <w:p w14:paraId="0906C52C" w14:textId="77777777" w:rsidR="009D1C58" w:rsidRPr="003A227E" w:rsidRDefault="009D1C58" w:rsidP="009D1C58">
            <w:pPr>
              <w:jc w:val="center"/>
              <w:rPr>
                <w:sz w:val="12"/>
                <w:szCs w:val="10"/>
              </w:rPr>
            </w:pPr>
            <w:r w:rsidRPr="003A227E">
              <w:rPr>
                <w:sz w:val="12"/>
                <w:szCs w:val="10"/>
              </w:rPr>
              <w:t>63</w:t>
            </w:r>
          </w:p>
        </w:tc>
        <w:tc>
          <w:tcPr>
            <w:tcW w:w="113" w:type="pct"/>
            <w:shd w:val="clear" w:color="auto" w:fill="auto"/>
            <w:vAlign w:val="center"/>
          </w:tcPr>
          <w:p w14:paraId="63C6EE24" w14:textId="77777777" w:rsidR="009D1C58" w:rsidRPr="003A227E" w:rsidRDefault="009D1C58" w:rsidP="009D1C58">
            <w:pPr>
              <w:jc w:val="center"/>
              <w:rPr>
                <w:sz w:val="12"/>
                <w:szCs w:val="10"/>
              </w:rPr>
            </w:pPr>
            <w:r w:rsidRPr="003A227E">
              <w:rPr>
                <w:sz w:val="12"/>
                <w:szCs w:val="10"/>
              </w:rPr>
              <w:t>56</w:t>
            </w:r>
          </w:p>
        </w:tc>
        <w:tc>
          <w:tcPr>
            <w:tcW w:w="113" w:type="pct"/>
            <w:shd w:val="clear" w:color="auto" w:fill="auto"/>
            <w:vAlign w:val="center"/>
          </w:tcPr>
          <w:p w14:paraId="61AACE04" w14:textId="77777777" w:rsidR="009D1C58" w:rsidRPr="003A227E" w:rsidRDefault="009D1C58" w:rsidP="009D1C58">
            <w:pPr>
              <w:jc w:val="center"/>
              <w:rPr>
                <w:sz w:val="12"/>
                <w:szCs w:val="10"/>
              </w:rPr>
            </w:pPr>
            <w:r w:rsidRPr="003A227E">
              <w:rPr>
                <w:sz w:val="12"/>
                <w:szCs w:val="10"/>
              </w:rPr>
              <w:t>49</w:t>
            </w:r>
          </w:p>
        </w:tc>
        <w:tc>
          <w:tcPr>
            <w:tcW w:w="113" w:type="pct"/>
            <w:shd w:val="clear" w:color="auto" w:fill="auto"/>
            <w:vAlign w:val="center"/>
          </w:tcPr>
          <w:p w14:paraId="70AE61B7" w14:textId="77777777" w:rsidR="009D1C58" w:rsidRPr="003A227E" w:rsidRDefault="009D1C58" w:rsidP="009D1C58">
            <w:pPr>
              <w:jc w:val="center"/>
              <w:rPr>
                <w:sz w:val="12"/>
                <w:szCs w:val="10"/>
              </w:rPr>
            </w:pPr>
            <w:r w:rsidRPr="003A227E">
              <w:rPr>
                <w:sz w:val="12"/>
                <w:szCs w:val="10"/>
              </w:rPr>
              <w:t>42</w:t>
            </w:r>
          </w:p>
        </w:tc>
        <w:tc>
          <w:tcPr>
            <w:tcW w:w="113" w:type="pct"/>
            <w:shd w:val="clear" w:color="auto" w:fill="auto"/>
            <w:vAlign w:val="center"/>
          </w:tcPr>
          <w:p w14:paraId="6CE7A9C1" w14:textId="77777777" w:rsidR="009D1C58" w:rsidRPr="003A227E" w:rsidRDefault="009D1C58" w:rsidP="009D1C58">
            <w:pPr>
              <w:jc w:val="center"/>
              <w:rPr>
                <w:sz w:val="12"/>
                <w:szCs w:val="10"/>
              </w:rPr>
            </w:pPr>
            <w:r w:rsidRPr="003A227E">
              <w:rPr>
                <w:sz w:val="12"/>
                <w:szCs w:val="10"/>
              </w:rPr>
              <w:t>35</w:t>
            </w:r>
          </w:p>
        </w:tc>
        <w:tc>
          <w:tcPr>
            <w:tcW w:w="113" w:type="pct"/>
            <w:shd w:val="clear" w:color="auto" w:fill="auto"/>
            <w:vAlign w:val="center"/>
          </w:tcPr>
          <w:p w14:paraId="0E68501F" w14:textId="77777777" w:rsidR="009D1C58" w:rsidRPr="003A227E" w:rsidRDefault="009D1C58" w:rsidP="009D1C58">
            <w:pPr>
              <w:jc w:val="center"/>
              <w:rPr>
                <w:sz w:val="12"/>
                <w:szCs w:val="10"/>
              </w:rPr>
            </w:pPr>
            <w:r w:rsidRPr="003A227E">
              <w:rPr>
                <w:sz w:val="12"/>
                <w:szCs w:val="10"/>
              </w:rPr>
              <w:t>28</w:t>
            </w:r>
          </w:p>
        </w:tc>
        <w:tc>
          <w:tcPr>
            <w:tcW w:w="114" w:type="pct"/>
            <w:shd w:val="clear" w:color="auto" w:fill="auto"/>
            <w:vAlign w:val="center"/>
          </w:tcPr>
          <w:p w14:paraId="52D6643E" w14:textId="77777777" w:rsidR="009D1C58" w:rsidRPr="003A227E" w:rsidRDefault="009D1C58" w:rsidP="009D1C58">
            <w:pPr>
              <w:jc w:val="center"/>
              <w:rPr>
                <w:sz w:val="12"/>
                <w:szCs w:val="10"/>
              </w:rPr>
            </w:pPr>
            <w:r w:rsidRPr="003A227E">
              <w:rPr>
                <w:sz w:val="12"/>
                <w:szCs w:val="10"/>
              </w:rPr>
              <w:t>21</w:t>
            </w:r>
          </w:p>
        </w:tc>
        <w:tc>
          <w:tcPr>
            <w:tcW w:w="112" w:type="pct"/>
            <w:shd w:val="clear" w:color="auto" w:fill="auto"/>
            <w:vAlign w:val="center"/>
          </w:tcPr>
          <w:p w14:paraId="05D07418" w14:textId="77777777" w:rsidR="009D1C58" w:rsidRPr="003A227E" w:rsidRDefault="009D1C58" w:rsidP="009D1C58">
            <w:pPr>
              <w:jc w:val="center"/>
              <w:rPr>
                <w:sz w:val="12"/>
                <w:szCs w:val="10"/>
              </w:rPr>
            </w:pPr>
            <w:r w:rsidRPr="003A227E">
              <w:rPr>
                <w:sz w:val="12"/>
                <w:szCs w:val="10"/>
              </w:rPr>
              <w:t>02</w:t>
            </w:r>
          </w:p>
        </w:tc>
      </w:tr>
      <w:tr w:rsidR="00531333" w:rsidRPr="003A227E" w14:paraId="22817478" w14:textId="77777777" w:rsidTr="000D1B57">
        <w:trPr>
          <w:trHeight w:val="283"/>
        </w:trPr>
        <w:tc>
          <w:tcPr>
            <w:tcW w:w="175" w:type="pct"/>
            <w:tcBorders>
              <w:left w:val="nil"/>
              <w:bottom w:val="nil"/>
            </w:tcBorders>
            <w:shd w:val="clear" w:color="auto" w:fill="auto"/>
            <w:vAlign w:val="center"/>
          </w:tcPr>
          <w:p w14:paraId="60152320" w14:textId="77777777" w:rsidR="00531333" w:rsidRPr="003A227E" w:rsidRDefault="00531333" w:rsidP="009D1C58">
            <w:pPr>
              <w:jc w:val="center"/>
              <w:rPr>
                <w:rFonts w:ascii="Futura Std Book Bold TTF" w:hAnsi="Futura Std Book Bold TTF"/>
                <w:sz w:val="12"/>
                <w:szCs w:val="10"/>
              </w:rPr>
            </w:pPr>
          </w:p>
        </w:tc>
        <w:tc>
          <w:tcPr>
            <w:tcW w:w="285" w:type="pct"/>
            <w:gridSpan w:val="3"/>
            <w:shd w:val="clear" w:color="auto" w:fill="7F7F7F"/>
            <w:vAlign w:val="center"/>
          </w:tcPr>
          <w:p w14:paraId="25F161DC"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A</w:t>
            </w:r>
          </w:p>
        </w:tc>
        <w:tc>
          <w:tcPr>
            <w:tcW w:w="114" w:type="pct"/>
            <w:shd w:val="clear" w:color="auto" w:fill="7F7F7F"/>
            <w:vAlign w:val="center"/>
          </w:tcPr>
          <w:p w14:paraId="38440997"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B</w:t>
            </w:r>
          </w:p>
        </w:tc>
        <w:tc>
          <w:tcPr>
            <w:tcW w:w="456" w:type="pct"/>
            <w:gridSpan w:val="4"/>
            <w:shd w:val="clear" w:color="auto" w:fill="7F7F7F"/>
            <w:vAlign w:val="center"/>
          </w:tcPr>
          <w:p w14:paraId="2530C970"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C</w:t>
            </w:r>
          </w:p>
        </w:tc>
        <w:tc>
          <w:tcPr>
            <w:tcW w:w="1138" w:type="pct"/>
            <w:gridSpan w:val="10"/>
            <w:shd w:val="clear" w:color="auto" w:fill="7F7F7F"/>
            <w:vAlign w:val="center"/>
          </w:tcPr>
          <w:p w14:paraId="5BAC9086"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D</w:t>
            </w:r>
          </w:p>
        </w:tc>
        <w:tc>
          <w:tcPr>
            <w:tcW w:w="796" w:type="pct"/>
            <w:gridSpan w:val="7"/>
            <w:shd w:val="clear" w:color="auto" w:fill="7F7F7F"/>
            <w:vAlign w:val="center"/>
          </w:tcPr>
          <w:p w14:paraId="06313F6C"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E</w:t>
            </w:r>
          </w:p>
        </w:tc>
        <w:tc>
          <w:tcPr>
            <w:tcW w:w="339" w:type="pct"/>
            <w:gridSpan w:val="3"/>
            <w:shd w:val="clear" w:color="auto" w:fill="7F7F7F"/>
            <w:vAlign w:val="center"/>
          </w:tcPr>
          <w:p w14:paraId="2A5AC470"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F</w:t>
            </w:r>
          </w:p>
        </w:tc>
        <w:tc>
          <w:tcPr>
            <w:tcW w:w="113" w:type="pct"/>
            <w:shd w:val="clear" w:color="auto" w:fill="7F7F7F"/>
            <w:vAlign w:val="center"/>
          </w:tcPr>
          <w:p w14:paraId="772ECAFC"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G</w:t>
            </w:r>
          </w:p>
        </w:tc>
        <w:tc>
          <w:tcPr>
            <w:tcW w:w="339" w:type="pct"/>
            <w:gridSpan w:val="3"/>
            <w:shd w:val="clear" w:color="auto" w:fill="7F7F7F"/>
            <w:vAlign w:val="center"/>
          </w:tcPr>
          <w:p w14:paraId="592E1EA1"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H</w:t>
            </w:r>
          </w:p>
        </w:tc>
        <w:tc>
          <w:tcPr>
            <w:tcW w:w="113" w:type="pct"/>
            <w:shd w:val="clear" w:color="auto" w:fill="7F7F7F"/>
            <w:vAlign w:val="center"/>
          </w:tcPr>
          <w:p w14:paraId="5959F4B5"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I</w:t>
            </w:r>
          </w:p>
        </w:tc>
        <w:tc>
          <w:tcPr>
            <w:tcW w:w="1019" w:type="pct"/>
            <w:gridSpan w:val="9"/>
            <w:shd w:val="clear" w:color="auto" w:fill="7F7F7F"/>
            <w:vAlign w:val="center"/>
          </w:tcPr>
          <w:p w14:paraId="6B0DA502"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J</w:t>
            </w:r>
          </w:p>
        </w:tc>
        <w:tc>
          <w:tcPr>
            <w:tcW w:w="112" w:type="pct"/>
            <w:shd w:val="clear" w:color="auto" w:fill="7F7F7F"/>
            <w:vAlign w:val="center"/>
          </w:tcPr>
          <w:p w14:paraId="05803517" w14:textId="77777777" w:rsidR="00531333" w:rsidRPr="003A227E" w:rsidRDefault="00531333" w:rsidP="00531333">
            <w:pPr>
              <w:jc w:val="center"/>
              <w:rPr>
                <w:rFonts w:ascii="Futura Std Book Bold TTF" w:hAnsi="Futura Std Book Bold TTF"/>
                <w:color w:val="FFFFFF"/>
                <w:sz w:val="12"/>
                <w:szCs w:val="10"/>
              </w:rPr>
            </w:pPr>
            <w:r w:rsidRPr="003A227E">
              <w:rPr>
                <w:rFonts w:ascii="Futura Std Book Bold TTF" w:hAnsi="Futura Std Book Bold TTF"/>
                <w:color w:val="FFFFFF"/>
                <w:sz w:val="12"/>
                <w:szCs w:val="10"/>
              </w:rPr>
              <w:t>K</w:t>
            </w:r>
          </w:p>
        </w:tc>
      </w:tr>
    </w:tbl>
    <w:p w14:paraId="5B5DF383" w14:textId="77777777" w:rsidR="002C3DEF" w:rsidRDefault="002C3DEF" w:rsidP="00327E33">
      <w:pPr>
        <w:widowControl w:val="0"/>
        <w:autoSpaceDE w:val="0"/>
        <w:autoSpaceDN w:val="0"/>
        <w:adjustRightInd w:val="0"/>
        <w:spacing w:before="120" w:after="240" w:line="360" w:lineRule="exact"/>
        <w:ind w:right="363"/>
        <w:rPr>
          <w:rFonts w:cs="Book Antiqua"/>
          <w:color w:val="626366"/>
          <w:spacing w:val="-5"/>
          <w:szCs w:val="24"/>
        </w:rPr>
        <w:sectPr w:rsidR="002C3DEF" w:rsidSect="003A227E">
          <w:pgSz w:w="16839" w:h="11907" w:orient="landscape" w:code="9"/>
          <w:pgMar w:top="1560" w:right="1985" w:bottom="851" w:left="1134" w:header="964" w:footer="709" w:gutter="0"/>
          <w:cols w:space="708"/>
          <w:docGrid w:linePitch="360"/>
        </w:sectPr>
      </w:pPr>
    </w:p>
    <w:p w14:paraId="3E53D337" w14:textId="77777777" w:rsidR="002A6FE8" w:rsidRPr="002A6FE8" w:rsidRDefault="00762AF8" w:rsidP="002A6FE8">
      <w:pPr>
        <w:pStyle w:val="Estilo2"/>
        <w:numPr>
          <w:ilvl w:val="2"/>
          <w:numId w:val="1"/>
        </w:numPr>
        <w:ind w:hanging="796"/>
      </w:pPr>
      <w:bookmarkStart w:id="339" w:name="_Toc36152343"/>
      <w:r>
        <w:lastRenderedPageBreak/>
        <w:t xml:space="preserve"> </w:t>
      </w:r>
      <w:bookmarkStart w:id="340" w:name="_Toc115713462"/>
      <w:bookmarkStart w:id="341" w:name="_Toc115717033"/>
      <w:bookmarkStart w:id="342" w:name="_Toc181879293"/>
      <w:bookmarkStart w:id="343" w:name="_Toc181879839"/>
      <w:r w:rsidR="002A6FE8" w:rsidRPr="002A6FE8">
        <w:t xml:space="preserve">2º </w:t>
      </w:r>
      <w:r w:rsidR="00620182" w:rsidRPr="002A6FE8">
        <w:t>passo</w:t>
      </w:r>
      <w:bookmarkEnd w:id="339"/>
      <w:bookmarkEnd w:id="340"/>
      <w:bookmarkEnd w:id="341"/>
      <w:bookmarkEnd w:id="342"/>
      <w:bookmarkEnd w:id="343"/>
    </w:p>
    <w:p w14:paraId="30DAAAAA" w14:textId="77777777" w:rsidR="002A6FE8" w:rsidRPr="002A6FE8" w:rsidRDefault="002A6FE8" w:rsidP="002A6FE8">
      <w:r w:rsidRPr="002A6FE8">
        <w:t>Somar o resultado da multiplicação.</w:t>
      </w:r>
    </w:p>
    <w:p w14:paraId="4FD212C0" w14:textId="77777777" w:rsidR="002A6FE8" w:rsidRPr="002A6FE8" w:rsidRDefault="002A6FE8" w:rsidP="002A6FE8"/>
    <w:p w14:paraId="4926252B" w14:textId="77777777" w:rsidR="002A6FE8" w:rsidRPr="002A6FE8" w:rsidRDefault="002A6FE8" w:rsidP="002A6FE8">
      <w:r w:rsidRPr="002A6FE8">
        <w:t>04 + 00 + 08 + 81 + 24 + 14 + 24 + 10 + 00 + 00 + 00 + 00 + 00 + 21 + 12 + 05 + 04 + 06 + 00 + 00 + 40 + 35 + 00 + 35 + 28 + 06 + 04 + 18 + 08 + 21 + 18 + 15 + 16 + 21 + 14 + 63 + 56 + 49 + 42 + 35 + 28 + 21 + 02</w:t>
      </w:r>
    </w:p>
    <w:p w14:paraId="576CBF28" w14:textId="77777777" w:rsidR="002A6FE8" w:rsidRPr="002A6FE8" w:rsidRDefault="002A6FE8" w:rsidP="002A6FE8"/>
    <w:p w14:paraId="01EE47E3" w14:textId="77777777" w:rsidR="002A6FE8" w:rsidRDefault="002A6FE8" w:rsidP="002A6FE8">
      <w:r w:rsidRPr="002A6FE8">
        <w:rPr>
          <w:rFonts w:ascii="Futura Std Book Bold TTF" w:hAnsi="Futura Std Book Bold TTF"/>
        </w:rPr>
        <w:t>Total da Soma =</w:t>
      </w:r>
      <w:r w:rsidRPr="002A6FE8">
        <w:t xml:space="preserve"> 788</w:t>
      </w:r>
    </w:p>
    <w:p w14:paraId="2D488796" w14:textId="77777777" w:rsidR="002A6FE8" w:rsidRPr="002A6FE8" w:rsidRDefault="002A6FE8" w:rsidP="002A6FE8"/>
    <w:p w14:paraId="52866135" w14:textId="77777777" w:rsidR="002A6FE8" w:rsidRPr="002A6FE8" w:rsidRDefault="00762AF8" w:rsidP="002A6FE8">
      <w:pPr>
        <w:pStyle w:val="Estilo2"/>
        <w:numPr>
          <w:ilvl w:val="2"/>
          <w:numId w:val="1"/>
        </w:numPr>
        <w:ind w:hanging="796"/>
      </w:pPr>
      <w:bookmarkStart w:id="344" w:name="_Toc36152344"/>
      <w:r>
        <w:t xml:space="preserve"> </w:t>
      </w:r>
      <w:bookmarkStart w:id="345" w:name="_Toc115713463"/>
      <w:bookmarkStart w:id="346" w:name="_Toc115717034"/>
      <w:bookmarkStart w:id="347" w:name="_Toc181879294"/>
      <w:bookmarkStart w:id="348" w:name="_Toc181879840"/>
      <w:r w:rsidR="002A6FE8" w:rsidRPr="002A6FE8">
        <w:t xml:space="preserve">3º </w:t>
      </w:r>
      <w:r w:rsidR="00620182" w:rsidRPr="002A6FE8">
        <w:t>passo</w:t>
      </w:r>
      <w:bookmarkEnd w:id="344"/>
      <w:bookmarkEnd w:id="345"/>
      <w:bookmarkEnd w:id="346"/>
      <w:bookmarkEnd w:id="347"/>
      <w:bookmarkEnd w:id="348"/>
    </w:p>
    <w:p w14:paraId="084C0553" w14:textId="77777777" w:rsidR="002A6FE8" w:rsidRPr="002A6FE8" w:rsidRDefault="002A6FE8" w:rsidP="002A6FE8">
      <w:r w:rsidRPr="002A6FE8">
        <w:t>Dividir o Total da Soma por 11.</w:t>
      </w:r>
    </w:p>
    <w:p w14:paraId="6774F72C" w14:textId="77777777" w:rsidR="002A6FE8" w:rsidRPr="002A6FE8" w:rsidRDefault="002A6FE8" w:rsidP="002A6FE8"/>
    <w:p w14:paraId="0D3B51C4" w14:textId="77777777" w:rsidR="002A6FE8" w:rsidRDefault="002A6FE8" w:rsidP="002A6FE8">
      <w:r w:rsidRPr="002A6FE8">
        <w:t>788/11 = 71 (Resto 7)</w:t>
      </w:r>
    </w:p>
    <w:p w14:paraId="37BC8C91" w14:textId="77777777" w:rsidR="002A6FE8" w:rsidRPr="002A6FE8" w:rsidRDefault="002A6FE8" w:rsidP="002A6FE8"/>
    <w:p w14:paraId="576971A3" w14:textId="77777777" w:rsidR="002A6FE8" w:rsidRPr="002A6FE8" w:rsidRDefault="00762AF8" w:rsidP="002A6FE8">
      <w:pPr>
        <w:pStyle w:val="Estilo2"/>
        <w:numPr>
          <w:ilvl w:val="2"/>
          <w:numId w:val="1"/>
        </w:numPr>
        <w:ind w:hanging="796"/>
      </w:pPr>
      <w:bookmarkStart w:id="349" w:name="_Toc36152345"/>
      <w:r>
        <w:t xml:space="preserve"> </w:t>
      </w:r>
      <w:bookmarkStart w:id="350" w:name="_Toc115713464"/>
      <w:bookmarkStart w:id="351" w:name="_Toc115717035"/>
      <w:bookmarkStart w:id="352" w:name="_Toc181879295"/>
      <w:bookmarkStart w:id="353" w:name="_Toc181879841"/>
      <w:r w:rsidR="002A6FE8" w:rsidRPr="002A6FE8">
        <w:t xml:space="preserve">4º </w:t>
      </w:r>
      <w:r w:rsidR="00620182" w:rsidRPr="002A6FE8">
        <w:t>passo</w:t>
      </w:r>
      <w:bookmarkEnd w:id="349"/>
      <w:bookmarkEnd w:id="350"/>
      <w:bookmarkEnd w:id="351"/>
      <w:bookmarkEnd w:id="352"/>
      <w:bookmarkEnd w:id="353"/>
    </w:p>
    <w:p w14:paraId="033967B0" w14:textId="77777777" w:rsidR="002A6FE8" w:rsidRPr="002A6FE8" w:rsidRDefault="002A6FE8" w:rsidP="002A6FE8">
      <w:r w:rsidRPr="002A6FE8">
        <w:t>O Resto da divisão deve ser subtraído de 11</w:t>
      </w:r>
    </w:p>
    <w:p w14:paraId="4C4B8CE0" w14:textId="77777777" w:rsidR="002A6FE8" w:rsidRPr="002A6FE8" w:rsidRDefault="002A6FE8" w:rsidP="002A6FE8"/>
    <w:p w14:paraId="0968413A" w14:textId="77777777" w:rsidR="002A6FE8" w:rsidRPr="002A6FE8" w:rsidRDefault="002A6FE8" w:rsidP="002A6FE8">
      <w:r w:rsidRPr="002A6FE8">
        <w:t>11 - 7 = 4</w:t>
      </w:r>
    </w:p>
    <w:p w14:paraId="7F9AFBFF" w14:textId="77777777" w:rsidR="002A6FE8" w:rsidRPr="002A6FE8" w:rsidRDefault="002A6FE8" w:rsidP="002A6FE8"/>
    <w:p w14:paraId="77C27319" w14:textId="77777777" w:rsidR="002A6FE8" w:rsidRPr="002A6FE8" w:rsidRDefault="002A6FE8" w:rsidP="002A6FE8">
      <w:pPr>
        <w:rPr>
          <w:rFonts w:ascii="Futura Std Book Bold TTF" w:hAnsi="Futura Std Book Bold TTF"/>
        </w:rPr>
      </w:pPr>
      <w:r w:rsidRPr="002A6FE8">
        <w:rPr>
          <w:rFonts w:ascii="Futura Std Book Bold TTF" w:hAnsi="Futura Std Book Bold TTF"/>
        </w:rPr>
        <w:t xml:space="preserve">RESULTADO: </w:t>
      </w:r>
      <w:r w:rsidRPr="002A6FE8">
        <w:t>DV = 4</w:t>
      </w:r>
    </w:p>
    <w:p w14:paraId="79C683E2" w14:textId="77777777" w:rsidR="002A6FE8" w:rsidRPr="002A6FE8" w:rsidRDefault="002A6FE8" w:rsidP="002A6FE8"/>
    <w:p w14:paraId="4FBE7467" w14:textId="77777777" w:rsidR="002A6FE8" w:rsidRPr="002A6FE8" w:rsidRDefault="002A6FE8" w:rsidP="002A6FE8"/>
    <w:p w14:paraId="588484A2" w14:textId="77777777" w:rsidR="002A6FE8" w:rsidRDefault="002A6FE8" w:rsidP="002A6FE8">
      <w:r w:rsidRPr="002A6FE8">
        <w:t>O RESULTADO deve ser incluído na 5ª posição do Código de Barras.</w:t>
      </w:r>
    </w:p>
    <w:p w14:paraId="6EE1264C" w14:textId="77777777" w:rsidR="002A6FE8" w:rsidRPr="002A6FE8" w:rsidRDefault="002A6FE8" w:rsidP="002A6FE8"/>
    <w:p w14:paraId="4E871D95" w14:textId="77777777" w:rsidR="002A6FE8" w:rsidRDefault="002A6FE8" w:rsidP="002A6FE8">
      <w:r w:rsidRPr="002A6FE8">
        <w:rPr>
          <w:rFonts w:ascii="Futura Std Book Bold TTF" w:hAnsi="Futura Std Book Bold TTF"/>
        </w:rPr>
        <w:t>ATENÇÃO:</w:t>
      </w:r>
      <w:r w:rsidRPr="002A6FE8">
        <w:tab/>
        <w:t>Em nenhuma hipótese poderá ser utilizado o dígito igual a 0 (zero) como DV Geral.</w:t>
      </w:r>
    </w:p>
    <w:p w14:paraId="3086AD3B" w14:textId="77777777" w:rsidR="002A6FE8" w:rsidRPr="002A6FE8" w:rsidRDefault="002A6FE8" w:rsidP="002A6FE8"/>
    <w:p w14:paraId="39B06A94" w14:textId="77777777" w:rsidR="002A6FE8" w:rsidRPr="002A6FE8" w:rsidRDefault="002A6FE8" w:rsidP="002A6FE8">
      <w:r w:rsidRPr="002A6FE8">
        <w:t>Se o RESULTADO for igual 0 (zero) ou maior que 9 (nove) o DV será 1 (um).</w:t>
      </w:r>
    </w:p>
    <w:p w14:paraId="3FF587CF" w14:textId="77777777" w:rsidR="00327E33" w:rsidRDefault="002A6FE8" w:rsidP="002A6FE8">
      <w:r w:rsidRPr="002A6FE8">
        <w:t>Regra exclusiva para cálculo do DV geral do código de barras que não admite 0 (zero).</w:t>
      </w:r>
    </w:p>
    <w:p w14:paraId="4967D416" w14:textId="77777777" w:rsidR="00620182" w:rsidRDefault="00620182" w:rsidP="002A6FE8"/>
    <w:p w14:paraId="2F401933" w14:textId="77777777" w:rsidR="00620182" w:rsidRDefault="00620182" w:rsidP="00620182">
      <w:pPr>
        <w:pStyle w:val="Estilo2"/>
        <w:ind w:hanging="436"/>
      </w:pPr>
      <w:r>
        <w:br w:type="page"/>
      </w:r>
      <w:bookmarkStart w:id="354" w:name="_Toc181879842"/>
      <w:r>
        <w:lastRenderedPageBreak/>
        <w:t>Anexo II – Fator de Vencimento</w:t>
      </w:r>
      <w:bookmarkEnd w:id="354"/>
    </w:p>
    <w:p w14:paraId="49137EC3" w14:textId="77777777" w:rsidR="00620182" w:rsidRDefault="00620182" w:rsidP="00E75165">
      <w:pPr>
        <w:pStyle w:val="Estilo2"/>
        <w:numPr>
          <w:ilvl w:val="2"/>
          <w:numId w:val="1"/>
        </w:numPr>
        <w:ind w:hanging="796"/>
      </w:pPr>
      <w:bookmarkStart w:id="355" w:name="_Toc36152347"/>
      <w:bookmarkStart w:id="356" w:name="_Toc115713466"/>
      <w:bookmarkStart w:id="357" w:name="_Toc115717037"/>
      <w:bookmarkStart w:id="358" w:name="_Toc181879297"/>
      <w:bookmarkStart w:id="359" w:name="_Toc181879843"/>
      <w:r>
        <w:t>Fator de Vencimento (Posições 06 a 09 do campo 5)</w:t>
      </w:r>
      <w:bookmarkEnd w:id="355"/>
      <w:bookmarkEnd w:id="356"/>
      <w:bookmarkEnd w:id="357"/>
      <w:bookmarkEnd w:id="358"/>
      <w:bookmarkEnd w:id="359"/>
    </w:p>
    <w:p w14:paraId="0BF2D263" w14:textId="77777777" w:rsidR="00620182" w:rsidRDefault="00620182" w:rsidP="00620182">
      <w:r>
        <w:t>É o resultado da subtração entre a data do vencimento do tít</w:t>
      </w:r>
      <w:r w:rsidR="00C44FC4">
        <w:t>ulo e a DATA BASE, fixada em 07/</w:t>
      </w:r>
      <w:r>
        <w:t>10</w:t>
      </w:r>
      <w:r w:rsidR="00C44FC4">
        <w:t>/</w:t>
      </w:r>
      <w:r>
        <w:t>1997 (03</w:t>
      </w:r>
      <w:r w:rsidR="00C44FC4">
        <w:t>/</w:t>
      </w:r>
      <w:r>
        <w:t>07</w:t>
      </w:r>
      <w:r w:rsidR="00C44FC4">
        <w:t>/</w:t>
      </w:r>
      <w:r>
        <w:t>2000 retrocedidos 1000 dias do início do processo).</w:t>
      </w:r>
    </w:p>
    <w:p w14:paraId="7D7DE7BE" w14:textId="77777777" w:rsidR="00620182" w:rsidRDefault="00620182" w:rsidP="00620182"/>
    <w:p w14:paraId="623064AC" w14:textId="77777777" w:rsidR="00620182" w:rsidRDefault="00620182" w:rsidP="00620182">
      <w:r>
        <w:t>Trata-se de um referencial numérico de 4 dígitos, situado nas quatro primeiras posições do campo “valor”, que representa a quantidade de dias decorridos da data base à data de vencimento do título.</w:t>
      </w:r>
    </w:p>
    <w:p w14:paraId="7593160A" w14:textId="77777777" w:rsidR="00620182" w:rsidRDefault="00620182" w:rsidP="00620182"/>
    <w:p w14:paraId="26C16BA1" w14:textId="77777777" w:rsidR="00620182" w:rsidRDefault="00620182" w:rsidP="00620182">
      <w:r>
        <w:t>Os boletos de cobrança emitidos a partir de 1º de setembro de 2000 devem conter essas características, para que quando forem capturados pela rede bancária, os sistemas façam a operação inversa, ou seja, adicionar à data base o fator de vencimento capturado, obtendo, dessa forma, a data do vencimento do boleto.</w:t>
      </w:r>
    </w:p>
    <w:p w14:paraId="654ACBD7" w14:textId="77777777" w:rsidR="00620182" w:rsidRDefault="00620182" w:rsidP="00620182"/>
    <w:p w14:paraId="017AD478" w14:textId="77777777" w:rsidR="00620182" w:rsidRDefault="00620182" w:rsidP="00E75165">
      <w:pPr>
        <w:pStyle w:val="Estilo2"/>
        <w:numPr>
          <w:ilvl w:val="2"/>
          <w:numId w:val="1"/>
        </w:numPr>
        <w:ind w:hanging="796"/>
      </w:pPr>
      <w:bookmarkStart w:id="360" w:name="_Toc36152348"/>
      <w:bookmarkStart w:id="361" w:name="_Toc115713467"/>
      <w:bookmarkStart w:id="362" w:name="_Toc115717038"/>
      <w:bookmarkStart w:id="363" w:name="_Toc181879298"/>
      <w:bookmarkStart w:id="364" w:name="_Toc181879844"/>
      <w:r>
        <w:t>Cálculo do Fator de Vencimento</w:t>
      </w:r>
      <w:bookmarkEnd w:id="360"/>
      <w:bookmarkEnd w:id="361"/>
      <w:bookmarkEnd w:id="362"/>
      <w:bookmarkEnd w:id="363"/>
      <w:bookmarkEnd w:id="364"/>
    </w:p>
    <w:p w14:paraId="6035BF82" w14:textId="77777777" w:rsidR="00620182" w:rsidRDefault="00620182" w:rsidP="00620182">
      <w:r>
        <w:t>Para obter o fator de vencimento podem ser utilizadas duas fórmulas:</w:t>
      </w:r>
    </w:p>
    <w:p w14:paraId="0900B5BF" w14:textId="77777777" w:rsidR="00620182" w:rsidRDefault="00620182" w:rsidP="00620182"/>
    <w:p w14:paraId="7B492551" w14:textId="77777777" w:rsidR="00620182" w:rsidRDefault="00620182" w:rsidP="00620182">
      <w:r>
        <w:t>Data Base de 07/10/1997, calculando o número de dias entre essa data e a do vencimento (data de vencimento menos data base = fator).</w:t>
      </w:r>
    </w:p>
    <w:p w14:paraId="402998D3" w14:textId="77777777" w:rsidR="00620182" w:rsidRDefault="00620182" w:rsidP="00620182"/>
    <w:p w14:paraId="16D8AEFF" w14:textId="77777777" w:rsidR="00620182" w:rsidRDefault="00620182" w:rsidP="00620182">
      <w:r w:rsidRPr="00620182">
        <w:rPr>
          <w:rFonts w:ascii="Futura Std Book Bold TTF" w:hAnsi="Futura Std Book Bold TTF"/>
        </w:rPr>
        <w:t>Vencimento</w:t>
      </w:r>
      <w:r>
        <w:tab/>
      </w:r>
      <w:r>
        <w:tab/>
      </w:r>
      <w:r>
        <w:tab/>
        <w:t>03/07/2000</w:t>
      </w:r>
    </w:p>
    <w:p w14:paraId="11BE2609" w14:textId="77777777" w:rsidR="00620182" w:rsidRDefault="00620182" w:rsidP="00620182">
      <w:r w:rsidRPr="00620182">
        <w:rPr>
          <w:rFonts w:ascii="Futura Std Book Bold TTF" w:hAnsi="Futura Std Book Bold TTF"/>
        </w:rPr>
        <w:t>Data Base</w:t>
      </w:r>
      <w:r>
        <w:tab/>
      </w:r>
      <w:r>
        <w:tab/>
      </w:r>
      <w:r>
        <w:tab/>
      </w:r>
      <w:r>
        <w:tab/>
        <w:t>07/10/1997</w:t>
      </w:r>
    </w:p>
    <w:p w14:paraId="46C5DFFD" w14:textId="77777777" w:rsidR="00620182" w:rsidRDefault="00620182" w:rsidP="00620182">
      <w:r w:rsidRPr="00620182">
        <w:rPr>
          <w:rFonts w:ascii="Futura Std Book Bold TTF" w:hAnsi="Futura Std Book Bold TTF"/>
        </w:rPr>
        <w:t>Fator de Vencimento</w:t>
      </w:r>
      <w:r>
        <w:tab/>
      </w:r>
      <w:r>
        <w:tab/>
        <w:t>1000</w:t>
      </w:r>
    </w:p>
    <w:p w14:paraId="302EDA02" w14:textId="77777777" w:rsidR="00620182" w:rsidRDefault="00620182" w:rsidP="00620182"/>
    <w:p w14:paraId="106E4430" w14:textId="77777777" w:rsidR="00620182" w:rsidRDefault="00620182" w:rsidP="00620182">
      <w:r>
        <w:t>Tabela de correlação data X fator, iniciando pelo fator 1000, que corresponde à data de vencimento 03.07.2000, e assim sucessivamente.</w:t>
      </w:r>
    </w:p>
    <w:p w14:paraId="713AA786" w14:textId="77777777" w:rsidR="00620182" w:rsidRDefault="00620182" w:rsidP="00620182"/>
    <w:p w14:paraId="7239A175" w14:textId="77777777" w:rsidR="00620182" w:rsidRDefault="00620182" w:rsidP="00620182">
      <w:r w:rsidRPr="00620182">
        <w:rPr>
          <w:rFonts w:ascii="Futura Std Book Bold TTF" w:hAnsi="Futura Std Book Bold TTF"/>
        </w:rPr>
        <w:t>Fator</w:t>
      </w:r>
      <w:r>
        <w:tab/>
      </w:r>
      <w:r>
        <w:tab/>
      </w:r>
      <w:r w:rsidRPr="00620182">
        <w:rPr>
          <w:rFonts w:ascii="Futura Std Book Bold TTF" w:hAnsi="Futura Std Book Bold TTF"/>
        </w:rPr>
        <w:t>Vencimento</w:t>
      </w:r>
    </w:p>
    <w:p w14:paraId="27F4075B" w14:textId="77777777" w:rsidR="00620182" w:rsidRDefault="00620182" w:rsidP="00620182">
      <w:r>
        <w:t>1000</w:t>
      </w:r>
      <w:r>
        <w:tab/>
      </w:r>
      <w:r>
        <w:tab/>
        <w:t>03/07/2000</w:t>
      </w:r>
    </w:p>
    <w:p w14:paraId="57CAFFA8" w14:textId="77777777" w:rsidR="00620182" w:rsidRDefault="00620182" w:rsidP="00620182">
      <w:r>
        <w:t>1002</w:t>
      </w:r>
      <w:r>
        <w:tab/>
      </w:r>
      <w:r>
        <w:tab/>
        <w:t>05/07/2000</w:t>
      </w:r>
    </w:p>
    <w:p w14:paraId="21BEA274" w14:textId="77777777" w:rsidR="00620182" w:rsidRDefault="00620182" w:rsidP="00620182">
      <w:r>
        <w:t>1667</w:t>
      </w:r>
      <w:r>
        <w:tab/>
      </w:r>
      <w:r>
        <w:tab/>
        <w:t>01/05/2002</w:t>
      </w:r>
    </w:p>
    <w:p w14:paraId="296B0E7D" w14:textId="77777777" w:rsidR="00620182" w:rsidRDefault="00620182" w:rsidP="00620182">
      <w:r>
        <w:t>4789</w:t>
      </w:r>
      <w:r>
        <w:tab/>
      </w:r>
      <w:r>
        <w:tab/>
        <w:t>17/11/2010</w:t>
      </w:r>
    </w:p>
    <w:p w14:paraId="0B179CCB" w14:textId="77777777" w:rsidR="00620182" w:rsidRDefault="00620182" w:rsidP="00620182">
      <w:r>
        <w:t>9999</w:t>
      </w:r>
      <w:r>
        <w:tab/>
      </w:r>
      <w:r>
        <w:tab/>
        <w:t>21/02/2025</w:t>
      </w:r>
    </w:p>
    <w:p w14:paraId="23E6C0E2" w14:textId="77777777" w:rsidR="00620182" w:rsidRDefault="00620182" w:rsidP="00620182"/>
    <w:p w14:paraId="66826D39" w14:textId="77777777" w:rsidR="001B2670" w:rsidRDefault="001B2670" w:rsidP="00620182"/>
    <w:p w14:paraId="34A51CB8" w14:textId="77777777" w:rsidR="00C33B63" w:rsidRDefault="00C33B63" w:rsidP="00620182">
      <w:r>
        <w:lastRenderedPageBreak/>
        <w:t xml:space="preserve">A partir do dia 22/02/2025 o fator de vencimento retornará ao seu contador inicial </w:t>
      </w:r>
      <w:r w:rsidR="00360B11">
        <w:t>(</w:t>
      </w:r>
      <w:r>
        <w:t>no caso</w:t>
      </w:r>
      <w:r w:rsidR="00360B11">
        <w:t>,</w:t>
      </w:r>
      <w:r>
        <w:t xml:space="preserve"> FATOR “1000”</w:t>
      </w:r>
      <w:r w:rsidR="00360B11">
        <w:t>)</w:t>
      </w:r>
      <w:r>
        <w:t>.</w:t>
      </w:r>
    </w:p>
    <w:p w14:paraId="3D4B7FBB" w14:textId="77777777" w:rsidR="00C33B63" w:rsidRDefault="00C33B63" w:rsidP="00620182">
      <w:r>
        <w:t xml:space="preserve">Isso significa que o vencimento em 22/02/2025 terá o fator 1000, seguindo a regra </w:t>
      </w:r>
      <w:r w:rsidR="00E91162">
        <w:t xml:space="preserve">já </w:t>
      </w:r>
      <w:r w:rsidR="00847841">
        <w:t>existente</w:t>
      </w:r>
      <w:r w:rsidR="00E91162">
        <w:t>.</w:t>
      </w:r>
    </w:p>
    <w:p w14:paraId="14700E51" w14:textId="77777777" w:rsidR="00C33B63" w:rsidRDefault="00C33B63" w:rsidP="00620182"/>
    <w:p w14:paraId="29E1E3B0" w14:textId="77777777" w:rsidR="00C33B63" w:rsidRDefault="00C33B63" w:rsidP="00620182">
      <w:r>
        <w:t>Fator</w:t>
      </w:r>
      <w:r>
        <w:tab/>
      </w:r>
      <w:r>
        <w:tab/>
        <w:t>Vencimento</w:t>
      </w:r>
    </w:p>
    <w:p w14:paraId="59E89B7F" w14:textId="77777777" w:rsidR="00C33B63" w:rsidRDefault="00C33B63" w:rsidP="00620182">
      <w:r>
        <w:t>1000</w:t>
      </w:r>
      <w:r>
        <w:tab/>
      </w:r>
      <w:r>
        <w:tab/>
        <w:t>22/0</w:t>
      </w:r>
      <w:r w:rsidR="00E91162">
        <w:t>2</w:t>
      </w:r>
      <w:r>
        <w:t>/2025</w:t>
      </w:r>
    </w:p>
    <w:p w14:paraId="4BA238B1" w14:textId="77777777" w:rsidR="00C33B63" w:rsidRDefault="00C33B63" w:rsidP="00620182">
      <w:r>
        <w:t>1002</w:t>
      </w:r>
      <w:r>
        <w:tab/>
      </w:r>
      <w:r>
        <w:tab/>
      </w:r>
      <w:r w:rsidR="00E91162">
        <w:t>24/02/2025</w:t>
      </w:r>
    </w:p>
    <w:p w14:paraId="2965CB2C" w14:textId="77777777" w:rsidR="00E91162" w:rsidRDefault="00E91162" w:rsidP="00620182">
      <w:r>
        <w:t>1667</w:t>
      </w:r>
      <w:r>
        <w:tab/>
      </w:r>
      <w:r>
        <w:tab/>
        <w:t>21/12/2026</w:t>
      </w:r>
    </w:p>
    <w:p w14:paraId="41302DE7" w14:textId="77777777" w:rsidR="00E91162" w:rsidRDefault="00E91162" w:rsidP="00620182">
      <w:r>
        <w:t>4789</w:t>
      </w:r>
      <w:r>
        <w:tab/>
      </w:r>
      <w:r>
        <w:tab/>
        <w:t>09/07/2035</w:t>
      </w:r>
    </w:p>
    <w:p w14:paraId="705DC55E" w14:textId="77777777" w:rsidR="00E91162" w:rsidRDefault="00E91162" w:rsidP="00620182">
      <w:r>
        <w:t>9999</w:t>
      </w:r>
      <w:r>
        <w:tab/>
      </w:r>
      <w:r>
        <w:tab/>
        <w:t>13/10/2049</w:t>
      </w:r>
    </w:p>
    <w:p w14:paraId="586987CE" w14:textId="77777777" w:rsidR="00620182" w:rsidRDefault="00620182" w:rsidP="00620182"/>
    <w:p w14:paraId="638BCFF6" w14:textId="77777777" w:rsidR="00620182" w:rsidRDefault="00620182" w:rsidP="00CD360D">
      <w:pPr>
        <w:pStyle w:val="Estilo2"/>
        <w:numPr>
          <w:ilvl w:val="2"/>
          <w:numId w:val="1"/>
        </w:numPr>
        <w:ind w:hanging="796"/>
      </w:pPr>
      <w:bookmarkStart w:id="365" w:name="_Toc36152349"/>
      <w:bookmarkStart w:id="366" w:name="_Toc115713468"/>
      <w:bookmarkStart w:id="367" w:name="_Toc115717039"/>
      <w:bookmarkStart w:id="368" w:name="_Toc181879299"/>
      <w:bookmarkStart w:id="369" w:name="_Toc181879845"/>
      <w:r>
        <w:t>Observações</w:t>
      </w:r>
      <w:bookmarkEnd w:id="365"/>
      <w:bookmarkEnd w:id="366"/>
      <w:bookmarkEnd w:id="367"/>
      <w:bookmarkEnd w:id="368"/>
      <w:bookmarkEnd w:id="369"/>
    </w:p>
    <w:p w14:paraId="05B60050" w14:textId="77777777" w:rsidR="00620182" w:rsidRPr="002A6FE8" w:rsidRDefault="00620182" w:rsidP="00620182">
      <w:r>
        <w:t>Quando a primeira posição do campo “valor” (fator de vencimento + valor) for zero, significa que no código de barras/linha digitável desse título, não consta o fator de vencimento.</w:t>
      </w:r>
    </w:p>
    <w:p w14:paraId="3236BEC7" w14:textId="77777777" w:rsidR="002C3DEF" w:rsidRPr="00620182" w:rsidRDefault="002C3DEF" w:rsidP="00620182"/>
    <w:p w14:paraId="7941973B" w14:textId="77777777" w:rsidR="004B7B17" w:rsidRPr="004B7B17" w:rsidRDefault="004B7B17" w:rsidP="00CD360D">
      <w:pPr>
        <w:pStyle w:val="Estilo2"/>
        <w:ind w:hanging="436"/>
        <w:rPr>
          <w:color w:val="636466"/>
          <w:szCs w:val="22"/>
        </w:rPr>
      </w:pPr>
      <w:r>
        <w:br w:type="page"/>
      </w:r>
      <w:bookmarkStart w:id="370" w:name="_Toc181879846"/>
      <w:r w:rsidRPr="004B7B17">
        <w:lastRenderedPageBreak/>
        <w:t>Anexo III – Campo Livre do Código de Barras</w:t>
      </w:r>
      <w:bookmarkEnd w:id="370"/>
    </w:p>
    <w:p w14:paraId="6453A273" w14:textId="77777777" w:rsidR="004B7B17" w:rsidRPr="004B7B17" w:rsidRDefault="004B7B17" w:rsidP="004B7B17">
      <w:r w:rsidRPr="004B7B17">
        <w:t>O Campo Livre contém 25 posições dispostas da seguinte forma:</w:t>
      </w:r>
    </w:p>
    <w:p w14:paraId="778C04E5" w14:textId="77777777" w:rsidR="004B7B17" w:rsidRPr="004B7B17" w:rsidRDefault="004B7B17" w:rsidP="004B7B17"/>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3614"/>
        <w:gridCol w:w="1826"/>
        <w:gridCol w:w="4981"/>
      </w:tblGrid>
      <w:tr w:rsidR="004B7B17" w:rsidRPr="004B7B17" w14:paraId="50B74144" w14:textId="77777777" w:rsidTr="00E75165">
        <w:trPr>
          <w:trHeight w:val="1061"/>
        </w:trPr>
        <w:tc>
          <w:tcPr>
            <w:tcW w:w="1734" w:type="pct"/>
            <w:shd w:val="clear" w:color="auto" w:fill="595959"/>
            <w:vAlign w:val="center"/>
          </w:tcPr>
          <w:p w14:paraId="51A4AD57" w14:textId="77777777" w:rsidR="004B7B17" w:rsidRPr="00E75165" w:rsidRDefault="004B7B17" w:rsidP="004B7B17">
            <w:pPr>
              <w:jc w:val="center"/>
              <w:rPr>
                <w:rFonts w:ascii="Futura Std Book Bold TTF" w:hAnsi="Futura Std Book Bold TTF"/>
                <w:color w:val="FFFFFF"/>
                <w:sz w:val="20"/>
                <w:szCs w:val="20"/>
              </w:rPr>
            </w:pPr>
            <w:r w:rsidRPr="00E75165">
              <w:rPr>
                <w:rFonts w:ascii="Futura Std Book Bold TTF" w:hAnsi="Futura Std Book Bold TTF"/>
                <w:color w:val="FFFFFF"/>
                <w:sz w:val="20"/>
                <w:szCs w:val="20"/>
              </w:rPr>
              <w:t>Descrição</w:t>
            </w:r>
          </w:p>
        </w:tc>
        <w:tc>
          <w:tcPr>
            <w:tcW w:w="876" w:type="pct"/>
            <w:shd w:val="clear" w:color="auto" w:fill="595959"/>
            <w:vAlign w:val="center"/>
          </w:tcPr>
          <w:p w14:paraId="359ACF07" w14:textId="77777777" w:rsidR="004B7B17" w:rsidRPr="00E75165" w:rsidRDefault="004B7B17" w:rsidP="004B7B17">
            <w:pPr>
              <w:jc w:val="center"/>
              <w:rPr>
                <w:rFonts w:ascii="Futura Std Book Bold TTF" w:hAnsi="Futura Std Book Bold TTF"/>
                <w:color w:val="FFFFFF"/>
                <w:sz w:val="20"/>
                <w:szCs w:val="20"/>
              </w:rPr>
            </w:pPr>
            <w:r w:rsidRPr="00E75165">
              <w:rPr>
                <w:rFonts w:ascii="Futura Std Book Bold TTF" w:hAnsi="Futura Std Book Bold TTF"/>
                <w:color w:val="FFFFFF"/>
                <w:sz w:val="20"/>
                <w:szCs w:val="20"/>
              </w:rPr>
              <w:t>Posição no Código de Barras</w:t>
            </w:r>
          </w:p>
        </w:tc>
        <w:tc>
          <w:tcPr>
            <w:tcW w:w="2390" w:type="pct"/>
            <w:shd w:val="clear" w:color="auto" w:fill="595959"/>
            <w:vAlign w:val="center"/>
          </w:tcPr>
          <w:p w14:paraId="0F051304" w14:textId="77777777" w:rsidR="004B7B17" w:rsidRPr="00E75165" w:rsidRDefault="004B7B17" w:rsidP="004B7B17">
            <w:pPr>
              <w:jc w:val="center"/>
              <w:rPr>
                <w:rFonts w:ascii="Futura Std Book Bold TTF" w:hAnsi="Futura Std Book Bold TTF"/>
                <w:color w:val="FFFFFF"/>
                <w:sz w:val="20"/>
                <w:szCs w:val="20"/>
              </w:rPr>
            </w:pPr>
            <w:r w:rsidRPr="00E75165">
              <w:rPr>
                <w:rFonts w:ascii="Futura Std Book Bold TTF" w:hAnsi="Futura Std Book Bold TTF"/>
                <w:color w:val="FFFFFF"/>
                <w:sz w:val="20"/>
                <w:szCs w:val="20"/>
              </w:rPr>
              <w:t>Observação</w:t>
            </w:r>
          </w:p>
        </w:tc>
      </w:tr>
      <w:tr w:rsidR="004B7B17" w:rsidRPr="004B7B17" w14:paraId="1C6035B0" w14:textId="77777777" w:rsidTr="00E75165">
        <w:trPr>
          <w:trHeight w:val="624"/>
        </w:trPr>
        <w:tc>
          <w:tcPr>
            <w:tcW w:w="1734" w:type="pct"/>
            <w:shd w:val="clear" w:color="auto" w:fill="auto"/>
            <w:vAlign w:val="center"/>
          </w:tcPr>
          <w:p w14:paraId="214FAC1D"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Código do Beneficiário</w:t>
            </w:r>
          </w:p>
        </w:tc>
        <w:tc>
          <w:tcPr>
            <w:tcW w:w="876" w:type="pct"/>
            <w:shd w:val="clear" w:color="auto" w:fill="auto"/>
            <w:vAlign w:val="center"/>
          </w:tcPr>
          <w:p w14:paraId="088AA948" w14:textId="77777777" w:rsidR="004B7B17" w:rsidRPr="004B7B17" w:rsidRDefault="004B7B17" w:rsidP="004B7B17">
            <w:pPr>
              <w:jc w:val="center"/>
              <w:rPr>
                <w:sz w:val="20"/>
                <w:szCs w:val="20"/>
              </w:rPr>
            </w:pPr>
            <w:r w:rsidRPr="004B7B17">
              <w:rPr>
                <w:sz w:val="20"/>
                <w:szCs w:val="20"/>
              </w:rPr>
              <w:t>20-25</w:t>
            </w:r>
          </w:p>
        </w:tc>
        <w:tc>
          <w:tcPr>
            <w:tcW w:w="2390" w:type="pct"/>
            <w:shd w:val="clear" w:color="auto" w:fill="auto"/>
            <w:vAlign w:val="center"/>
          </w:tcPr>
          <w:p w14:paraId="4A8CF357" w14:textId="77777777" w:rsidR="004B7B17" w:rsidRPr="004B7B17" w:rsidRDefault="004B7B17" w:rsidP="004B7B17">
            <w:pPr>
              <w:jc w:val="center"/>
              <w:rPr>
                <w:sz w:val="20"/>
                <w:szCs w:val="20"/>
              </w:rPr>
            </w:pPr>
          </w:p>
        </w:tc>
      </w:tr>
      <w:tr w:rsidR="004B7B17" w:rsidRPr="004B7B17" w14:paraId="1569051F" w14:textId="77777777" w:rsidTr="00E75165">
        <w:trPr>
          <w:trHeight w:val="624"/>
        </w:trPr>
        <w:tc>
          <w:tcPr>
            <w:tcW w:w="1734" w:type="pct"/>
            <w:shd w:val="clear" w:color="auto" w:fill="auto"/>
            <w:vAlign w:val="center"/>
          </w:tcPr>
          <w:p w14:paraId="31F855B0"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DV do Código do Beneficiário</w:t>
            </w:r>
          </w:p>
        </w:tc>
        <w:tc>
          <w:tcPr>
            <w:tcW w:w="876" w:type="pct"/>
            <w:shd w:val="clear" w:color="auto" w:fill="auto"/>
            <w:vAlign w:val="center"/>
          </w:tcPr>
          <w:p w14:paraId="1EFC15FC" w14:textId="77777777" w:rsidR="004B7B17" w:rsidRPr="004B7B17" w:rsidRDefault="004B7B17" w:rsidP="004B7B17">
            <w:pPr>
              <w:jc w:val="center"/>
              <w:rPr>
                <w:sz w:val="20"/>
                <w:szCs w:val="20"/>
              </w:rPr>
            </w:pPr>
            <w:r w:rsidRPr="004B7B17">
              <w:rPr>
                <w:sz w:val="20"/>
                <w:szCs w:val="20"/>
              </w:rPr>
              <w:t>26-26</w:t>
            </w:r>
          </w:p>
        </w:tc>
        <w:tc>
          <w:tcPr>
            <w:tcW w:w="2390" w:type="pct"/>
            <w:shd w:val="clear" w:color="auto" w:fill="auto"/>
            <w:vAlign w:val="center"/>
          </w:tcPr>
          <w:p w14:paraId="47E41E3E" w14:textId="77777777" w:rsidR="004B7B17" w:rsidRPr="004B7B17" w:rsidRDefault="004B7B17" w:rsidP="004B7B17">
            <w:pPr>
              <w:jc w:val="center"/>
              <w:rPr>
                <w:sz w:val="20"/>
                <w:szCs w:val="20"/>
              </w:rPr>
            </w:pPr>
            <w:r w:rsidRPr="004B7B17">
              <w:rPr>
                <w:sz w:val="20"/>
                <w:szCs w:val="20"/>
              </w:rPr>
              <w:t>Anexo VI</w:t>
            </w:r>
          </w:p>
        </w:tc>
      </w:tr>
      <w:tr w:rsidR="004B7B17" w:rsidRPr="004B7B17" w14:paraId="40692BAA" w14:textId="77777777" w:rsidTr="00E75165">
        <w:trPr>
          <w:trHeight w:val="624"/>
        </w:trPr>
        <w:tc>
          <w:tcPr>
            <w:tcW w:w="1734" w:type="pct"/>
            <w:shd w:val="clear" w:color="auto" w:fill="auto"/>
            <w:vAlign w:val="center"/>
          </w:tcPr>
          <w:p w14:paraId="78F62C82"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Nosso Número – Seqüência 1</w:t>
            </w:r>
          </w:p>
        </w:tc>
        <w:tc>
          <w:tcPr>
            <w:tcW w:w="876" w:type="pct"/>
            <w:shd w:val="clear" w:color="auto" w:fill="auto"/>
            <w:vAlign w:val="center"/>
          </w:tcPr>
          <w:p w14:paraId="1716648D" w14:textId="77777777" w:rsidR="004B7B17" w:rsidRPr="004B7B17" w:rsidRDefault="004B7B17" w:rsidP="004B7B17">
            <w:pPr>
              <w:jc w:val="center"/>
              <w:rPr>
                <w:sz w:val="20"/>
                <w:szCs w:val="20"/>
              </w:rPr>
            </w:pPr>
            <w:r w:rsidRPr="004B7B17">
              <w:rPr>
                <w:sz w:val="20"/>
                <w:szCs w:val="20"/>
              </w:rPr>
              <w:t>27-29</w:t>
            </w:r>
          </w:p>
        </w:tc>
        <w:tc>
          <w:tcPr>
            <w:tcW w:w="2390" w:type="pct"/>
            <w:shd w:val="clear" w:color="auto" w:fill="auto"/>
            <w:vAlign w:val="center"/>
          </w:tcPr>
          <w:p w14:paraId="511C294C" w14:textId="77777777" w:rsidR="004B7B17" w:rsidRPr="004B7B17" w:rsidRDefault="004B7B17" w:rsidP="004B7B17">
            <w:pPr>
              <w:jc w:val="center"/>
              <w:rPr>
                <w:sz w:val="20"/>
                <w:szCs w:val="20"/>
              </w:rPr>
            </w:pPr>
            <w:r w:rsidRPr="004B7B17">
              <w:rPr>
                <w:sz w:val="20"/>
                <w:szCs w:val="20"/>
              </w:rPr>
              <w:t>3ª a 5ª posição do Nosso Número</w:t>
            </w:r>
          </w:p>
        </w:tc>
      </w:tr>
      <w:tr w:rsidR="004B7B17" w:rsidRPr="004B7B17" w14:paraId="1A4C52D6" w14:textId="77777777" w:rsidTr="00E75165">
        <w:trPr>
          <w:trHeight w:val="624"/>
        </w:trPr>
        <w:tc>
          <w:tcPr>
            <w:tcW w:w="1734" w:type="pct"/>
            <w:shd w:val="clear" w:color="auto" w:fill="auto"/>
            <w:vAlign w:val="center"/>
          </w:tcPr>
          <w:p w14:paraId="1DBCF78B"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Constante 1</w:t>
            </w:r>
          </w:p>
        </w:tc>
        <w:tc>
          <w:tcPr>
            <w:tcW w:w="876" w:type="pct"/>
            <w:shd w:val="clear" w:color="auto" w:fill="auto"/>
            <w:vAlign w:val="center"/>
          </w:tcPr>
          <w:p w14:paraId="757160B7" w14:textId="77777777" w:rsidR="004B7B17" w:rsidRPr="004B7B17" w:rsidRDefault="004B7B17" w:rsidP="004B7B17">
            <w:pPr>
              <w:jc w:val="center"/>
              <w:rPr>
                <w:sz w:val="20"/>
                <w:szCs w:val="20"/>
              </w:rPr>
            </w:pPr>
            <w:r w:rsidRPr="004B7B17">
              <w:rPr>
                <w:sz w:val="20"/>
                <w:szCs w:val="20"/>
              </w:rPr>
              <w:t>30-30</w:t>
            </w:r>
          </w:p>
        </w:tc>
        <w:tc>
          <w:tcPr>
            <w:tcW w:w="2390" w:type="pct"/>
            <w:shd w:val="clear" w:color="auto" w:fill="auto"/>
            <w:vAlign w:val="center"/>
          </w:tcPr>
          <w:p w14:paraId="199848CA" w14:textId="77777777" w:rsidR="004B7B17" w:rsidRPr="004B7B17" w:rsidRDefault="004B7B17" w:rsidP="004B7B17">
            <w:pPr>
              <w:jc w:val="center"/>
              <w:rPr>
                <w:sz w:val="20"/>
                <w:szCs w:val="20"/>
              </w:rPr>
            </w:pPr>
            <w:r w:rsidRPr="004B7B17">
              <w:rPr>
                <w:sz w:val="20"/>
                <w:szCs w:val="20"/>
              </w:rPr>
              <w:t>1ª posição do Nosso Numero:</w:t>
            </w:r>
          </w:p>
          <w:p w14:paraId="022D2E0D" w14:textId="77777777" w:rsidR="004B7B17" w:rsidRPr="004B7B17" w:rsidRDefault="004B7B17" w:rsidP="004B7B17">
            <w:pPr>
              <w:jc w:val="center"/>
              <w:rPr>
                <w:sz w:val="20"/>
                <w:szCs w:val="20"/>
              </w:rPr>
            </w:pPr>
            <w:r w:rsidRPr="004B7B17">
              <w:rPr>
                <w:sz w:val="20"/>
                <w:szCs w:val="20"/>
              </w:rPr>
              <w:t>Tipo de Cobrança (1-Registrada)</w:t>
            </w:r>
          </w:p>
        </w:tc>
      </w:tr>
      <w:tr w:rsidR="004B7B17" w:rsidRPr="004B7B17" w14:paraId="3B8ECC84" w14:textId="77777777" w:rsidTr="00E75165">
        <w:trPr>
          <w:trHeight w:val="624"/>
        </w:trPr>
        <w:tc>
          <w:tcPr>
            <w:tcW w:w="1734" w:type="pct"/>
            <w:shd w:val="clear" w:color="auto" w:fill="auto"/>
            <w:vAlign w:val="center"/>
          </w:tcPr>
          <w:p w14:paraId="7D12925D"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Nosso Número – Seqüência 2</w:t>
            </w:r>
          </w:p>
        </w:tc>
        <w:tc>
          <w:tcPr>
            <w:tcW w:w="876" w:type="pct"/>
            <w:shd w:val="clear" w:color="auto" w:fill="auto"/>
            <w:vAlign w:val="center"/>
          </w:tcPr>
          <w:p w14:paraId="4C85FA96" w14:textId="77777777" w:rsidR="004B7B17" w:rsidRPr="004B7B17" w:rsidRDefault="004B7B17" w:rsidP="004B7B17">
            <w:pPr>
              <w:jc w:val="center"/>
              <w:rPr>
                <w:sz w:val="20"/>
                <w:szCs w:val="20"/>
              </w:rPr>
            </w:pPr>
            <w:r w:rsidRPr="004B7B17">
              <w:rPr>
                <w:sz w:val="20"/>
                <w:szCs w:val="20"/>
              </w:rPr>
              <w:t>31-33</w:t>
            </w:r>
          </w:p>
        </w:tc>
        <w:tc>
          <w:tcPr>
            <w:tcW w:w="2390" w:type="pct"/>
            <w:shd w:val="clear" w:color="auto" w:fill="auto"/>
            <w:vAlign w:val="center"/>
          </w:tcPr>
          <w:p w14:paraId="4AEB2F9F" w14:textId="77777777" w:rsidR="004B7B17" w:rsidRPr="004B7B17" w:rsidRDefault="004B7B17" w:rsidP="004B7B17">
            <w:pPr>
              <w:jc w:val="center"/>
              <w:rPr>
                <w:sz w:val="20"/>
                <w:szCs w:val="20"/>
              </w:rPr>
            </w:pPr>
            <w:r w:rsidRPr="004B7B17">
              <w:rPr>
                <w:sz w:val="20"/>
                <w:szCs w:val="20"/>
              </w:rPr>
              <w:t>6ª a 8ª posição do Nosso Número</w:t>
            </w:r>
          </w:p>
        </w:tc>
      </w:tr>
      <w:tr w:rsidR="004B7B17" w:rsidRPr="004B7B17" w14:paraId="5024E9B3" w14:textId="77777777" w:rsidTr="00E75165">
        <w:trPr>
          <w:trHeight w:val="624"/>
        </w:trPr>
        <w:tc>
          <w:tcPr>
            <w:tcW w:w="1734" w:type="pct"/>
            <w:shd w:val="clear" w:color="auto" w:fill="auto"/>
            <w:vAlign w:val="center"/>
          </w:tcPr>
          <w:p w14:paraId="7048B10D"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Constante 2</w:t>
            </w:r>
          </w:p>
        </w:tc>
        <w:tc>
          <w:tcPr>
            <w:tcW w:w="876" w:type="pct"/>
            <w:shd w:val="clear" w:color="auto" w:fill="auto"/>
            <w:vAlign w:val="center"/>
          </w:tcPr>
          <w:p w14:paraId="2FBD3C68" w14:textId="77777777" w:rsidR="004B7B17" w:rsidRPr="004B7B17" w:rsidRDefault="004B7B17" w:rsidP="004B7B17">
            <w:pPr>
              <w:jc w:val="center"/>
              <w:rPr>
                <w:sz w:val="20"/>
                <w:szCs w:val="20"/>
              </w:rPr>
            </w:pPr>
            <w:r w:rsidRPr="004B7B17">
              <w:rPr>
                <w:sz w:val="20"/>
                <w:szCs w:val="20"/>
              </w:rPr>
              <w:t>34-34</w:t>
            </w:r>
          </w:p>
        </w:tc>
        <w:tc>
          <w:tcPr>
            <w:tcW w:w="2390" w:type="pct"/>
            <w:shd w:val="clear" w:color="auto" w:fill="auto"/>
            <w:vAlign w:val="center"/>
          </w:tcPr>
          <w:p w14:paraId="09C31EDA" w14:textId="77777777" w:rsidR="004B7B17" w:rsidRPr="004B7B17" w:rsidRDefault="004B7B17" w:rsidP="004B7B17">
            <w:pPr>
              <w:jc w:val="center"/>
              <w:rPr>
                <w:sz w:val="20"/>
                <w:szCs w:val="20"/>
              </w:rPr>
            </w:pPr>
            <w:r w:rsidRPr="004B7B17">
              <w:rPr>
                <w:sz w:val="20"/>
                <w:szCs w:val="20"/>
              </w:rPr>
              <w:t>2ª posição do Nosso Número:</w:t>
            </w:r>
          </w:p>
          <w:p w14:paraId="1D834619" w14:textId="77777777" w:rsidR="004B7B17" w:rsidRPr="004B7B17" w:rsidRDefault="004B7B17" w:rsidP="004B7B17">
            <w:pPr>
              <w:jc w:val="center"/>
              <w:rPr>
                <w:sz w:val="20"/>
                <w:szCs w:val="20"/>
              </w:rPr>
            </w:pPr>
            <w:r w:rsidRPr="004B7B17">
              <w:rPr>
                <w:sz w:val="20"/>
                <w:szCs w:val="20"/>
              </w:rPr>
              <w:t>Identificador da Emissão do Boleto (4-Beneficiário)</w:t>
            </w:r>
          </w:p>
        </w:tc>
      </w:tr>
      <w:tr w:rsidR="004B7B17" w:rsidRPr="004B7B17" w14:paraId="4ECFCF76" w14:textId="77777777" w:rsidTr="00E75165">
        <w:trPr>
          <w:trHeight w:val="624"/>
        </w:trPr>
        <w:tc>
          <w:tcPr>
            <w:tcW w:w="1734" w:type="pct"/>
            <w:shd w:val="clear" w:color="auto" w:fill="auto"/>
            <w:vAlign w:val="center"/>
          </w:tcPr>
          <w:p w14:paraId="33264FD8"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Nosso Número – Sequência 3</w:t>
            </w:r>
          </w:p>
        </w:tc>
        <w:tc>
          <w:tcPr>
            <w:tcW w:w="876" w:type="pct"/>
            <w:shd w:val="clear" w:color="auto" w:fill="auto"/>
            <w:vAlign w:val="center"/>
          </w:tcPr>
          <w:p w14:paraId="5FD1E6CF" w14:textId="77777777" w:rsidR="004B7B17" w:rsidRPr="004B7B17" w:rsidRDefault="004B7B17" w:rsidP="004B7B17">
            <w:pPr>
              <w:jc w:val="center"/>
              <w:rPr>
                <w:sz w:val="20"/>
                <w:szCs w:val="20"/>
              </w:rPr>
            </w:pPr>
            <w:r w:rsidRPr="004B7B17">
              <w:rPr>
                <w:sz w:val="20"/>
                <w:szCs w:val="20"/>
              </w:rPr>
              <w:t>35-43</w:t>
            </w:r>
          </w:p>
        </w:tc>
        <w:tc>
          <w:tcPr>
            <w:tcW w:w="2390" w:type="pct"/>
            <w:shd w:val="clear" w:color="auto" w:fill="auto"/>
            <w:vAlign w:val="center"/>
          </w:tcPr>
          <w:p w14:paraId="12908F22" w14:textId="77777777" w:rsidR="004B7B17" w:rsidRPr="004B7B17" w:rsidRDefault="004B7B17" w:rsidP="004B7B17">
            <w:pPr>
              <w:jc w:val="center"/>
              <w:rPr>
                <w:sz w:val="20"/>
                <w:szCs w:val="20"/>
              </w:rPr>
            </w:pPr>
            <w:r w:rsidRPr="004B7B17">
              <w:rPr>
                <w:sz w:val="20"/>
                <w:szCs w:val="20"/>
              </w:rPr>
              <w:t>9ª a 17ª posição do Nosso Número</w:t>
            </w:r>
          </w:p>
        </w:tc>
      </w:tr>
      <w:tr w:rsidR="004B7B17" w:rsidRPr="004B7B17" w14:paraId="71B129B1" w14:textId="77777777" w:rsidTr="00E75165">
        <w:trPr>
          <w:trHeight w:val="624"/>
        </w:trPr>
        <w:tc>
          <w:tcPr>
            <w:tcW w:w="1734" w:type="pct"/>
            <w:shd w:val="clear" w:color="auto" w:fill="auto"/>
            <w:vAlign w:val="center"/>
          </w:tcPr>
          <w:p w14:paraId="1556BFFB" w14:textId="77777777" w:rsidR="004B7B17" w:rsidRPr="004B7B17" w:rsidRDefault="004B7B17" w:rsidP="004B7B17">
            <w:pPr>
              <w:jc w:val="center"/>
              <w:rPr>
                <w:rFonts w:ascii="Futura Std Book Bold TTF" w:hAnsi="Futura Std Book Bold TTF"/>
                <w:sz w:val="20"/>
                <w:szCs w:val="20"/>
              </w:rPr>
            </w:pPr>
            <w:r w:rsidRPr="004B7B17">
              <w:rPr>
                <w:rFonts w:ascii="Futura Std Book Bold TTF" w:hAnsi="Futura Std Book Bold TTF"/>
                <w:sz w:val="20"/>
                <w:szCs w:val="20"/>
              </w:rPr>
              <w:t>DV do Campo Livre</w:t>
            </w:r>
          </w:p>
        </w:tc>
        <w:tc>
          <w:tcPr>
            <w:tcW w:w="876" w:type="pct"/>
            <w:shd w:val="clear" w:color="auto" w:fill="auto"/>
            <w:vAlign w:val="center"/>
          </w:tcPr>
          <w:p w14:paraId="3C0FB90E" w14:textId="77777777" w:rsidR="004B7B17" w:rsidRPr="004B7B17" w:rsidRDefault="004B7B17" w:rsidP="004B7B17">
            <w:pPr>
              <w:jc w:val="center"/>
              <w:rPr>
                <w:sz w:val="20"/>
                <w:szCs w:val="20"/>
              </w:rPr>
            </w:pPr>
            <w:r w:rsidRPr="004B7B17">
              <w:rPr>
                <w:sz w:val="20"/>
                <w:szCs w:val="20"/>
              </w:rPr>
              <w:t>44-44</w:t>
            </w:r>
          </w:p>
        </w:tc>
        <w:tc>
          <w:tcPr>
            <w:tcW w:w="2390" w:type="pct"/>
            <w:shd w:val="clear" w:color="auto" w:fill="auto"/>
            <w:vAlign w:val="center"/>
          </w:tcPr>
          <w:p w14:paraId="423B22C1" w14:textId="77777777" w:rsidR="004B7B17" w:rsidRPr="004B7B17" w:rsidRDefault="004B7B17" w:rsidP="004B7B17">
            <w:pPr>
              <w:jc w:val="center"/>
              <w:rPr>
                <w:sz w:val="20"/>
                <w:szCs w:val="20"/>
              </w:rPr>
            </w:pPr>
            <w:r w:rsidRPr="004B7B17">
              <w:rPr>
                <w:sz w:val="20"/>
                <w:szCs w:val="20"/>
              </w:rPr>
              <w:t>Item 5.3.1 (abaixo)</w:t>
            </w:r>
          </w:p>
        </w:tc>
      </w:tr>
    </w:tbl>
    <w:p w14:paraId="34995480" w14:textId="77777777" w:rsidR="004B7B17" w:rsidRPr="004B7B17" w:rsidRDefault="00CD360D" w:rsidP="00CD360D">
      <w:pPr>
        <w:pStyle w:val="Estilo2"/>
        <w:numPr>
          <w:ilvl w:val="2"/>
          <w:numId w:val="1"/>
        </w:numPr>
        <w:ind w:hanging="796"/>
      </w:pPr>
      <w:bookmarkStart w:id="371" w:name="_Toc379977346"/>
      <w:bookmarkStart w:id="372" w:name="_Toc115713470"/>
      <w:bookmarkStart w:id="373" w:name="_Toc115717041"/>
      <w:bookmarkStart w:id="374" w:name="_Toc181879301"/>
      <w:bookmarkStart w:id="375" w:name="_Toc181879847"/>
      <w:r w:rsidRPr="004B7B17">
        <w:t>Cálculo do Digito Verificador do Campo Livre</w:t>
      </w:r>
      <w:bookmarkEnd w:id="371"/>
      <w:bookmarkEnd w:id="372"/>
      <w:bookmarkEnd w:id="373"/>
      <w:bookmarkEnd w:id="374"/>
      <w:bookmarkEnd w:id="375"/>
    </w:p>
    <w:p w14:paraId="794B8D3C" w14:textId="77777777" w:rsidR="004B7B17" w:rsidRPr="004B7B17" w:rsidRDefault="004B7B17" w:rsidP="00CD360D">
      <w:pPr>
        <w:pStyle w:val="Estilo2"/>
        <w:numPr>
          <w:ilvl w:val="3"/>
          <w:numId w:val="1"/>
        </w:numPr>
        <w:ind w:hanging="796"/>
      </w:pPr>
      <w:bookmarkStart w:id="376" w:name="_Toc36152352"/>
      <w:bookmarkStart w:id="377" w:name="_Toc115713471"/>
      <w:bookmarkStart w:id="378" w:name="_Toc115717042"/>
      <w:bookmarkStart w:id="379" w:name="_Toc181879302"/>
      <w:bookmarkStart w:id="380" w:name="_Toc181879848"/>
      <w:r w:rsidRPr="004B7B17">
        <w:t xml:space="preserve">1º </w:t>
      </w:r>
      <w:r w:rsidR="00CD360D" w:rsidRPr="004B7B17">
        <w:t>passo</w:t>
      </w:r>
      <w:bookmarkEnd w:id="376"/>
      <w:bookmarkEnd w:id="377"/>
      <w:bookmarkEnd w:id="378"/>
      <w:bookmarkEnd w:id="379"/>
      <w:bookmarkEnd w:id="380"/>
    </w:p>
    <w:p w14:paraId="627635B9" w14:textId="77777777" w:rsidR="004B7B17" w:rsidRPr="004B7B17" w:rsidRDefault="004B7B17" w:rsidP="004B7B17">
      <w:r w:rsidRPr="004B7B17">
        <w:t>Aplicar o módulo 11, o primeiro dígito da direita para a esquerda será multiplicado por 2, o segundo, por 3 e assim sucessivamente até o 9;</w:t>
      </w:r>
    </w:p>
    <w:p w14:paraId="6BF7EF05" w14:textId="77777777" w:rsidR="004B7B17" w:rsidRPr="004B7B17" w:rsidRDefault="004B7B17" w:rsidP="004B7B17"/>
    <w:p w14:paraId="2199737A" w14:textId="77777777" w:rsidR="004B7B17" w:rsidRPr="004B7B17" w:rsidRDefault="004B7B17" w:rsidP="004B7B17">
      <w:r w:rsidRPr="004B7B17">
        <w:t>Dados usados para cálculo:</w:t>
      </w:r>
    </w:p>
    <w:p w14:paraId="16EFCF16" w14:textId="77777777" w:rsidR="004B7B17" w:rsidRPr="004B7B17" w:rsidRDefault="004B7B17" w:rsidP="004B7B17"/>
    <w:p w14:paraId="08E84893" w14:textId="77777777" w:rsidR="004B7B17" w:rsidRPr="00767B67" w:rsidRDefault="004B7B17" w:rsidP="004B7B17">
      <w:pPr>
        <w:rPr>
          <w:sz w:val="16"/>
        </w:rPr>
      </w:pPr>
      <w:r w:rsidRPr="00767B67">
        <w:rPr>
          <w:rFonts w:ascii="Futura Std Book Bold TTF" w:hAnsi="Futura Std Book Bold TTF"/>
          <w:sz w:val="16"/>
        </w:rPr>
        <w:t>Código do Beneficiário - DV:</w:t>
      </w:r>
      <w:r w:rsidRPr="00767B67">
        <w:rPr>
          <w:sz w:val="16"/>
        </w:rPr>
        <w:t xml:space="preserve"> 005507 - 7</w:t>
      </w:r>
    </w:p>
    <w:p w14:paraId="5234F11D" w14:textId="77777777" w:rsidR="004B7B17" w:rsidRPr="00767B67" w:rsidRDefault="004B7B17" w:rsidP="00767B67">
      <w:pPr>
        <w:spacing w:after="120"/>
        <w:rPr>
          <w:sz w:val="16"/>
        </w:rPr>
      </w:pPr>
      <w:r w:rsidRPr="00767B67">
        <w:rPr>
          <w:rFonts w:ascii="Futura Std Book Bold TTF" w:hAnsi="Futura Std Book Bold TTF"/>
          <w:sz w:val="16"/>
        </w:rPr>
        <w:t>Nosso Número (sem DV):</w:t>
      </w:r>
      <w:r w:rsidRPr="00767B67">
        <w:rPr>
          <w:sz w:val="16"/>
        </w:rPr>
        <w:t xml:space="preserve"> 14/222333777777777</w:t>
      </w:r>
    </w:p>
    <w:tbl>
      <w:tblPr>
        <w:tblW w:w="5082"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left w:w="70" w:type="dxa"/>
          <w:right w:w="70" w:type="dxa"/>
        </w:tblCellMar>
        <w:tblLook w:val="0000" w:firstRow="0" w:lastRow="0" w:firstColumn="0" w:lastColumn="0" w:noHBand="0" w:noVBand="0"/>
      </w:tblPr>
      <w:tblGrid>
        <w:gridCol w:w="363"/>
        <w:gridCol w:w="363"/>
        <w:gridCol w:w="363"/>
        <w:gridCol w:w="363"/>
        <w:gridCol w:w="364"/>
        <w:gridCol w:w="364"/>
        <w:gridCol w:w="412"/>
        <w:gridCol w:w="364"/>
        <w:gridCol w:w="364"/>
        <w:gridCol w:w="364"/>
        <w:gridCol w:w="383"/>
        <w:gridCol w:w="364"/>
        <w:gridCol w:w="364"/>
        <w:gridCol w:w="364"/>
        <w:gridCol w:w="383"/>
        <w:gridCol w:w="364"/>
        <w:gridCol w:w="364"/>
        <w:gridCol w:w="364"/>
        <w:gridCol w:w="364"/>
        <w:gridCol w:w="364"/>
        <w:gridCol w:w="364"/>
        <w:gridCol w:w="364"/>
        <w:gridCol w:w="364"/>
        <w:gridCol w:w="364"/>
        <w:gridCol w:w="1697"/>
      </w:tblGrid>
      <w:tr w:rsidR="00CD360D" w:rsidRPr="00CD360D" w14:paraId="67FFFCAE" w14:textId="77777777" w:rsidTr="00E75165">
        <w:trPr>
          <w:trHeight w:val="285"/>
        </w:trPr>
        <w:tc>
          <w:tcPr>
            <w:tcW w:w="1035" w:type="pct"/>
            <w:gridSpan w:val="6"/>
            <w:shd w:val="clear" w:color="auto" w:fill="595959"/>
            <w:vAlign w:val="center"/>
          </w:tcPr>
          <w:p w14:paraId="5412CAD6"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Código Beneficiário</w:t>
            </w:r>
          </w:p>
        </w:tc>
        <w:tc>
          <w:tcPr>
            <w:tcW w:w="196" w:type="pct"/>
            <w:shd w:val="clear" w:color="auto" w:fill="595959"/>
            <w:vAlign w:val="center"/>
          </w:tcPr>
          <w:p w14:paraId="6FFC63C2"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DV</w:t>
            </w:r>
          </w:p>
        </w:tc>
        <w:tc>
          <w:tcPr>
            <w:tcW w:w="518" w:type="pct"/>
            <w:gridSpan w:val="3"/>
            <w:shd w:val="clear" w:color="auto" w:fill="595959"/>
            <w:vAlign w:val="center"/>
          </w:tcPr>
          <w:p w14:paraId="408BF885"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 xml:space="preserve">NN </w:t>
            </w:r>
            <w:r w:rsidR="00C974BF" w:rsidRPr="00E75165">
              <w:rPr>
                <w:rFonts w:ascii="Futura Std Book Bold TTF" w:hAnsi="Futura Std Book Bold TTF"/>
                <w:color w:val="FFFFFF"/>
                <w:sz w:val="16"/>
                <w:szCs w:val="16"/>
              </w:rPr>
              <w:t>Seq.</w:t>
            </w:r>
            <w:r w:rsidRPr="00E75165">
              <w:rPr>
                <w:rFonts w:ascii="Futura Std Book Bold TTF" w:hAnsi="Futura Std Book Bold TTF"/>
                <w:color w:val="FFFFFF"/>
                <w:sz w:val="16"/>
                <w:szCs w:val="16"/>
              </w:rPr>
              <w:t xml:space="preserve"> 1</w:t>
            </w:r>
          </w:p>
        </w:tc>
        <w:tc>
          <w:tcPr>
            <w:tcW w:w="182" w:type="pct"/>
            <w:shd w:val="clear" w:color="auto" w:fill="595959"/>
            <w:vAlign w:val="center"/>
          </w:tcPr>
          <w:p w14:paraId="54C9E7A6"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C1</w:t>
            </w:r>
          </w:p>
        </w:tc>
        <w:tc>
          <w:tcPr>
            <w:tcW w:w="518" w:type="pct"/>
            <w:gridSpan w:val="3"/>
            <w:shd w:val="clear" w:color="auto" w:fill="595959"/>
            <w:vAlign w:val="center"/>
          </w:tcPr>
          <w:p w14:paraId="60C8A345"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 xml:space="preserve">NN </w:t>
            </w:r>
            <w:r w:rsidR="00C974BF" w:rsidRPr="00E75165">
              <w:rPr>
                <w:rFonts w:ascii="Futura Std Book Bold TTF" w:hAnsi="Futura Std Book Bold TTF"/>
                <w:color w:val="FFFFFF"/>
                <w:sz w:val="16"/>
                <w:szCs w:val="16"/>
              </w:rPr>
              <w:t>Seq.</w:t>
            </w:r>
            <w:r w:rsidRPr="00E75165">
              <w:rPr>
                <w:rFonts w:ascii="Futura Std Book Bold TTF" w:hAnsi="Futura Std Book Bold TTF"/>
                <w:color w:val="FFFFFF"/>
                <w:sz w:val="16"/>
                <w:szCs w:val="16"/>
              </w:rPr>
              <w:t xml:space="preserve"> 2</w:t>
            </w:r>
          </w:p>
        </w:tc>
        <w:tc>
          <w:tcPr>
            <w:tcW w:w="182" w:type="pct"/>
            <w:shd w:val="clear" w:color="auto" w:fill="595959"/>
            <w:vAlign w:val="center"/>
          </w:tcPr>
          <w:p w14:paraId="0C2C715A"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C2</w:t>
            </w:r>
          </w:p>
        </w:tc>
        <w:tc>
          <w:tcPr>
            <w:tcW w:w="1553" w:type="pct"/>
            <w:gridSpan w:val="9"/>
            <w:shd w:val="clear" w:color="auto" w:fill="595959"/>
            <w:vAlign w:val="center"/>
          </w:tcPr>
          <w:p w14:paraId="200530A9"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 xml:space="preserve">NN </w:t>
            </w:r>
            <w:r w:rsidR="00C974BF" w:rsidRPr="00E75165">
              <w:rPr>
                <w:rFonts w:ascii="Futura Std Book Bold TTF" w:hAnsi="Futura Std Book Bold TTF"/>
                <w:color w:val="FFFFFF"/>
                <w:sz w:val="16"/>
                <w:szCs w:val="16"/>
              </w:rPr>
              <w:t>sequência</w:t>
            </w:r>
            <w:r w:rsidRPr="00E75165">
              <w:rPr>
                <w:rFonts w:ascii="Futura Std Book Bold TTF" w:hAnsi="Futura Std Book Bold TTF"/>
                <w:color w:val="FFFFFF"/>
                <w:sz w:val="16"/>
                <w:szCs w:val="16"/>
              </w:rPr>
              <w:t xml:space="preserve"> 3</w:t>
            </w:r>
          </w:p>
        </w:tc>
        <w:tc>
          <w:tcPr>
            <w:tcW w:w="817" w:type="pct"/>
            <w:tcBorders>
              <w:top w:val="nil"/>
              <w:right w:val="nil"/>
            </w:tcBorders>
            <w:vAlign w:val="center"/>
          </w:tcPr>
          <w:p w14:paraId="02288842" w14:textId="77777777" w:rsidR="004B7B17" w:rsidRPr="00CD360D" w:rsidRDefault="004B7B17" w:rsidP="00CD360D">
            <w:pPr>
              <w:jc w:val="center"/>
              <w:rPr>
                <w:sz w:val="16"/>
                <w:szCs w:val="16"/>
              </w:rPr>
            </w:pPr>
          </w:p>
        </w:tc>
      </w:tr>
      <w:tr w:rsidR="00CD360D" w:rsidRPr="00CD360D" w14:paraId="0ADDE58A" w14:textId="77777777" w:rsidTr="00E75165">
        <w:trPr>
          <w:trHeight w:val="285"/>
        </w:trPr>
        <w:tc>
          <w:tcPr>
            <w:tcW w:w="173" w:type="pct"/>
            <w:vAlign w:val="center"/>
          </w:tcPr>
          <w:p w14:paraId="628D7B99" w14:textId="77777777" w:rsidR="004B7B17" w:rsidRPr="00CD360D" w:rsidRDefault="004B7B17" w:rsidP="00CD360D">
            <w:pPr>
              <w:jc w:val="center"/>
              <w:rPr>
                <w:sz w:val="16"/>
                <w:szCs w:val="16"/>
              </w:rPr>
            </w:pPr>
            <w:r w:rsidRPr="00CD360D">
              <w:rPr>
                <w:sz w:val="16"/>
                <w:szCs w:val="16"/>
              </w:rPr>
              <w:t>0</w:t>
            </w:r>
          </w:p>
        </w:tc>
        <w:tc>
          <w:tcPr>
            <w:tcW w:w="173" w:type="pct"/>
            <w:vAlign w:val="center"/>
          </w:tcPr>
          <w:p w14:paraId="68CB8C00" w14:textId="77777777" w:rsidR="004B7B17" w:rsidRPr="00CD360D" w:rsidRDefault="004B7B17" w:rsidP="00CD360D">
            <w:pPr>
              <w:jc w:val="center"/>
              <w:rPr>
                <w:sz w:val="16"/>
                <w:szCs w:val="16"/>
              </w:rPr>
            </w:pPr>
            <w:r w:rsidRPr="00CD360D">
              <w:rPr>
                <w:sz w:val="16"/>
                <w:szCs w:val="16"/>
              </w:rPr>
              <w:t>0</w:t>
            </w:r>
          </w:p>
        </w:tc>
        <w:tc>
          <w:tcPr>
            <w:tcW w:w="173" w:type="pct"/>
            <w:vAlign w:val="center"/>
          </w:tcPr>
          <w:p w14:paraId="63C6B9A9" w14:textId="77777777" w:rsidR="004B7B17" w:rsidRPr="00CD360D" w:rsidRDefault="004B7B17" w:rsidP="00CD360D">
            <w:pPr>
              <w:jc w:val="center"/>
              <w:rPr>
                <w:sz w:val="16"/>
                <w:szCs w:val="16"/>
              </w:rPr>
            </w:pPr>
            <w:r w:rsidRPr="00CD360D">
              <w:rPr>
                <w:sz w:val="16"/>
                <w:szCs w:val="16"/>
              </w:rPr>
              <w:t>5</w:t>
            </w:r>
          </w:p>
        </w:tc>
        <w:tc>
          <w:tcPr>
            <w:tcW w:w="173" w:type="pct"/>
            <w:vAlign w:val="center"/>
          </w:tcPr>
          <w:p w14:paraId="59CD642E" w14:textId="77777777" w:rsidR="004B7B17" w:rsidRPr="00CD360D" w:rsidRDefault="004B7B17" w:rsidP="00CD360D">
            <w:pPr>
              <w:jc w:val="center"/>
              <w:rPr>
                <w:sz w:val="16"/>
                <w:szCs w:val="16"/>
              </w:rPr>
            </w:pPr>
            <w:r w:rsidRPr="00CD360D">
              <w:rPr>
                <w:sz w:val="16"/>
                <w:szCs w:val="16"/>
              </w:rPr>
              <w:t>5</w:t>
            </w:r>
          </w:p>
        </w:tc>
        <w:tc>
          <w:tcPr>
            <w:tcW w:w="173" w:type="pct"/>
            <w:vAlign w:val="center"/>
          </w:tcPr>
          <w:p w14:paraId="3789261B" w14:textId="77777777" w:rsidR="004B7B17" w:rsidRPr="00CD360D" w:rsidRDefault="004B7B17" w:rsidP="00CD360D">
            <w:pPr>
              <w:jc w:val="center"/>
              <w:rPr>
                <w:sz w:val="16"/>
                <w:szCs w:val="16"/>
              </w:rPr>
            </w:pPr>
            <w:r w:rsidRPr="00CD360D">
              <w:rPr>
                <w:sz w:val="16"/>
                <w:szCs w:val="16"/>
              </w:rPr>
              <w:t>0</w:t>
            </w:r>
          </w:p>
        </w:tc>
        <w:tc>
          <w:tcPr>
            <w:tcW w:w="173" w:type="pct"/>
            <w:vAlign w:val="center"/>
          </w:tcPr>
          <w:p w14:paraId="2387BB24" w14:textId="77777777" w:rsidR="004B7B17" w:rsidRPr="00CD360D" w:rsidRDefault="004B7B17" w:rsidP="00CD360D">
            <w:pPr>
              <w:jc w:val="center"/>
              <w:rPr>
                <w:sz w:val="16"/>
                <w:szCs w:val="16"/>
              </w:rPr>
            </w:pPr>
            <w:r w:rsidRPr="00CD360D">
              <w:rPr>
                <w:sz w:val="16"/>
                <w:szCs w:val="16"/>
              </w:rPr>
              <w:t>7</w:t>
            </w:r>
          </w:p>
        </w:tc>
        <w:tc>
          <w:tcPr>
            <w:tcW w:w="196" w:type="pct"/>
            <w:vAlign w:val="center"/>
          </w:tcPr>
          <w:p w14:paraId="29232C0C"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455D8547" w14:textId="77777777" w:rsidR="004B7B17" w:rsidRPr="00CD360D" w:rsidRDefault="004B7B17" w:rsidP="00CD360D">
            <w:pPr>
              <w:jc w:val="center"/>
              <w:rPr>
                <w:sz w:val="16"/>
                <w:szCs w:val="16"/>
              </w:rPr>
            </w:pPr>
            <w:r w:rsidRPr="00CD360D">
              <w:rPr>
                <w:sz w:val="16"/>
                <w:szCs w:val="16"/>
              </w:rPr>
              <w:t>2</w:t>
            </w:r>
          </w:p>
        </w:tc>
        <w:tc>
          <w:tcPr>
            <w:tcW w:w="173" w:type="pct"/>
            <w:vAlign w:val="center"/>
          </w:tcPr>
          <w:p w14:paraId="2FCEC21F" w14:textId="77777777" w:rsidR="004B7B17" w:rsidRPr="00CD360D" w:rsidRDefault="004B7B17" w:rsidP="00CD360D">
            <w:pPr>
              <w:jc w:val="center"/>
              <w:rPr>
                <w:sz w:val="16"/>
                <w:szCs w:val="16"/>
              </w:rPr>
            </w:pPr>
            <w:r w:rsidRPr="00CD360D">
              <w:rPr>
                <w:sz w:val="16"/>
                <w:szCs w:val="16"/>
              </w:rPr>
              <w:t>2</w:t>
            </w:r>
          </w:p>
        </w:tc>
        <w:tc>
          <w:tcPr>
            <w:tcW w:w="173" w:type="pct"/>
            <w:vAlign w:val="center"/>
          </w:tcPr>
          <w:p w14:paraId="29F9E41F" w14:textId="77777777" w:rsidR="004B7B17" w:rsidRPr="00CD360D" w:rsidRDefault="004B7B17" w:rsidP="00CD360D">
            <w:pPr>
              <w:jc w:val="center"/>
              <w:rPr>
                <w:sz w:val="16"/>
                <w:szCs w:val="16"/>
              </w:rPr>
            </w:pPr>
            <w:r w:rsidRPr="00CD360D">
              <w:rPr>
                <w:sz w:val="16"/>
                <w:szCs w:val="16"/>
              </w:rPr>
              <w:t>2</w:t>
            </w:r>
          </w:p>
        </w:tc>
        <w:tc>
          <w:tcPr>
            <w:tcW w:w="182" w:type="pct"/>
            <w:vAlign w:val="center"/>
          </w:tcPr>
          <w:p w14:paraId="72B15053" w14:textId="77777777" w:rsidR="004B7B17" w:rsidRPr="00CD360D" w:rsidRDefault="004B7B17" w:rsidP="00CD360D">
            <w:pPr>
              <w:jc w:val="center"/>
              <w:rPr>
                <w:sz w:val="16"/>
                <w:szCs w:val="16"/>
              </w:rPr>
            </w:pPr>
            <w:r w:rsidRPr="00CD360D">
              <w:rPr>
                <w:sz w:val="16"/>
                <w:szCs w:val="16"/>
              </w:rPr>
              <w:t>1</w:t>
            </w:r>
          </w:p>
        </w:tc>
        <w:tc>
          <w:tcPr>
            <w:tcW w:w="173" w:type="pct"/>
            <w:vAlign w:val="center"/>
          </w:tcPr>
          <w:p w14:paraId="176382E8" w14:textId="77777777" w:rsidR="004B7B17" w:rsidRPr="00CD360D" w:rsidRDefault="004B7B17" w:rsidP="00CD360D">
            <w:pPr>
              <w:jc w:val="center"/>
              <w:rPr>
                <w:sz w:val="16"/>
                <w:szCs w:val="16"/>
              </w:rPr>
            </w:pPr>
            <w:r w:rsidRPr="00CD360D">
              <w:rPr>
                <w:sz w:val="16"/>
                <w:szCs w:val="16"/>
              </w:rPr>
              <w:t>3</w:t>
            </w:r>
          </w:p>
        </w:tc>
        <w:tc>
          <w:tcPr>
            <w:tcW w:w="173" w:type="pct"/>
            <w:vAlign w:val="center"/>
          </w:tcPr>
          <w:p w14:paraId="5FA1B068" w14:textId="77777777" w:rsidR="004B7B17" w:rsidRPr="00CD360D" w:rsidRDefault="004B7B17" w:rsidP="00CD360D">
            <w:pPr>
              <w:jc w:val="center"/>
              <w:rPr>
                <w:sz w:val="16"/>
                <w:szCs w:val="16"/>
              </w:rPr>
            </w:pPr>
            <w:r w:rsidRPr="00CD360D">
              <w:rPr>
                <w:sz w:val="16"/>
                <w:szCs w:val="16"/>
              </w:rPr>
              <w:t>3</w:t>
            </w:r>
          </w:p>
        </w:tc>
        <w:tc>
          <w:tcPr>
            <w:tcW w:w="173" w:type="pct"/>
            <w:vAlign w:val="center"/>
          </w:tcPr>
          <w:p w14:paraId="58F9737A" w14:textId="77777777" w:rsidR="004B7B17" w:rsidRPr="00CD360D" w:rsidRDefault="004B7B17" w:rsidP="00CD360D">
            <w:pPr>
              <w:jc w:val="center"/>
              <w:rPr>
                <w:sz w:val="16"/>
                <w:szCs w:val="16"/>
              </w:rPr>
            </w:pPr>
            <w:r w:rsidRPr="00CD360D">
              <w:rPr>
                <w:sz w:val="16"/>
                <w:szCs w:val="16"/>
              </w:rPr>
              <w:t>3</w:t>
            </w:r>
          </w:p>
        </w:tc>
        <w:tc>
          <w:tcPr>
            <w:tcW w:w="182" w:type="pct"/>
            <w:vAlign w:val="center"/>
          </w:tcPr>
          <w:p w14:paraId="74CFE629" w14:textId="77777777" w:rsidR="004B7B17" w:rsidRPr="00CD360D" w:rsidRDefault="004B7B17" w:rsidP="00CD360D">
            <w:pPr>
              <w:jc w:val="center"/>
              <w:rPr>
                <w:sz w:val="16"/>
                <w:szCs w:val="16"/>
              </w:rPr>
            </w:pPr>
            <w:r w:rsidRPr="00CD360D">
              <w:rPr>
                <w:sz w:val="16"/>
                <w:szCs w:val="16"/>
              </w:rPr>
              <w:t>4</w:t>
            </w:r>
          </w:p>
        </w:tc>
        <w:tc>
          <w:tcPr>
            <w:tcW w:w="173" w:type="pct"/>
            <w:vAlign w:val="center"/>
          </w:tcPr>
          <w:p w14:paraId="66BDA0BD"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13CC5797"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21490909"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09EC5532"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4A8D181C"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21E2C5D0"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13CB75A9"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7F6D979A" w14:textId="77777777" w:rsidR="004B7B17" w:rsidRPr="00CD360D" w:rsidRDefault="004B7B17" w:rsidP="00CD360D">
            <w:pPr>
              <w:jc w:val="center"/>
              <w:rPr>
                <w:sz w:val="16"/>
                <w:szCs w:val="16"/>
              </w:rPr>
            </w:pPr>
            <w:r w:rsidRPr="00CD360D">
              <w:rPr>
                <w:sz w:val="16"/>
                <w:szCs w:val="16"/>
              </w:rPr>
              <w:t>7</w:t>
            </w:r>
          </w:p>
        </w:tc>
        <w:tc>
          <w:tcPr>
            <w:tcW w:w="173" w:type="pct"/>
            <w:vAlign w:val="center"/>
          </w:tcPr>
          <w:p w14:paraId="2A5DEC87" w14:textId="77777777" w:rsidR="004B7B17" w:rsidRPr="00CD360D" w:rsidRDefault="004B7B17" w:rsidP="00CD360D">
            <w:pPr>
              <w:jc w:val="center"/>
              <w:rPr>
                <w:sz w:val="16"/>
                <w:szCs w:val="16"/>
              </w:rPr>
            </w:pPr>
            <w:r w:rsidRPr="00CD360D">
              <w:rPr>
                <w:sz w:val="16"/>
                <w:szCs w:val="16"/>
              </w:rPr>
              <w:t>7</w:t>
            </w:r>
          </w:p>
        </w:tc>
        <w:tc>
          <w:tcPr>
            <w:tcW w:w="817" w:type="pct"/>
            <w:vAlign w:val="center"/>
          </w:tcPr>
          <w:p w14:paraId="7047BB00" w14:textId="77777777" w:rsidR="004B7B17" w:rsidRPr="00CD360D" w:rsidRDefault="00720885" w:rsidP="00CD360D">
            <w:pPr>
              <w:jc w:val="center"/>
              <w:rPr>
                <w:sz w:val="16"/>
                <w:szCs w:val="16"/>
              </w:rPr>
            </w:pPr>
            <w:r>
              <w:rPr>
                <w:sz w:val="16"/>
                <w:szCs w:val="16"/>
              </w:rPr>
              <w:pict w14:anchorId="59D53329">
                <v:line id="Line 185" o:spid="_x0000_s2069" style="position:absolute;left:0;text-align:left;z-index:251660288;visibility:visible;mso-position-horizontal-relative:page;mso-position-vertical-relative:text" from="3.85pt,11.05pt" to="78.1pt,11.15pt" strokecolor="#5a5a5a" strokeweight="1pt">
                  <v:stroke startarrow="block" startarrowwidth="narrow" startarrowlength="short" endarrowwidth="narrow" endarrowlength="short"/>
                  <w10:wrap anchorx="page"/>
                </v:line>
              </w:pict>
            </w:r>
            <w:r w:rsidR="004B7B17" w:rsidRPr="00CD360D">
              <w:rPr>
                <w:sz w:val="16"/>
                <w:szCs w:val="16"/>
              </w:rPr>
              <w:t>Sentido Cálculo</w:t>
            </w:r>
          </w:p>
        </w:tc>
      </w:tr>
      <w:tr w:rsidR="00CD360D" w:rsidRPr="00CD360D" w14:paraId="7C2C26CA" w14:textId="77777777" w:rsidTr="00E75165">
        <w:trPr>
          <w:trHeight w:val="285"/>
        </w:trPr>
        <w:tc>
          <w:tcPr>
            <w:tcW w:w="173" w:type="pct"/>
            <w:shd w:val="clear" w:color="auto" w:fill="D9D9D9"/>
            <w:vAlign w:val="center"/>
          </w:tcPr>
          <w:p w14:paraId="7DBBA064" w14:textId="77777777" w:rsidR="004B7B17" w:rsidRPr="00CD360D" w:rsidRDefault="004B7B17" w:rsidP="00CD360D">
            <w:pPr>
              <w:jc w:val="center"/>
              <w:rPr>
                <w:sz w:val="16"/>
                <w:szCs w:val="16"/>
              </w:rPr>
            </w:pPr>
            <w:r w:rsidRPr="00CD360D">
              <w:rPr>
                <w:sz w:val="16"/>
                <w:szCs w:val="16"/>
              </w:rPr>
              <w:t>9</w:t>
            </w:r>
          </w:p>
        </w:tc>
        <w:tc>
          <w:tcPr>
            <w:tcW w:w="173" w:type="pct"/>
            <w:shd w:val="clear" w:color="auto" w:fill="D9D9D9"/>
            <w:vAlign w:val="center"/>
          </w:tcPr>
          <w:p w14:paraId="2205248D" w14:textId="77777777" w:rsidR="004B7B17" w:rsidRPr="00CD360D" w:rsidRDefault="004B7B17" w:rsidP="00CD360D">
            <w:pPr>
              <w:jc w:val="center"/>
              <w:rPr>
                <w:sz w:val="16"/>
                <w:szCs w:val="16"/>
              </w:rPr>
            </w:pPr>
            <w:r w:rsidRPr="00CD360D">
              <w:rPr>
                <w:sz w:val="16"/>
                <w:szCs w:val="16"/>
              </w:rPr>
              <w:t>8</w:t>
            </w:r>
          </w:p>
        </w:tc>
        <w:tc>
          <w:tcPr>
            <w:tcW w:w="173" w:type="pct"/>
            <w:shd w:val="clear" w:color="auto" w:fill="D9D9D9"/>
            <w:vAlign w:val="center"/>
          </w:tcPr>
          <w:p w14:paraId="3A57F164" w14:textId="77777777" w:rsidR="004B7B17" w:rsidRPr="00CD360D" w:rsidRDefault="004B7B17" w:rsidP="00CD360D">
            <w:pPr>
              <w:jc w:val="center"/>
              <w:rPr>
                <w:sz w:val="16"/>
                <w:szCs w:val="16"/>
              </w:rPr>
            </w:pPr>
            <w:r w:rsidRPr="00CD360D">
              <w:rPr>
                <w:sz w:val="16"/>
                <w:szCs w:val="16"/>
              </w:rPr>
              <w:t>7</w:t>
            </w:r>
          </w:p>
        </w:tc>
        <w:tc>
          <w:tcPr>
            <w:tcW w:w="173" w:type="pct"/>
            <w:shd w:val="clear" w:color="auto" w:fill="D9D9D9"/>
            <w:vAlign w:val="center"/>
          </w:tcPr>
          <w:p w14:paraId="5AD45DB2" w14:textId="77777777" w:rsidR="004B7B17" w:rsidRPr="00CD360D" w:rsidRDefault="004B7B17" w:rsidP="00CD360D">
            <w:pPr>
              <w:jc w:val="center"/>
              <w:rPr>
                <w:sz w:val="16"/>
                <w:szCs w:val="16"/>
              </w:rPr>
            </w:pPr>
            <w:r w:rsidRPr="00CD360D">
              <w:rPr>
                <w:sz w:val="16"/>
                <w:szCs w:val="16"/>
              </w:rPr>
              <w:t>6</w:t>
            </w:r>
          </w:p>
        </w:tc>
        <w:tc>
          <w:tcPr>
            <w:tcW w:w="173" w:type="pct"/>
            <w:shd w:val="clear" w:color="auto" w:fill="D9D9D9"/>
            <w:vAlign w:val="center"/>
          </w:tcPr>
          <w:p w14:paraId="201B63BC" w14:textId="77777777" w:rsidR="004B7B17" w:rsidRPr="00CD360D" w:rsidRDefault="004B7B17" w:rsidP="00CD360D">
            <w:pPr>
              <w:jc w:val="center"/>
              <w:rPr>
                <w:sz w:val="16"/>
                <w:szCs w:val="16"/>
              </w:rPr>
            </w:pPr>
            <w:r w:rsidRPr="00CD360D">
              <w:rPr>
                <w:sz w:val="16"/>
                <w:szCs w:val="16"/>
              </w:rPr>
              <w:t>5</w:t>
            </w:r>
          </w:p>
        </w:tc>
        <w:tc>
          <w:tcPr>
            <w:tcW w:w="173" w:type="pct"/>
            <w:shd w:val="clear" w:color="auto" w:fill="D9D9D9"/>
            <w:vAlign w:val="center"/>
          </w:tcPr>
          <w:p w14:paraId="55CDF69E" w14:textId="77777777" w:rsidR="004B7B17" w:rsidRPr="00CD360D" w:rsidRDefault="004B7B17" w:rsidP="00CD360D">
            <w:pPr>
              <w:jc w:val="center"/>
              <w:rPr>
                <w:sz w:val="16"/>
                <w:szCs w:val="16"/>
              </w:rPr>
            </w:pPr>
            <w:r w:rsidRPr="00CD360D">
              <w:rPr>
                <w:sz w:val="16"/>
                <w:szCs w:val="16"/>
              </w:rPr>
              <w:t>4</w:t>
            </w:r>
          </w:p>
        </w:tc>
        <w:tc>
          <w:tcPr>
            <w:tcW w:w="196" w:type="pct"/>
            <w:shd w:val="clear" w:color="auto" w:fill="D9D9D9"/>
            <w:vAlign w:val="center"/>
          </w:tcPr>
          <w:p w14:paraId="597AE4A3" w14:textId="77777777" w:rsidR="004B7B17" w:rsidRPr="00CD360D" w:rsidRDefault="004B7B17" w:rsidP="00CD360D">
            <w:pPr>
              <w:jc w:val="center"/>
              <w:rPr>
                <w:sz w:val="16"/>
                <w:szCs w:val="16"/>
              </w:rPr>
            </w:pPr>
            <w:r w:rsidRPr="00CD360D">
              <w:rPr>
                <w:sz w:val="16"/>
                <w:szCs w:val="16"/>
              </w:rPr>
              <w:t>3</w:t>
            </w:r>
          </w:p>
        </w:tc>
        <w:tc>
          <w:tcPr>
            <w:tcW w:w="173" w:type="pct"/>
            <w:shd w:val="clear" w:color="auto" w:fill="D9D9D9"/>
            <w:vAlign w:val="center"/>
          </w:tcPr>
          <w:p w14:paraId="5AA227DE" w14:textId="77777777" w:rsidR="004B7B17" w:rsidRPr="00CD360D" w:rsidRDefault="004B7B17" w:rsidP="00CD360D">
            <w:pPr>
              <w:jc w:val="center"/>
              <w:rPr>
                <w:sz w:val="16"/>
                <w:szCs w:val="16"/>
              </w:rPr>
            </w:pPr>
            <w:r w:rsidRPr="00CD360D">
              <w:rPr>
                <w:sz w:val="16"/>
                <w:szCs w:val="16"/>
              </w:rPr>
              <w:t>2</w:t>
            </w:r>
          </w:p>
        </w:tc>
        <w:tc>
          <w:tcPr>
            <w:tcW w:w="173" w:type="pct"/>
            <w:shd w:val="clear" w:color="auto" w:fill="D9D9D9"/>
            <w:vAlign w:val="center"/>
          </w:tcPr>
          <w:p w14:paraId="19E043A5" w14:textId="77777777" w:rsidR="004B7B17" w:rsidRPr="00CD360D" w:rsidRDefault="004B7B17" w:rsidP="00CD360D">
            <w:pPr>
              <w:jc w:val="center"/>
              <w:rPr>
                <w:sz w:val="16"/>
                <w:szCs w:val="16"/>
              </w:rPr>
            </w:pPr>
            <w:r w:rsidRPr="00CD360D">
              <w:rPr>
                <w:sz w:val="16"/>
                <w:szCs w:val="16"/>
              </w:rPr>
              <w:t>9</w:t>
            </w:r>
          </w:p>
        </w:tc>
        <w:tc>
          <w:tcPr>
            <w:tcW w:w="173" w:type="pct"/>
            <w:shd w:val="clear" w:color="auto" w:fill="D9D9D9"/>
            <w:vAlign w:val="center"/>
          </w:tcPr>
          <w:p w14:paraId="4B8FDC2B" w14:textId="77777777" w:rsidR="004B7B17" w:rsidRPr="00CD360D" w:rsidRDefault="004B7B17" w:rsidP="00CD360D">
            <w:pPr>
              <w:jc w:val="center"/>
              <w:rPr>
                <w:sz w:val="16"/>
                <w:szCs w:val="16"/>
              </w:rPr>
            </w:pPr>
            <w:r w:rsidRPr="00CD360D">
              <w:rPr>
                <w:sz w:val="16"/>
                <w:szCs w:val="16"/>
              </w:rPr>
              <w:t>8</w:t>
            </w:r>
          </w:p>
        </w:tc>
        <w:tc>
          <w:tcPr>
            <w:tcW w:w="182" w:type="pct"/>
            <w:shd w:val="clear" w:color="auto" w:fill="D9D9D9"/>
            <w:vAlign w:val="center"/>
          </w:tcPr>
          <w:p w14:paraId="68FE458B" w14:textId="77777777" w:rsidR="004B7B17" w:rsidRPr="00CD360D" w:rsidRDefault="004B7B17" w:rsidP="00CD360D">
            <w:pPr>
              <w:jc w:val="center"/>
              <w:rPr>
                <w:sz w:val="16"/>
                <w:szCs w:val="16"/>
              </w:rPr>
            </w:pPr>
            <w:r w:rsidRPr="00CD360D">
              <w:rPr>
                <w:sz w:val="16"/>
                <w:szCs w:val="16"/>
              </w:rPr>
              <w:t>7</w:t>
            </w:r>
          </w:p>
        </w:tc>
        <w:tc>
          <w:tcPr>
            <w:tcW w:w="173" w:type="pct"/>
            <w:shd w:val="clear" w:color="auto" w:fill="D9D9D9"/>
            <w:vAlign w:val="center"/>
          </w:tcPr>
          <w:p w14:paraId="7DBEE339" w14:textId="77777777" w:rsidR="004B7B17" w:rsidRPr="00CD360D" w:rsidRDefault="004B7B17" w:rsidP="00CD360D">
            <w:pPr>
              <w:jc w:val="center"/>
              <w:rPr>
                <w:sz w:val="16"/>
                <w:szCs w:val="16"/>
              </w:rPr>
            </w:pPr>
            <w:r w:rsidRPr="00CD360D">
              <w:rPr>
                <w:sz w:val="16"/>
                <w:szCs w:val="16"/>
              </w:rPr>
              <w:t>6</w:t>
            </w:r>
          </w:p>
        </w:tc>
        <w:tc>
          <w:tcPr>
            <w:tcW w:w="173" w:type="pct"/>
            <w:shd w:val="clear" w:color="auto" w:fill="D9D9D9"/>
            <w:vAlign w:val="center"/>
          </w:tcPr>
          <w:p w14:paraId="1F1FF9F8" w14:textId="77777777" w:rsidR="004B7B17" w:rsidRPr="00CD360D" w:rsidRDefault="004B7B17" w:rsidP="00CD360D">
            <w:pPr>
              <w:jc w:val="center"/>
              <w:rPr>
                <w:sz w:val="16"/>
                <w:szCs w:val="16"/>
              </w:rPr>
            </w:pPr>
            <w:r w:rsidRPr="00CD360D">
              <w:rPr>
                <w:sz w:val="16"/>
                <w:szCs w:val="16"/>
              </w:rPr>
              <w:t>5</w:t>
            </w:r>
          </w:p>
        </w:tc>
        <w:tc>
          <w:tcPr>
            <w:tcW w:w="173" w:type="pct"/>
            <w:shd w:val="clear" w:color="auto" w:fill="D9D9D9"/>
            <w:vAlign w:val="center"/>
          </w:tcPr>
          <w:p w14:paraId="28C5671A" w14:textId="77777777" w:rsidR="004B7B17" w:rsidRPr="00CD360D" w:rsidRDefault="004B7B17" w:rsidP="00CD360D">
            <w:pPr>
              <w:jc w:val="center"/>
              <w:rPr>
                <w:sz w:val="16"/>
                <w:szCs w:val="16"/>
              </w:rPr>
            </w:pPr>
            <w:r w:rsidRPr="00CD360D">
              <w:rPr>
                <w:sz w:val="16"/>
                <w:szCs w:val="16"/>
              </w:rPr>
              <w:t>4</w:t>
            </w:r>
          </w:p>
        </w:tc>
        <w:tc>
          <w:tcPr>
            <w:tcW w:w="182" w:type="pct"/>
            <w:shd w:val="clear" w:color="auto" w:fill="D9D9D9"/>
            <w:vAlign w:val="center"/>
          </w:tcPr>
          <w:p w14:paraId="38111947" w14:textId="77777777" w:rsidR="004B7B17" w:rsidRPr="00CD360D" w:rsidRDefault="004B7B17" w:rsidP="00CD360D">
            <w:pPr>
              <w:jc w:val="center"/>
              <w:rPr>
                <w:sz w:val="16"/>
                <w:szCs w:val="16"/>
              </w:rPr>
            </w:pPr>
            <w:r w:rsidRPr="00CD360D">
              <w:rPr>
                <w:sz w:val="16"/>
                <w:szCs w:val="16"/>
              </w:rPr>
              <w:t>3</w:t>
            </w:r>
          </w:p>
        </w:tc>
        <w:tc>
          <w:tcPr>
            <w:tcW w:w="173" w:type="pct"/>
            <w:shd w:val="clear" w:color="auto" w:fill="D9D9D9"/>
            <w:vAlign w:val="center"/>
          </w:tcPr>
          <w:p w14:paraId="0303818D" w14:textId="77777777" w:rsidR="004B7B17" w:rsidRPr="00CD360D" w:rsidRDefault="004B7B17" w:rsidP="00CD360D">
            <w:pPr>
              <w:jc w:val="center"/>
              <w:rPr>
                <w:sz w:val="16"/>
                <w:szCs w:val="16"/>
              </w:rPr>
            </w:pPr>
            <w:r w:rsidRPr="00CD360D">
              <w:rPr>
                <w:sz w:val="16"/>
                <w:szCs w:val="16"/>
              </w:rPr>
              <w:t>2</w:t>
            </w:r>
          </w:p>
        </w:tc>
        <w:tc>
          <w:tcPr>
            <w:tcW w:w="173" w:type="pct"/>
            <w:shd w:val="clear" w:color="auto" w:fill="D9D9D9"/>
            <w:vAlign w:val="center"/>
          </w:tcPr>
          <w:p w14:paraId="388DC003" w14:textId="77777777" w:rsidR="004B7B17" w:rsidRPr="00CD360D" w:rsidRDefault="004B7B17" w:rsidP="00CD360D">
            <w:pPr>
              <w:jc w:val="center"/>
              <w:rPr>
                <w:sz w:val="16"/>
                <w:szCs w:val="16"/>
              </w:rPr>
            </w:pPr>
            <w:r w:rsidRPr="00CD360D">
              <w:rPr>
                <w:sz w:val="16"/>
                <w:szCs w:val="16"/>
              </w:rPr>
              <w:t>9</w:t>
            </w:r>
          </w:p>
        </w:tc>
        <w:tc>
          <w:tcPr>
            <w:tcW w:w="173" w:type="pct"/>
            <w:shd w:val="clear" w:color="auto" w:fill="D9D9D9"/>
            <w:vAlign w:val="center"/>
          </w:tcPr>
          <w:p w14:paraId="310BF900" w14:textId="77777777" w:rsidR="004B7B17" w:rsidRPr="00CD360D" w:rsidRDefault="004B7B17" w:rsidP="00CD360D">
            <w:pPr>
              <w:jc w:val="center"/>
              <w:rPr>
                <w:sz w:val="16"/>
                <w:szCs w:val="16"/>
              </w:rPr>
            </w:pPr>
            <w:r w:rsidRPr="00CD360D">
              <w:rPr>
                <w:sz w:val="16"/>
                <w:szCs w:val="16"/>
              </w:rPr>
              <w:t>8</w:t>
            </w:r>
          </w:p>
        </w:tc>
        <w:tc>
          <w:tcPr>
            <w:tcW w:w="173" w:type="pct"/>
            <w:shd w:val="clear" w:color="auto" w:fill="D9D9D9"/>
            <w:vAlign w:val="center"/>
          </w:tcPr>
          <w:p w14:paraId="335C518A" w14:textId="77777777" w:rsidR="004B7B17" w:rsidRPr="00CD360D" w:rsidRDefault="004B7B17" w:rsidP="00CD360D">
            <w:pPr>
              <w:jc w:val="center"/>
              <w:rPr>
                <w:sz w:val="16"/>
                <w:szCs w:val="16"/>
              </w:rPr>
            </w:pPr>
            <w:r w:rsidRPr="00CD360D">
              <w:rPr>
                <w:sz w:val="16"/>
                <w:szCs w:val="16"/>
              </w:rPr>
              <w:t>7</w:t>
            </w:r>
          </w:p>
        </w:tc>
        <w:tc>
          <w:tcPr>
            <w:tcW w:w="173" w:type="pct"/>
            <w:shd w:val="clear" w:color="auto" w:fill="D9D9D9"/>
            <w:vAlign w:val="center"/>
          </w:tcPr>
          <w:p w14:paraId="77B0DB1E" w14:textId="77777777" w:rsidR="004B7B17" w:rsidRPr="00CD360D" w:rsidRDefault="004B7B17" w:rsidP="00CD360D">
            <w:pPr>
              <w:jc w:val="center"/>
              <w:rPr>
                <w:sz w:val="16"/>
                <w:szCs w:val="16"/>
              </w:rPr>
            </w:pPr>
            <w:r w:rsidRPr="00CD360D">
              <w:rPr>
                <w:sz w:val="16"/>
                <w:szCs w:val="16"/>
              </w:rPr>
              <w:t>6</w:t>
            </w:r>
          </w:p>
        </w:tc>
        <w:tc>
          <w:tcPr>
            <w:tcW w:w="173" w:type="pct"/>
            <w:shd w:val="clear" w:color="auto" w:fill="D9D9D9"/>
            <w:vAlign w:val="center"/>
          </w:tcPr>
          <w:p w14:paraId="56D312BF" w14:textId="77777777" w:rsidR="004B7B17" w:rsidRPr="00CD360D" w:rsidRDefault="004B7B17" w:rsidP="00CD360D">
            <w:pPr>
              <w:jc w:val="center"/>
              <w:rPr>
                <w:sz w:val="16"/>
                <w:szCs w:val="16"/>
              </w:rPr>
            </w:pPr>
            <w:r w:rsidRPr="00CD360D">
              <w:rPr>
                <w:sz w:val="16"/>
                <w:szCs w:val="16"/>
              </w:rPr>
              <w:t>5</w:t>
            </w:r>
          </w:p>
        </w:tc>
        <w:tc>
          <w:tcPr>
            <w:tcW w:w="173" w:type="pct"/>
            <w:shd w:val="clear" w:color="auto" w:fill="D9D9D9"/>
            <w:vAlign w:val="center"/>
          </w:tcPr>
          <w:p w14:paraId="7A83052C" w14:textId="77777777" w:rsidR="004B7B17" w:rsidRPr="00CD360D" w:rsidRDefault="004B7B17" w:rsidP="00CD360D">
            <w:pPr>
              <w:jc w:val="center"/>
              <w:rPr>
                <w:sz w:val="16"/>
                <w:szCs w:val="16"/>
              </w:rPr>
            </w:pPr>
            <w:r w:rsidRPr="00CD360D">
              <w:rPr>
                <w:sz w:val="16"/>
                <w:szCs w:val="16"/>
              </w:rPr>
              <w:t>4</w:t>
            </w:r>
          </w:p>
        </w:tc>
        <w:tc>
          <w:tcPr>
            <w:tcW w:w="173" w:type="pct"/>
            <w:shd w:val="clear" w:color="auto" w:fill="D9D9D9"/>
            <w:vAlign w:val="center"/>
          </w:tcPr>
          <w:p w14:paraId="0F6A5662" w14:textId="77777777" w:rsidR="004B7B17" w:rsidRPr="00CD360D" w:rsidRDefault="004B7B17" w:rsidP="00CD360D">
            <w:pPr>
              <w:jc w:val="center"/>
              <w:rPr>
                <w:sz w:val="16"/>
                <w:szCs w:val="16"/>
              </w:rPr>
            </w:pPr>
            <w:r w:rsidRPr="00CD360D">
              <w:rPr>
                <w:sz w:val="16"/>
                <w:szCs w:val="16"/>
              </w:rPr>
              <w:t>3</w:t>
            </w:r>
          </w:p>
        </w:tc>
        <w:tc>
          <w:tcPr>
            <w:tcW w:w="173" w:type="pct"/>
            <w:shd w:val="clear" w:color="auto" w:fill="D9D9D9"/>
            <w:vAlign w:val="center"/>
          </w:tcPr>
          <w:p w14:paraId="7D80A891" w14:textId="77777777" w:rsidR="004B7B17" w:rsidRPr="00CD360D" w:rsidRDefault="004B7B17" w:rsidP="00CD360D">
            <w:pPr>
              <w:jc w:val="center"/>
              <w:rPr>
                <w:sz w:val="16"/>
                <w:szCs w:val="16"/>
              </w:rPr>
            </w:pPr>
            <w:r w:rsidRPr="00CD360D">
              <w:rPr>
                <w:sz w:val="16"/>
                <w:szCs w:val="16"/>
              </w:rPr>
              <w:t>2</w:t>
            </w:r>
          </w:p>
        </w:tc>
        <w:tc>
          <w:tcPr>
            <w:tcW w:w="817" w:type="pct"/>
            <w:vAlign w:val="center"/>
          </w:tcPr>
          <w:p w14:paraId="4BCFC101" w14:textId="77777777" w:rsidR="004B7B17" w:rsidRPr="00CD360D" w:rsidRDefault="004B7B17" w:rsidP="00CD360D">
            <w:pPr>
              <w:jc w:val="center"/>
              <w:rPr>
                <w:sz w:val="16"/>
                <w:szCs w:val="16"/>
              </w:rPr>
            </w:pPr>
            <w:r w:rsidRPr="00CD360D">
              <w:rPr>
                <w:sz w:val="16"/>
                <w:szCs w:val="16"/>
              </w:rPr>
              <w:t>Índice Multiplicação</w:t>
            </w:r>
          </w:p>
        </w:tc>
      </w:tr>
      <w:tr w:rsidR="00CD360D" w:rsidRPr="00CD360D" w14:paraId="77435D33" w14:textId="77777777" w:rsidTr="00E75165">
        <w:trPr>
          <w:trHeight w:val="285"/>
        </w:trPr>
        <w:tc>
          <w:tcPr>
            <w:tcW w:w="173" w:type="pct"/>
            <w:vAlign w:val="center"/>
          </w:tcPr>
          <w:p w14:paraId="44D91502" w14:textId="77777777" w:rsidR="004B7B17" w:rsidRPr="00CD360D" w:rsidRDefault="004B7B17" w:rsidP="00CD360D">
            <w:pPr>
              <w:jc w:val="center"/>
              <w:rPr>
                <w:sz w:val="16"/>
                <w:szCs w:val="16"/>
              </w:rPr>
            </w:pPr>
            <w:r w:rsidRPr="00CD360D">
              <w:rPr>
                <w:sz w:val="16"/>
                <w:szCs w:val="16"/>
              </w:rPr>
              <w:t>00</w:t>
            </w:r>
          </w:p>
        </w:tc>
        <w:tc>
          <w:tcPr>
            <w:tcW w:w="173" w:type="pct"/>
            <w:vAlign w:val="center"/>
          </w:tcPr>
          <w:p w14:paraId="5707D0DB" w14:textId="77777777" w:rsidR="004B7B17" w:rsidRPr="00CD360D" w:rsidRDefault="004B7B17" w:rsidP="00CD360D">
            <w:pPr>
              <w:jc w:val="center"/>
              <w:rPr>
                <w:sz w:val="16"/>
                <w:szCs w:val="16"/>
              </w:rPr>
            </w:pPr>
            <w:r w:rsidRPr="00CD360D">
              <w:rPr>
                <w:sz w:val="16"/>
                <w:szCs w:val="16"/>
              </w:rPr>
              <w:t>00</w:t>
            </w:r>
          </w:p>
        </w:tc>
        <w:tc>
          <w:tcPr>
            <w:tcW w:w="173" w:type="pct"/>
            <w:vAlign w:val="center"/>
          </w:tcPr>
          <w:p w14:paraId="61E4474F" w14:textId="77777777" w:rsidR="004B7B17" w:rsidRPr="00CD360D" w:rsidRDefault="004B7B17" w:rsidP="00CD360D">
            <w:pPr>
              <w:jc w:val="center"/>
              <w:rPr>
                <w:sz w:val="16"/>
                <w:szCs w:val="16"/>
              </w:rPr>
            </w:pPr>
            <w:r w:rsidRPr="00CD360D">
              <w:rPr>
                <w:sz w:val="16"/>
                <w:szCs w:val="16"/>
              </w:rPr>
              <w:t>35</w:t>
            </w:r>
          </w:p>
        </w:tc>
        <w:tc>
          <w:tcPr>
            <w:tcW w:w="173" w:type="pct"/>
            <w:vAlign w:val="center"/>
          </w:tcPr>
          <w:p w14:paraId="0D90952B" w14:textId="77777777" w:rsidR="004B7B17" w:rsidRPr="00CD360D" w:rsidRDefault="004B7B17" w:rsidP="00CD360D">
            <w:pPr>
              <w:jc w:val="center"/>
              <w:rPr>
                <w:sz w:val="16"/>
                <w:szCs w:val="16"/>
              </w:rPr>
            </w:pPr>
            <w:r w:rsidRPr="00CD360D">
              <w:rPr>
                <w:sz w:val="16"/>
                <w:szCs w:val="16"/>
              </w:rPr>
              <w:t>30</w:t>
            </w:r>
          </w:p>
        </w:tc>
        <w:tc>
          <w:tcPr>
            <w:tcW w:w="173" w:type="pct"/>
            <w:vAlign w:val="center"/>
          </w:tcPr>
          <w:p w14:paraId="7EB74292" w14:textId="77777777" w:rsidR="004B7B17" w:rsidRPr="00CD360D" w:rsidRDefault="004B7B17" w:rsidP="00CD360D">
            <w:pPr>
              <w:jc w:val="center"/>
              <w:rPr>
                <w:sz w:val="16"/>
                <w:szCs w:val="16"/>
              </w:rPr>
            </w:pPr>
            <w:r w:rsidRPr="00CD360D">
              <w:rPr>
                <w:sz w:val="16"/>
                <w:szCs w:val="16"/>
              </w:rPr>
              <w:t>00</w:t>
            </w:r>
          </w:p>
        </w:tc>
        <w:tc>
          <w:tcPr>
            <w:tcW w:w="173" w:type="pct"/>
            <w:vAlign w:val="center"/>
          </w:tcPr>
          <w:p w14:paraId="5781E4D5" w14:textId="77777777" w:rsidR="004B7B17" w:rsidRPr="00CD360D" w:rsidRDefault="004B7B17" w:rsidP="00CD360D">
            <w:pPr>
              <w:jc w:val="center"/>
              <w:rPr>
                <w:sz w:val="16"/>
                <w:szCs w:val="16"/>
              </w:rPr>
            </w:pPr>
            <w:r w:rsidRPr="00CD360D">
              <w:rPr>
                <w:sz w:val="16"/>
                <w:szCs w:val="16"/>
              </w:rPr>
              <w:t>28</w:t>
            </w:r>
          </w:p>
        </w:tc>
        <w:tc>
          <w:tcPr>
            <w:tcW w:w="196" w:type="pct"/>
            <w:vAlign w:val="center"/>
          </w:tcPr>
          <w:p w14:paraId="2D349AB8" w14:textId="77777777" w:rsidR="004B7B17" w:rsidRPr="00CD360D" w:rsidRDefault="004B7B17" w:rsidP="00CD360D">
            <w:pPr>
              <w:jc w:val="center"/>
              <w:rPr>
                <w:sz w:val="16"/>
                <w:szCs w:val="16"/>
              </w:rPr>
            </w:pPr>
            <w:r w:rsidRPr="00CD360D">
              <w:rPr>
                <w:sz w:val="16"/>
                <w:szCs w:val="16"/>
              </w:rPr>
              <w:t>21</w:t>
            </w:r>
          </w:p>
        </w:tc>
        <w:tc>
          <w:tcPr>
            <w:tcW w:w="173" w:type="pct"/>
            <w:vAlign w:val="center"/>
          </w:tcPr>
          <w:p w14:paraId="5620486E" w14:textId="77777777" w:rsidR="004B7B17" w:rsidRPr="00CD360D" w:rsidRDefault="004B7B17" w:rsidP="00CD360D">
            <w:pPr>
              <w:jc w:val="center"/>
              <w:rPr>
                <w:sz w:val="16"/>
                <w:szCs w:val="16"/>
              </w:rPr>
            </w:pPr>
            <w:r w:rsidRPr="00CD360D">
              <w:rPr>
                <w:sz w:val="16"/>
                <w:szCs w:val="16"/>
              </w:rPr>
              <w:t>04</w:t>
            </w:r>
          </w:p>
        </w:tc>
        <w:tc>
          <w:tcPr>
            <w:tcW w:w="173" w:type="pct"/>
            <w:vAlign w:val="center"/>
          </w:tcPr>
          <w:p w14:paraId="2F8777A8" w14:textId="77777777" w:rsidR="004B7B17" w:rsidRPr="00CD360D" w:rsidRDefault="004B7B17" w:rsidP="00CD360D">
            <w:pPr>
              <w:jc w:val="center"/>
              <w:rPr>
                <w:sz w:val="16"/>
                <w:szCs w:val="16"/>
              </w:rPr>
            </w:pPr>
            <w:r w:rsidRPr="00CD360D">
              <w:rPr>
                <w:sz w:val="16"/>
                <w:szCs w:val="16"/>
              </w:rPr>
              <w:t>18</w:t>
            </w:r>
          </w:p>
        </w:tc>
        <w:tc>
          <w:tcPr>
            <w:tcW w:w="173" w:type="pct"/>
            <w:vAlign w:val="center"/>
          </w:tcPr>
          <w:p w14:paraId="7B063DBF" w14:textId="77777777" w:rsidR="004B7B17" w:rsidRPr="00CD360D" w:rsidRDefault="004B7B17" w:rsidP="00CD360D">
            <w:pPr>
              <w:jc w:val="center"/>
              <w:rPr>
                <w:sz w:val="16"/>
                <w:szCs w:val="16"/>
              </w:rPr>
            </w:pPr>
            <w:r w:rsidRPr="00CD360D">
              <w:rPr>
                <w:sz w:val="16"/>
                <w:szCs w:val="16"/>
              </w:rPr>
              <w:t>16</w:t>
            </w:r>
          </w:p>
        </w:tc>
        <w:tc>
          <w:tcPr>
            <w:tcW w:w="182" w:type="pct"/>
            <w:vAlign w:val="center"/>
          </w:tcPr>
          <w:p w14:paraId="397BC0CC" w14:textId="77777777" w:rsidR="004B7B17" w:rsidRPr="00CD360D" w:rsidRDefault="004B7B17" w:rsidP="00CD360D">
            <w:pPr>
              <w:jc w:val="center"/>
              <w:rPr>
                <w:sz w:val="16"/>
                <w:szCs w:val="16"/>
              </w:rPr>
            </w:pPr>
            <w:r w:rsidRPr="00CD360D">
              <w:rPr>
                <w:sz w:val="16"/>
                <w:szCs w:val="16"/>
              </w:rPr>
              <w:t>07</w:t>
            </w:r>
          </w:p>
        </w:tc>
        <w:tc>
          <w:tcPr>
            <w:tcW w:w="173" w:type="pct"/>
            <w:vAlign w:val="center"/>
          </w:tcPr>
          <w:p w14:paraId="5BA0280D" w14:textId="77777777" w:rsidR="004B7B17" w:rsidRPr="00CD360D" w:rsidRDefault="004B7B17" w:rsidP="00CD360D">
            <w:pPr>
              <w:jc w:val="center"/>
              <w:rPr>
                <w:sz w:val="16"/>
                <w:szCs w:val="16"/>
              </w:rPr>
            </w:pPr>
            <w:r w:rsidRPr="00CD360D">
              <w:rPr>
                <w:sz w:val="16"/>
                <w:szCs w:val="16"/>
              </w:rPr>
              <w:t>18</w:t>
            </w:r>
          </w:p>
        </w:tc>
        <w:tc>
          <w:tcPr>
            <w:tcW w:w="173" w:type="pct"/>
            <w:vAlign w:val="center"/>
          </w:tcPr>
          <w:p w14:paraId="2A2D61AD" w14:textId="77777777" w:rsidR="004B7B17" w:rsidRPr="00CD360D" w:rsidRDefault="004B7B17" w:rsidP="00CD360D">
            <w:pPr>
              <w:jc w:val="center"/>
              <w:rPr>
                <w:sz w:val="16"/>
                <w:szCs w:val="16"/>
              </w:rPr>
            </w:pPr>
            <w:r w:rsidRPr="00CD360D">
              <w:rPr>
                <w:sz w:val="16"/>
                <w:szCs w:val="16"/>
              </w:rPr>
              <w:t>15</w:t>
            </w:r>
          </w:p>
        </w:tc>
        <w:tc>
          <w:tcPr>
            <w:tcW w:w="173" w:type="pct"/>
            <w:vAlign w:val="center"/>
          </w:tcPr>
          <w:p w14:paraId="2A08F35B" w14:textId="77777777" w:rsidR="004B7B17" w:rsidRPr="00CD360D" w:rsidRDefault="004B7B17" w:rsidP="00CD360D">
            <w:pPr>
              <w:jc w:val="center"/>
              <w:rPr>
                <w:sz w:val="16"/>
                <w:szCs w:val="16"/>
              </w:rPr>
            </w:pPr>
            <w:r w:rsidRPr="00CD360D">
              <w:rPr>
                <w:sz w:val="16"/>
                <w:szCs w:val="16"/>
              </w:rPr>
              <w:t>12</w:t>
            </w:r>
          </w:p>
        </w:tc>
        <w:tc>
          <w:tcPr>
            <w:tcW w:w="182" w:type="pct"/>
            <w:vAlign w:val="center"/>
          </w:tcPr>
          <w:p w14:paraId="346CA4CE" w14:textId="77777777" w:rsidR="004B7B17" w:rsidRPr="00CD360D" w:rsidRDefault="004B7B17" w:rsidP="00CD360D">
            <w:pPr>
              <w:jc w:val="center"/>
              <w:rPr>
                <w:sz w:val="16"/>
                <w:szCs w:val="16"/>
              </w:rPr>
            </w:pPr>
            <w:r w:rsidRPr="00CD360D">
              <w:rPr>
                <w:sz w:val="16"/>
                <w:szCs w:val="16"/>
              </w:rPr>
              <w:t>12</w:t>
            </w:r>
          </w:p>
        </w:tc>
        <w:tc>
          <w:tcPr>
            <w:tcW w:w="173" w:type="pct"/>
            <w:vAlign w:val="center"/>
          </w:tcPr>
          <w:p w14:paraId="46FB35E6" w14:textId="77777777" w:rsidR="004B7B17" w:rsidRPr="00CD360D" w:rsidRDefault="004B7B17" w:rsidP="00CD360D">
            <w:pPr>
              <w:jc w:val="center"/>
              <w:rPr>
                <w:sz w:val="16"/>
                <w:szCs w:val="16"/>
              </w:rPr>
            </w:pPr>
            <w:r w:rsidRPr="00CD360D">
              <w:rPr>
                <w:sz w:val="16"/>
                <w:szCs w:val="16"/>
              </w:rPr>
              <w:t>14</w:t>
            </w:r>
          </w:p>
        </w:tc>
        <w:tc>
          <w:tcPr>
            <w:tcW w:w="173" w:type="pct"/>
            <w:vAlign w:val="center"/>
          </w:tcPr>
          <w:p w14:paraId="2E4F81D6" w14:textId="77777777" w:rsidR="004B7B17" w:rsidRPr="00CD360D" w:rsidRDefault="004B7B17" w:rsidP="00CD360D">
            <w:pPr>
              <w:jc w:val="center"/>
              <w:rPr>
                <w:sz w:val="16"/>
                <w:szCs w:val="16"/>
              </w:rPr>
            </w:pPr>
            <w:r w:rsidRPr="00CD360D">
              <w:rPr>
                <w:sz w:val="16"/>
                <w:szCs w:val="16"/>
              </w:rPr>
              <w:t>63</w:t>
            </w:r>
          </w:p>
        </w:tc>
        <w:tc>
          <w:tcPr>
            <w:tcW w:w="173" w:type="pct"/>
            <w:vAlign w:val="center"/>
          </w:tcPr>
          <w:p w14:paraId="3B34BAF2" w14:textId="77777777" w:rsidR="004B7B17" w:rsidRPr="00CD360D" w:rsidRDefault="004B7B17" w:rsidP="00CD360D">
            <w:pPr>
              <w:jc w:val="center"/>
              <w:rPr>
                <w:sz w:val="16"/>
                <w:szCs w:val="16"/>
              </w:rPr>
            </w:pPr>
            <w:r w:rsidRPr="00CD360D">
              <w:rPr>
                <w:sz w:val="16"/>
                <w:szCs w:val="16"/>
              </w:rPr>
              <w:t>56</w:t>
            </w:r>
          </w:p>
        </w:tc>
        <w:tc>
          <w:tcPr>
            <w:tcW w:w="173" w:type="pct"/>
            <w:vAlign w:val="center"/>
          </w:tcPr>
          <w:p w14:paraId="70F4A556" w14:textId="77777777" w:rsidR="004B7B17" w:rsidRPr="00CD360D" w:rsidRDefault="004B7B17" w:rsidP="00CD360D">
            <w:pPr>
              <w:jc w:val="center"/>
              <w:rPr>
                <w:sz w:val="16"/>
                <w:szCs w:val="16"/>
              </w:rPr>
            </w:pPr>
            <w:r w:rsidRPr="00CD360D">
              <w:rPr>
                <w:sz w:val="16"/>
                <w:szCs w:val="16"/>
              </w:rPr>
              <w:t>49</w:t>
            </w:r>
          </w:p>
        </w:tc>
        <w:tc>
          <w:tcPr>
            <w:tcW w:w="173" w:type="pct"/>
            <w:vAlign w:val="center"/>
          </w:tcPr>
          <w:p w14:paraId="7477C2C2" w14:textId="77777777" w:rsidR="004B7B17" w:rsidRPr="00CD360D" w:rsidRDefault="004B7B17" w:rsidP="00CD360D">
            <w:pPr>
              <w:jc w:val="center"/>
              <w:rPr>
                <w:sz w:val="16"/>
                <w:szCs w:val="16"/>
              </w:rPr>
            </w:pPr>
            <w:r w:rsidRPr="00CD360D">
              <w:rPr>
                <w:sz w:val="16"/>
                <w:szCs w:val="16"/>
              </w:rPr>
              <w:t>42</w:t>
            </w:r>
          </w:p>
        </w:tc>
        <w:tc>
          <w:tcPr>
            <w:tcW w:w="173" w:type="pct"/>
            <w:vAlign w:val="center"/>
          </w:tcPr>
          <w:p w14:paraId="317789AF" w14:textId="77777777" w:rsidR="004B7B17" w:rsidRPr="00CD360D" w:rsidRDefault="004B7B17" w:rsidP="00CD360D">
            <w:pPr>
              <w:jc w:val="center"/>
              <w:rPr>
                <w:sz w:val="16"/>
                <w:szCs w:val="16"/>
              </w:rPr>
            </w:pPr>
            <w:r w:rsidRPr="00CD360D">
              <w:rPr>
                <w:sz w:val="16"/>
                <w:szCs w:val="16"/>
              </w:rPr>
              <w:t>35</w:t>
            </w:r>
          </w:p>
        </w:tc>
        <w:tc>
          <w:tcPr>
            <w:tcW w:w="173" w:type="pct"/>
            <w:vAlign w:val="center"/>
          </w:tcPr>
          <w:p w14:paraId="51E9C621" w14:textId="77777777" w:rsidR="004B7B17" w:rsidRPr="00CD360D" w:rsidRDefault="004B7B17" w:rsidP="00CD360D">
            <w:pPr>
              <w:jc w:val="center"/>
              <w:rPr>
                <w:sz w:val="16"/>
                <w:szCs w:val="16"/>
              </w:rPr>
            </w:pPr>
            <w:r w:rsidRPr="00CD360D">
              <w:rPr>
                <w:sz w:val="16"/>
                <w:szCs w:val="16"/>
              </w:rPr>
              <w:t>28</w:t>
            </w:r>
          </w:p>
        </w:tc>
        <w:tc>
          <w:tcPr>
            <w:tcW w:w="173" w:type="pct"/>
            <w:vAlign w:val="center"/>
          </w:tcPr>
          <w:p w14:paraId="1062CBBD" w14:textId="77777777" w:rsidR="004B7B17" w:rsidRPr="00CD360D" w:rsidRDefault="004B7B17" w:rsidP="00CD360D">
            <w:pPr>
              <w:jc w:val="center"/>
              <w:rPr>
                <w:sz w:val="16"/>
                <w:szCs w:val="16"/>
              </w:rPr>
            </w:pPr>
            <w:r w:rsidRPr="00CD360D">
              <w:rPr>
                <w:sz w:val="16"/>
                <w:szCs w:val="16"/>
              </w:rPr>
              <w:t>21</w:t>
            </w:r>
          </w:p>
        </w:tc>
        <w:tc>
          <w:tcPr>
            <w:tcW w:w="173" w:type="pct"/>
            <w:vAlign w:val="center"/>
          </w:tcPr>
          <w:p w14:paraId="392ECCC8" w14:textId="77777777" w:rsidR="004B7B17" w:rsidRPr="00CD360D" w:rsidRDefault="004B7B17" w:rsidP="00CD360D">
            <w:pPr>
              <w:jc w:val="center"/>
              <w:rPr>
                <w:sz w:val="16"/>
                <w:szCs w:val="16"/>
              </w:rPr>
            </w:pPr>
            <w:r w:rsidRPr="00CD360D">
              <w:rPr>
                <w:sz w:val="16"/>
                <w:szCs w:val="16"/>
              </w:rPr>
              <w:t>14</w:t>
            </w:r>
          </w:p>
        </w:tc>
        <w:tc>
          <w:tcPr>
            <w:tcW w:w="817" w:type="pct"/>
            <w:shd w:val="clear" w:color="auto" w:fill="595959"/>
            <w:vAlign w:val="center"/>
          </w:tcPr>
          <w:p w14:paraId="5372D432" w14:textId="77777777" w:rsidR="004B7B17" w:rsidRPr="00E75165" w:rsidRDefault="004B7B17" w:rsidP="00CD360D">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Resultado Multiplicação</w:t>
            </w:r>
          </w:p>
        </w:tc>
      </w:tr>
    </w:tbl>
    <w:p w14:paraId="6E5B61F7" w14:textId="77777777" w:rsidR="004B7B17" w:rsidRPr="004B7B17" w:rsidRDefault="004B7B17" w:rsidP="00C974BF">
      <w:pPr>
        <w:pStyle w:val="Estilo2"/>
        <w:numPr>
          <w:ilvl w:val="3"/>
          <w:numId w:val="1"/>
        </w:numPr>
        <w:ind w:hanging="796"/>
      </w:pPr>
      <w:bookmarkStart w:id="381" w:name="_Toc36152353"/>
      <w:bookmarkStart w:id="382" w:name="_Toc115713472"/>
      <w:bookmarkStart w:id="383" w:name="_Toc115717043"/>
      <w:bookmarkStart w:id="384" w:name="_Toc181879303"/>
      <w:bookmarkStart w:id="385" w:name="_Toc181879849"/>
      <w:r w:rsidRPr="004B7B17">
        <w:lastRenderedPageBreak/>
        <w:t xml:space="preserve">2º </w:t>
      </w:r>
      <w:r w:rsidR="00CD360D" w:rsidRPr="004B7B17">
        <w:t>passo</w:t>
      </w:r>
      <w:bookmarkEnd w:id="381"/>
      <w:bookmarkEnd w:id="382"/>
      <w:bookmarkEnd w:id="383"/>
      <w:bookmarkEnd w:id="384"/>
      <w:bookmarkEnd w:id="385"/>
    </w:p>
    <w:p w14:paraId="42CA250F" w14:textId="77777777" w:rsidR="004B7B17" w:rsidRPr="004B7B17" w:rsidRDefault="004B7B17" w:rsidP="004B7B17">
      <w:r w:rsidRPr="004B7B17">
        <w:t>Somar o resultado da multiplicação:</w:t>
      </w:r>
    </w:p>
    <w:p w14:paraId="5FFC92AE" w14:textId="77777777" w:rsidR="004B7B17" w:rsidRPr="004B7B17" w:rsidRDefault="004B7B17" w:rsidP="004B7B17"/>
    <w:p w14:paraId="7793FC11" w14:textId="77777777" w:rsidR="004B7B17" w:rsidRPr="004B7B17" w:rsidRDefault="004B7B17" w:rsidP="004B7B17">
      <w:r w:rsidRPr="004B7B17">
        <w:t xml:space="preserve">00+00+35+30+00+28+21+04+18+16+07+18+15+12+12+14+63+56+49+42+35+28+21+14 </w:t>
      </w:r>
    </w:p>
    <w:p w14:paraId="033A16BC" w14:textId="77777777" w:rsidR="004B7B17" w:rsidRPr="004B7B17" w:rsidRDefault="004B7B17" w:rsidP="004B7B17"/>
    <w:p w14:paraId="6686D5D4" w14:textId="77777777" w:rsidR="004B7B17" w:rsidRPr="004B7B17" w:rsidRDefault="004B7B17" w:rsidP="004B7B17">
      <w:r w:rsidRPr="00C974BF">
        <w:rPr>
          <w:rFonts w:ascii="Futura Std Book Bold TTF" w:hAnsi="Futura Std Book Bold TTF"/>
        </w:rPr>
        <w:t>Total da Soma =</w:t>
      </w:r>
      <w:r w:rsidRPr="004B7B17">
        <w:t xml:space="preserve"> 538</w:t>
      </w:r>
    </w:p>
    <w:p w14:paraId="5DC61450" w14:textId="77777777" w:rsidR="004B7B17" w:rsidRPr="004B7B17" w:rsidRDefault="004B7B17" w:rsidP="004B7B17"/>
    <w:p w14:paraId="130619EE" w14:textId="77777777" w:rsidR="004B7B17" w:rsidRDefault="004B7B17" w:rsidP="004B7B17">
      <w:r w:rsidRPr="004B7B17">
        <w:t xml:space="preserve">Quando o Total da Soma for </w:t>
      </w:r>
      <w:r w:rsidRPr="00C974BF">
        <w:rPr>
          <w:rFonts w:ascii="Futura Std Book Bold TTF" w:hAnsi="Futura Std Book Bold TTF"/>
        </w:rPr>
        <w:t>MENOR</w:t>
      </w:r>
      <w:r w:rsidRPr="004B7B17">
        <w:t xml:space="preserve"> que o quociente (no caso 11), pular o 3º </w:t>
      </w:r>
      <w:r w:rsidR="00C974BF" w:rsidRPr="004B7B17">
        <w:t>passo</w:t>
      </w:r>
      <w:r w:rsidRPr="004B7B17">
        <w:t>, ou seja, o Total da Soma deverá ser diminuído diretamente do quociente, obtendo-se o DV como resultado.</w:t>
      </w:r>
    </w:p>
    <w:p w14:paraId="6C1D8345" w14:textId="77777777" w:rsidR="007B4ACF" w:rsidRPr="004B7B17" w:rsidRDefault="007B4ACF" w:rsidP="004B7B17"/>
    <w:p w14:paraId="4341D6AB" w14:textId="77777777" w:rsidR="004B7B17" w:rsidRPr="004B7B17" w:rsidRDefault="004B7B17" w:rsidP="00E63338">
      <w:pPr>
        <w:pStyle w:val="Estilo2"/>
        <w:numPr>
          <w:ilvl w:val="3"/>
          <w:numId w:val="1"/>
        </w:numPr>
        <w:ind w:hanging="796"/>
      </w:pPr>
      <w:bookmarkStart w:id="386" w:name="_Toc36152354"/>
      <w:bookmarkStart w:id="387" w:name="_Toc115713473"/>
      <w:bookmarkStart w:id="388" w:name="_Toc115717044"/>
      <w:bookmarkStart w:id="389" w:name="_Toc181879304"/>
      <w:bookmarkStart w:id="390" w:name="_Toc181879850"/>
      <w:r w:rsidRPr="004B7B17">
        <w:t xml:space="preserve">3º </w:t>
      </w:r>
      <w:r w:rsidR="00CD360D" w:rsidRPr="004B7B17">
        <w:t>passo</w:t>
      </w:r>
      <w:bookmarkEnd w:id="386"/>
      <w:bookmarkEnd w:id="387"/>
      <w:bookmarkEnd w:id="388"/>
      <w:bookmarkEnd w:id="389"/>
      <w:bookmarkEnd w:id="390"/>
    </w:p>
    <w:p w14:paraId="4FD5277A" w14:textId="77777777" w:rsidR="004B7B17" w:rsidRPr="004B7B17" w:rsidRDefault="004B7B17" w:rsidP="004B7B17">
      <w:r w:rsidRPr="004B7B17">
        <w:t>Dividir o Total da Soma por 11</w:t>
      </w:r>
    </w:p>
    <w:p w14:paraId="3F58467E" w14:textId="77777777" w:rsidR="004B7B17" w:rsidRDefault="004B7B17" w:rsidP="004B7B17">
      <w:r w:rsidRPr="004B7B17">
        <w:t>538/11 = 48 (Resto</w:t>
      </w:r>
      <w:r w:rsidRPr="004B7B17">
        <w:tab/>
        <w:t xml:space="preserve"> = 10)</w:t>
      </w:r>
    </w:p>
    <w:p w14:paraId="38951B14" w14:textId="77777777" w:rsidR="007B4ACF" w:rsidRPr="004B7B17" w:rsidRDefault="007B4ACF" w:rsidP="004B7B17"/>
    <w:p w14:paraId="4B3C96CC" w14:textId="77777777" w:rsidR="004B7B17" w:rsidRPr="004B7B17" w:rsidRDefault="004B7B17" w:rsidP="00E63338">
      <w:pPr>
        <w:pStyle w:val="Estilo2"/>
        <w:numPr>
          <w:ilvl w:val="3"/>
          <w:numId w:val="1"/>
        </w:numPr>
        <w:ind w:hanging="796"/>
      </w:pPr>
      <w:bookmarkStart w:id="391" w:name="_Toc36152355"/>
      <w:bookmarkStart w:id="392" w:name="_Toc115713474"/>
      <w:bookmarkStart w:id="393" w:name="_Toc115717045"/>
      <w:bookmarkStart w:id="394" w:name="_Toc181879305"/>
      <w:bookmarkStart w:id="395" w:name="_Toc181879851"/>
      <w:r w:rsidRPr="004B7B17">
        <w:t xml:space="preserve">4º </w:t>
      </w:r>
      <w:r w:rsidR="00CD360D" w:rsidRPr="004B7B17">
        <w:t>passo</w:t>
      </w:r>
      <w:bookmarkEnd w:id="391"/>
      <w:bookmarkEnd w:id="392"/>
      <w:bookmarkEnd w:id="393"/>
      <w:bookmarkEnd w:id="394"/>
      <w:bookmarkEnd w:id="395"/>
    </w:p>
    <w:p w14:paraId="6E71E35A" w14:textId="77777777" w:rsidR="004B7B17" w:rsidRPr="004B7B17" w:rsidRDefault="004B7B17" w:rsidP="004B7B17">
      <w:r w:rsidRPr="004B7B17">
        <w:t>Subtrair o resto da divisão de 11</w:t>
      </w:r>
    </w:p>
    <w:p w14:paraId="222BEC55" w14:textId="77777777" w:rsidR="004B7B17" w:rsidRPr="004B7B17" w:rsidRDefault="004B7B17" w:rsidP="004B7B17">
      <w:r w:rsidRPr="004B7B17">
        <w:t>11 - 10 = 1</w:t>
      </w:r>
    </w:p>
    <w:p w14:paraId="0A163D71" w14:textId="77777777" w:rsidR="004B7B17" w:rsidRPr="004B7B17" w:rsidRDefault="004B7B17" w:rsidP="004B7B17">
      <w:r w:rsidRPr="007B4ACF">
        <w:rPr>
          <w:rFonts w:ascii="Futura Std Book Bold TTF" w:hAnsi="Futura Std Book Bold TTF"/>
        </w:rPr>
        <w:t>RESULTADO:</w:t>
      </w:r>
      <w:r w:rsidRPr="004B7B17">
        <w:t xml:space="preserve"> DV = 1</w:t>
      </w:r>
    </w:p>
    <w:p w14:paraId="123FD33F" w14:textId="77777777" w:rsidR="004B7B17" w:rsidRPr="004B7B17" w:rsidRDefault="004B7B17" w:rsidP="004B7B17"/>
    <w:p w14:paraId="3597DE65" w14:textId="77777777" w:rsidR="004B7B17" w:rsidRPr="004B7B17" w:rsidRDefault="004B7B17" w:rsidP="004B7B17">
      <w:r w:rsidRPr="004B7B17">
        <w:t>Se o RESULTADO for maior que 9 (nove) o DV será 0 (zero)*, caso contrário o RESULTADO será o DV.</w:t>
      </w:r>
    </w:p>
    <w:p w14:paraId="1E3B9F9C" w14:textId="77777777" w:rsidR="004B7B17" w:rsidRPr="004B7B17" w:rsidRDefault="004B7B17" w:rsidP="004B7B17"/>
    <w:p w14:paraId="7066F21F" w14:textId="77777777" w:rsidR="004B7B17" w:rsidRPr="004B7B17" w:rsidRDefault="004B7B17" w:rsidP="004B7B17">
      <w:r w:rsidRPr="004B7B17">
        <w:t>Observe que o DV do Campo Livre admite 0 (zero), diferentemente do DV Geral do Código de Barras.</w:t>
      </w:r>
    </w:p>
    <w:p w14:paraId="38636FEC" w14:textId="77777777" w:rsidR="00883BD9" w:rsidRPr="00883BD9" w:rsidRDefault="00883BD9" w:rsidP="00883BD9">
      <w:pPr>
        <w:pStyle w:val="Estilo2"/>
        <w:ind w:hanging="436"/>
        <w:rPr>
          <w:rFonts w:cs="Book Antiqua"/>
          <w:color w:val="626366"/>
          <w:spacing w:val="-5"/>
          <w:szCs w:val="24"/>
        </w:rPr>
      </w:pPr>
      <w:r>
        <w:rPr>
          <w:rFonts w:cs="Book Antiqua"/>
          <w:color w:val="626366"/>
          <w:spacing w:val="-5"/>
          <w:szCs w:val="24"/>
        </w:rPr>
        <w:br w:type="page"/>
      </w:r>
      <w:bookmarkStart w:id="396" w:name="_Toc181879852"/>
      <w:r w:rsidRPr="00883BD9">
        <w:lastRenderedPageBreak/>
        <w:t>Anexo IV – Cálculo do Dígito Verificador do Nosso Número</w:t>
      </w:r>
      <w:bookmarkEnd w:id="396"/>
    </w:p>
    <w:p w14:paraId="59C9707F" w14:textId="77777777" w:rsidR="00883BD9" w:rsidRDefault="00883BD9" w:rsidP="00883BD9">
      <w:r w:rsidRPr="00883BD9">
        <w:t xml:space="preserve">O DV do Nosso Número é calculado através </w:t>
      </w:r>
      <w:r>
        <w:t>do MÓDULO 11, com peso de 2 a 9.</w:t>
      </w:r>
    </w:p>
    <w:p w14:paraId="1FEDA815" w14:textId="77777777" w:rsidR="00883BD9" w:rsidRPr="00883BD9" w:rsidRDefault="00883BD9" w:rsidP="00883BD9"/>
    <w:p w14:paraId="7B55EF56" w14:textId="77777777" w:rsidR="00883BD9" w:rsidRPr="00883BD9" w:rsidRDefault="00883BD9" w:rsidP="00767B67">
      <w:pPr>
        <w:rPr>
          <w:rFonts w:cs="Book Antiqua"/>
          <w:color w:val="626366"/>
          <w:spacing w:val="-5"/>
          <w:szCs w:val="24"/>
        </w:rPr>
      </w:pPr>
      <w:r w:rsidRPr="00883BD9">
        <w:t>Para cálculo do DV do Nosso Número são consideradas as 17 posições.</w:t>
      </w:r>
    </w:p>
    <w:p w14:paraId="2ACBC1E9" w14:textId="77777777" w:rsidR="00883BD9" w:rsidRPr="00883BD9" w:rsidRDefault="00883BD9" w:rsidP="00193CCC">
      <w:pPr>
        <w:pStyle w:val="Estilo2"/>
        <w:numPr>
          <w:ilvl w:val="2"/>
          <w:numId w:val="1"/>
        </w:numPr>
      </w:pPr>
      <w:bookmarkStart w:id="397" w:name="_Toc36152357"/>
      <w:bookmarkStart w:id="398" w:name="_Toc115713476"/>
      <w:bookmarkStart w:id="399" w:name="_Toc115717047"/>
      <w:bookmarkStart w:id="400" w:name="_Toc181879307"/>
      <w:bookmarkStart w:id="401" w:name="_Toc181879853"/>
      <w:r w:rsidRPr="00883BD9">
        <w:t>1º passo</w:t>
      </w:r>
      <w:bookmarkEnd w:id="397"/>
      <w:bookmarkEnd w:id="398"/>
      <w:bookmarkEnd w:id="399"/>
      <w:bookmarkEnd w:id="400"/>
      <w:bookmarkEnd w:id="401"/>
    </w:p>
    <w:p w14:paraId="65DAD14C" w14:textId="77777777" w:rsidR="00883BD9" w:rsidRPr="00883BD9" w:rsidRDefault="00883BD9" w:rsidP="00883BD9">
      <w:r w:rsidRPr="00883BD9">
        <w:t>Aplicar o módulo 11, o primeiro dígito da direita para a esquerda será multiplicado por 2, o segundo por 3</w:t>
      </w:r>
      <w:r>
        <w:t xml:space="preserve"> e assim sucessivamente até o 9.</w:t>
      </w:r>
    </w:p>
    <w:p w14:paraId="169C3FA8" w14:textId="77777777" w:rsidR="00767B67" w:rsidRDefault="00767B67" w:rsidP="00883BD9">
      <w:pPr>
        <w:rPr>
          <w:rFonts w:ascii="Futura Std Book Bold TTF" w:hAnsi="Futura Std Book Bold TTF"/>
          <w:sz w:val="16"/>
          <w:szCs w:val="16"/>
        </w:rPr>
      </w:pPr>
    </w:p>
    <w:p w14:paraId="0342CADB" w14:textId="77777777" w:rsidR="00883BD9" w:rsidRPr="00767B67" w:rsidRDefault="00883BD9" w:rsidP="00767B67">
      <w:pPr>
        <w:spacing w:after="120"/>
        <w:rPr>
          <w:sz w:val="16"/>
          <w:szCs w:val="16"/>
        </w:rPr>
      </w:pPr>
      <w:r w:rsidRPr="00767B67">
        <w:rPr>
          <w:rFonts w:ascii="Futura Std Book Bold TTF" w:hAnsi="Futura Std Book Bold TTF"/>
          <w:sz w:val="16"/>
          <w:szCs w:val="16"/>
        </w:rPr>
        <w:t>Nosso Número usado para cálculo:</w:t>
      </w:r>
      <w:r w:rsidRPr="00767B67">
        <w:rPr>
          <w:sz w:val="16"/>
          <w:szCs w:val="16"/>
        </w:rPr>
        <w:t xml:space="preserve"> 14/000000000000019</w:t>
      </w:r>
    </w:p>
    <w:tbl>
      <w:tblPr>
        <w:tblW w:w="0" w:type="auto"/>
        <w:tblInd w:w="64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428"/>
        <w:gridCol w:w="428"/>
        <w:gridCol w:w="428"/>
        <w:gridCol w:w="428"/>
        <w:gridCol w:w="428"/>
        <w:gridCol w:w="428"/>
        <w:gridCol w:w="428"/>
        <w:gridCol w:w="428"/>
        <w:gridCol w:w="428"/>
        <w:gridCol w:w="428"/>
        <w:gridCol w:w="428"/>
        <w:gridCol w:w="428"/>
        <w:gridCol w:w="428"/>
        <w:gridCol w:w="428"/>
        <w:gridCol w:w="428"/>
        <w:gridCol w:w="428"/>
        <w:gridCol w:w="428"/>
        <w:gridCol w:w="2097"/>
      </w:tblGrid>
      <w:tr w:rsidR="00883BD9" w:rsidRPr="00883BD9" w14:paraId="44A5ECDD" w14:textId="77777777" w:rsidTr="00E75165">
        <w:trPr>
          <w:trHeight w:val="317"/>
        </w:trPr>
        <w:tc>
          <w:tcPr>
            <w:tcW w:w="417" w:type="dxa"/>
            <w:shd w:val="clear" w:color="auto" w:fill="auto"/>
            <w:vAlign w:val="center"/>
          </w:tcPr>
          <w:p w14:paraId="346CD73A" w14:textId="77777777" w:rsidR="00883BD9" w:rsidRPr="00767B67" w:rsidRDefault="00883BD9" w:rsidP="00883BD9">
            <w:pPr>
              <w:jc w:val="center"/>
              <w:rPr>
                <w:sz w:val="16"/>
                <w:szCs w:val="16"/>
              </w:rPr>
            </w:pPr>
            <w:r w:rsidRPr="00767B67">
              <w:rPr>
                <w:sz w:val="16"/>
                <w:szCs w:val="16"/>
              </w:rPr>
              <w:t>1</w:t>
            </w:r>
          </w:p>
        </w:tc>
        <w:tc>
          <w:tcPr>
            <w:tcW w:w="417" w:type="dxa"/>
            <w:shd w:val="clear" w:color="auto" w:fill="auto"/>
            <w:vAlign w:val="center"/>
          </w:tcPr>
          <w:p w14:paraId="4E89913B" w14:textId="77777777" w:rsidR="00883BD9" w:rsidRPr="00767B67" w:rsidRDefault="00883BD9" w:rsidP="00883BD9">
            <w:pPr>
              <w:jc w:val="center"/>
              <w:rPr>
                <w:sz w:val="16"/>
                <w:szCs w:val="16"/>
              </w:rPr>
            </w:pPr>
            <w:r w:rsidRPr="00767B67">
              <w:rPr>
                <w:sz w:val="16"/>
                <w:szCs w:val="16"/>
              </w:rPr>
              <w:t>4</w:t>
            </w:r>
          </w:p>
        </w:tc>
        <w:tc>
          <w:tcPr>
            <w:tcW w:w="417" w:type="dxa"/>
            <w:shd w:val="clear" w:color="auto" w:fill="auto"/>
            <w:vAlign w:val="center"/>
          </w:tcPr>
          <w:p w14:paraId="0E956804"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14C4244B"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43B1059F"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79317D53"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7AA1CDD0"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2C619DB9"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37EC911B"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09879CEB"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329B8A43"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1413EA3C"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5B0DB49F"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37D713C6"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511E6EDE" w14:textId="77777777" w:rsidR="00883BD9" w:rsidRPr="00767B67" w:rsidRDefault="00883BD9" w:rsidP="00883BD9">
            <w:pPr>
              <w:jc w:val="center"/>
              <w:rPr>
                <w:sz w:val="16"/>
                <w:szCs w:val="16"/>
              </w:rPr>
            </w:pPr>
            <w:r w:rsidRPr="00767B67">
              <w:rPr>
                <w:sz w:val="16"/>
                <w:szCs w:val="16"/>
              </w:rPr>
              <w:t>0</w:t>
            </w:r>
          </w:p>
        </w:tc>
        <w:tc>
          <w:tcPr>
            <w:tcW w:w="417" w:type="dxa"/>
            <w:shd w:val="clear" w:color="auto" w:fill="auto"/>
            <w:vAlign w:val="center"/>
          </w:tcPr>
          <w:p w14:paraId="17900F9F" w14:textId="77777777" w:rsidR="00883BD9" w:rsidRPr="00767B67" w:rsidRDefault="00883BD9" w:rsidP="00883BD9">
            <w:pPr>
              <w:jc w:val="center"/>
              <w:rPr>
                <w:sz w:val="16"/>
                <w:szCs w:val="16"/>
              </w:rPr>
            </w:pPr>
            <w:r w:rsidRPr="00767B67">
              <w:rPr>
                <w:sz w:val="16"/>
                <w:szCs w:val="16"/>
              </w:rPr>
              <w:t>1</w:t>
            </w:r>
          </w:p>
        </w:tc>
        <w:tc>
          <w:tcPr>
            <w:tcW w:w="417" w:type="dxa"/>
            <w:shd w:val="clear" w:color="auto" w:fill="auto"/>
            <w:vAlign w:val="center"/>
          </w:tcPr>
          <w:p w14:paraId="0CB3F97E" w14:textId="77777777" w:rsidR="00883BD9" w:rsidRPr="00767B67" w:rsidRDefault="00883BD9" w:rsidP="00883BD9">
            <w:pPr>
              <w:jc w:val="center"/>
              <w:rPr>
                <w:sz w:val="16"/>
                <w:szCs w:val="16"/>
              </w:rPr>
            </w:pPr>
            <w:r w:rsidRPr="00767B67">
              <w:rPr>
                <w:sz w:val="16"/>
                <w:szCs w:val="16"/>
              </w:rPr>
              <w:t>9</w:t>
            </w:r>
          </w:p>
        </w:tc>
        <w:tc>
          <w:tcPr>
            <w:tcW w:w="0" w:type="auto"/>
            <w:shd w:val="clear" w:color="auto" w:fill="auto"/>
          </w:tcPr>
          <w:p w14:paraId="6F77091F" w14:textId="77777777" w:rsidR="00883BD9" w:rsidRPr="00767B67" w:rsidRDefault="00720885" w:rsidP="00883BD9">
            <w:pPr>
              <w:jc w:val="center"/>
              <w:rPr>
                <w:sz w:val="16"/>
                <w:szCs w:val="16"/>
              </w:rPr>
            </w:pPr>
            <w:r>
              <w:rPr>
                <w:noProof/>
                <w:sz w:val="16"/>
                <w:szCs w:val="16"/>
                <w:lang w:eastAsia="pt-BR"/>
              </w:rPr>
              <w:pict w14:anchorId="63188069">
                <v:line id="_x0000_s2075" style="position:absolute;left:0;text-align:left;z-index:251661312;visibility:visible;mso-position-horizontal-relative:page;mso-position-vertical-relative:text" from="9.3pt,11.45pt" to="83.55pt,11.55pt" strokecolor="#5a5a5a" strokeweight="1pt">
                  <v:stroke startarrow="block" startarrowwidth="narrow" startarrowlength="short" endarrowwidth="narrow" endarrowlength="short"/>
                  <w10:wrap anchorx="page"/>
                </v:line>
              </w:pict>
            </w:r>
            <w:r w:rsidR="00883BD9" w:rsidRPr="00767B67">
              <w:rPr>
                <w:sz w:val="16"/>
                <w:szCs w:val="16"/>
              </w:rPr>
              <w:t>Sentido Cálculo</w:t>
            </w:r>
          </w:p>
        </w:tc>
      </w:tr>
      <w:tr w:rsidR="00883BD9" w:rsidRPr="00883BD9" w14:paraId="5B49B329" w14:textId="77777777" w:rsidTr="00E75165">
        <w:trPr>
          <w:trHeight w:val="342"/>
        </w:trPr>
        <w:tc>
          <w:tcPr>
            <w:tcW w:w="417" w:type="dxa"/>
            <w:shd w:val="clear" w:color="auto" w:fill="D9D9D9"/>
            <w:vAlign w:val="center"/>
          </w:tcPr>
          <w:p w14:paraId="2C7CA4D7" w14:textId="77777777" w:rsidR="00883BD9" w:rsidRPr="00767B67" w:rsidRDefault="00883BD9" w:rsidP="00883BD9">
            <w:pPr>
              <w:jc w:val="center"/>
              <w:rPr>
                <w:sz w:val="16"/>
                <w:szCs w:val="16"/>
              </w:rPr>
            </w:pPr>
            <w:r w:rsidRPr="00767B67">
              <w:rPr>
                <w:sz w:val="16"/>
                <w:szCs w:val="16"/>
              </w:rPr>
              <w:t>2</w:t>
            </w:r>
          </w:p>
        </w:tc>
        <w:tc>
          <w:tcPr>
            <w:tcW w:w="417" w:type="dxa"/>
            <w:shd w:val="clear" w:color="auto" w:fill="D9D9D9"/>
            <w:vAlign w:val="center"/>
          </w:tcPr>
          <w:p w14:paraId="44CC9BAE" w14:textId="77777777" w:rsidR="00883BD9" w:rsidRPr="00767B67" w:rsidRDefault="00883BD9" w:rsidP="00883BD9">
            <w:pPr>
              <w:jc w:val="center"/>
              <w:rPr>
                <w:sz w:val="16"/>
                <w:szCs w:val="16"/>
              </w:rPr>
            </w:pPr>
            <w:r w:rsidRPr="00767B67">
              <w:rPr>
                <w:sz w:val="16"/>
                <w:szCs w:val="16"/>
              </w:rPr>
              <w:t>9</w:t>
            </w:r>
          </w:p>
        </w:tc>
        <w:tc>
          <w:tcPr>
            <w:tcW w:w="417" w:type="dxa"/>
            <w:shd w:val="clear" w:color="auto" w:fill="D9D9D9"/>
            <w:vAlign w:val="center"/>
          </w:tcPr>
          <w:p w14:paraId="787D384D" w14:textId="77777777" w:rsidR="00883BD9" w:rsidRPr="00767B67" w:rsidRDefault="00883BD9" w:rsidP="00883BD9">
            <w:pPr>
              <w:jc w:val="center"/>
              <w:rPr>
                <w:sz w:val="16"/>
                <w:szCs w:val="16"/>
              </w:rPr>
            </w:pPr>
            <w:r w:rsidRPr="00767B67">
              <w:rPr>
                <w:sz w:val="16"/>
                <w:szCs w:val="16"/>
              </w:rPr>
              <w:t>8</w:t>
            </w:r>
          </w:p>
        </w:tc>
        <w:tc>
          <w:tcPr>
            <w:tcW w:w="417" w:type="dxa"/>
            <w:shd w:val="clear" w:color="auto" w:fill="D9D9D9"/>
            <w:vAlign w:val="center"/>
          </w:tcPr>
          <w:p w14:paraId="76E5D6DC" w14:textId="77777777" w:rsidR="00883BD9" w:rsidRPr="00767B67" w:rsidRDefault="00883BD9" w:rsidP="00883BD9">
            <w:pPr>
              <w:jc w:val="center"/>
              <w:rPr>
                <w:sz w:val="16"/>
                <w:szCs w:val="16"/>
              </w:rPr>
            </w:pPr>
            <w:r w:rsidRPr="00767B67">
              <w:rPr>
                <w:sz w:val="16"/>
                <w:szCs w:val="16"/>
              </w:rPr>
              <w:t>7</w:t>
            </w:r>
          </w:p>
        </w:tc>
        <w:tc>
          <w:tcPr>
            <w:tcW w:w="417" w:type="dxa"/>
            <w:shd w:val="clear" w:color="auto" w:fill="D9D9D9"/>
            <w:vAlign w:val="center"/>
          </w:tcPr>
          <w:p w14:paraId="6A709D8C" w14:textId="77777777" w:rsidR="00883BD9" w:rsidRPr="00767B67" w:rsidRDefault="00883BD9" w:rsidP="00883BD9">
            <w:pPr>
              <w:jc w:val="center"/>
              <w:rPr>
                <w:sz w:val="16"/>
                <w:szCs w:val="16"/>
              </w:rPr>
            </w:pPr>
            <w:r w:rsidRPr="00767B67">
              <w:rPr>
                <w:sz w:val="16"/>
                <w:szCs w:val="16"/>
              </w:rPr>
              <w:t>6</w:t>
            </w:r>
          </w:p>
        </w:tc>
        <w:tc>
          <w:tcPr>
            <w:tcW w:w="417" w:type="dxa"/>
            <w:shd w:val="clear" w:color="auto" w:fill="D9D9D9"/>
            <w:vAlign w:val="center"/>
          </w:tcPr>
          <w:p w14:paraId="7D58E5CA" w14:textId="77777777" w:rsidR="00883BD9" w:rsidRPr="00767B67" w:rsidRDefault="00883BD9" w:rsidP="00883BD9">
            <w:pPr>
              <w:jc w:val="center"/>
              <w:rPr>
                <w:sz w:val="16"/>
                <w:szCs w:val="16"/>
              </w:rPr>
            </w:pPr>
            <w:r w:rsidRPr="00767B67">
              <w:rPr>
                <w:sz w:val="16"/>
                <w:szCs w:val="16"/>
              </w:rPr>
              <w:t>5</w:t>
            </w:r>
          </w:p>
        </w:tc>
        <w:tc>
          <w:tcPr>
            <w:tcW w:w="417" w:type="dxa"/>
            <w:shd w:val="clear" w:color="auto" w:fill="D9D9D9"/>
            <w:vAlign w:val="center"/>
          </w:tcPr>
          <w:p w14:paraId="56745FBB" w14:textId="77777777" w:rsidR="00883BD9" w:rsidRPr="00767B67" w:rsidRDefault="00883BD9" w:rsidP="00883BD9">
            <w:pPr>
              <w:jc w:val="center"/>
              <w:rPr>
                <w:sz w:val="16"/>
                <w:szCs w:val="16"/>
              </w:rPr>
            </w:pPr>
            <w:r w:rsidRPr="00767B67">
              <w:rPr>
                <w:sz w:val="16"/>
                <w:szCs w:val="16"/>
              </w:rPr>
              <w:t>4</w:t>
            </w:r>
          </w:p>
        </w:tc>
        <w:tc>
          <w:tcPr>
            <w:tcW w:w="417" w:type="dxa"/>
            <w:shd w:val="clear" w:color="auto" w:fill="D9D9D9"/>
            <w:vAlign w:val="center"/>
          </w:tcPr>
          <w:p w14:paraId="498971C2" w14:textId="77777777" w:rsidR="00883BD9" w:rsidRPr="00767B67" w:rsidRDefault="00883BD9" w:rsidP="00883BD9">
            <w:pPr>
              <w:jc w:val="center"/>
              <w:rPr>
                <w:sz w:val="16"/>
                <w:szCs w:val="16"/>
              </w:rPr>
            </w:pPr>
            <w:r w:rsidRPr="00767B67">
              <w:rPr>
                <w:sz w:val="16"/>
                <w:szCs w:val="16"/>
              </w:rPr>
              <w:t>3</w:t>
            </w:r>
          </w:p>
        </w:tc>
        <w:tc>
          <w:tcPr>
            <w:tcW w:w="417" w:type="dxa"/>
            <w:shd w:val="clear" w:color="auto" w:fill="D9D9D9"/>
            <w:vAlign w:val="center"/>
          </w:tcPr>
          <w:p w14:paraId="38DDFDBD" w14:textId="77777777" w:rsidR="00883BD9" w:rsidRPr="00767B67" w:rsidRDefault="00883BD9" w:rsidP="00883BD9">
            <w:pPr>
              <w:jc w:val="center"/>
              <w:rPr>
                <w:sz w:val="16"/>
                <w:szCs w:val="16"/>
              </w:rPr>
            </w:pPr>
            <w:r w:rsidRPr="00767B67">
              <w:rPr>
                <w:sz w:val="16"/>
                <w:szCs w:val="16"/>
              </w:rPr>
              <w:t>2</w:t>
            </w:r>
          </w:p>
        </w:tc>
        <w:tc>
          <w:tcPr>
            <w:tcW w:w="417" w:type="dxa"/>
            <w:shd w:val="clear" w:color="auto" w:fill="D9D9D9"/>
            <w:vAlign w:val="center"/>
          </w:tcPr>
          <w:p w14:paraId="375C0278" w14:textId="77777777" w:rsidR="00883BD9" w:rsidRPr="00767B67" w:rsidRDefault="00883BD9" w:rsidP="00883BD9">
            <w:pPr>
              <w:jc w:val="center"/>
              <w:rPr>
                <w:sz w:val="16"/>
                <w:szCs w:val="16"/>
              </w:rPr>
            </w:pPr>
            <w:r w:rsidRPr="00767B67">
              <w:rPr>
                <w:sz w:val="16"/>
                <w:szCs w:val="16"/>
              </w:rPr>
              <w:t>9</w:t>
            </w:r>
          </w:p>
        </w:tc>
        <w:tc>
          <w:tcPr>
            <w:tcW w:w="417" w:type="dxa"/>
            <w:shd w:val="clear" w:color="auto" w:fill="D9D9D9"/>
            <w:vAlign w:val="center"/>
          </w:tcPr>
          <w:p w14:paraId="5FD78205" w14:textId="77777777" w:rsidR="00883BD9" w:rsidRPr="00767B67" w:rsidRDefault="00883BD9" w:rsidP="00883BD9">
            <w:pPr>
              <w:jc w:val="center"/>
              <w:rPr>
                <w:sz w:val="16"/>
                <w:szCs w:val="16"/>
              </w:rPr>
            </w:pPr>
            <w:r w:rsidRPr="00767B67">
              <w:rPr>
                <w:sz w:val="16"/>
                <w:szCs w:val="16"/>
              </w:rPr>
              <w:t>8</w:t>
            </w:r>
          </w:p>
        </w:tc>
        <w:tc>
          <w:tcPr>
            <w:tcW w:w="417" w:type="dxa"/>
            <w:shd w:val="clear" w:color="auto" w:fill="D9D9D9"/>
            <w:vAlign w:val="center"/>
          </w:tcPr>
          <w:p w14:paraId="69A3DE25" w14:textId="77777777" w:rsidR="00883BD9" w:rsidRPr="00767B67" w:rsidRDefault="00883BD9" w:rsidP="00883BD9">
            <w:pPr>
              <w:jc w:val="center"/>
              <w:rPr>
                <w:sz w:val="16"/>
                <w:szCs w:val="16"/>
              </w:rPr>
            </w:pPr>
            <w:r w:rsidRPr="00767B67">
              <w:rPr>
                <w:sz w:val="16"/>
                <w:szCs w:val="16"/>
              </w:rPr>
              <w:t>7</w:t>
            </w:r>
          </w:p>
        </w:tc>
        <w:tc>
          <w:tcPr>
            <w:tcW w:w="417" w:type="dxa"/>
            <w:shd w:val="clear" w:color="auto" w:fill="D9D9D9"/>
            <w:vAlign w:val="center"/>
          </w:tcPr>
          <w:p w14:paraId="4E8E1399" w14:textId="77777777" w:rsidR="00883BD9" w:rsidRPr="00767B67" w:rsidRDefault="00883BD9" w:rsidP="00883BD9">
            <w:pPr>
              <w:jc w:val="center"/>
              <w:rPr>
                <w:sz w:val="16"/>
                <w:szCs w:val="16"/>
              </w:rPr>
            </w:pPr>
            <w:r w:rsidRPr="00767B67">
              <w:rPr>
                <w:sz w:val="16"/>
                <w:szCs w:val="16"/>
              </w:rPr>
              <w:t>6</w:t>
            </w:r>
          </w:p>
        </w:tc>
        <w:tc>
          <w:tcPr>
            <w:tcW w:w="417" w:type="dxa"/>
            <w:shd w:val="clear" w:color="auto" w:fill="D9D9D9"/>
            <w:vAlign w:val="center"/>
          </w:tcPr>
          <w:p w14:paraId="3B92AC79" w14:textId="77777777" w:rsidR="00883BD9" w:rsidRPr="00767B67" w:rsidRDefault="00883BD9" w:rsidP="00883BD9">
            <w:pPr>
              <w:jc w:val="center"/>
              <w:rPr>
                <w:sz w:val="16"/>
                <w:szCs w:val="16"/>
              </w:rPr>
            </w:pPr>
            <w:r w:rsidRPr="00767B67">
              <w:rPr>
                <w:sz w:val="16"/>
                <w:szCs w:val="16"/>
              </w:rPr>
              <w:t>5</w:t>
            </w:r>
          </w:p>
        </w:tc>
        <w:tc>
          <w:tcPr>
            <w:tcW w:w="417" w:type="dxa"/>
            <w:shd w:val="clear" w:color="auto" w:fill="D9D9D9"/>
            <w:vAlign w:val="center"/>
          </w:tcPr>
          <w:p w14:paraId="04EF7A46" w14:textId="77777777" w:rsidR="00883BD9" w:rsidRPr="00767B67" w:rsidRDefault="00883BD9" w:rsidP="00883BD9">
            <w:pPr>
              <w:jc w:val="center"/>
              <w:rPr>
                <w:sz w:val="16"/>
                <w:szCs w:val="16"/>
              </w:rPr>
            </w:pPr>
            <w:r w:rsidRPr="00767B67">
              <w:rPr>
                <w:sz w:val="16"/>
                <w:szCs w:val="16"/>
              </w:rPr>
              <w:t>4</w:t>
            </w:r>
          </w:p>
        </w:tc>
        <w:tc>
          <w:tcPr>
            <w:tcW w:w="417" w:type="dxa"/>
            <w:shd w:val="clear" w:color="auto" w:fill="D9D9D9"/>
            <w:vAlign w:val="center"/>
          </w:tcPr>
          <w:p w14:paraId="72327A83" w14:textId="77777777" w:rsidR="00883BD9" w:rsidRPr="00767B67" w:rsidRDefault="00883BD9" w:rsidP="00883BD9">
            <w:pPr>
              <w:jc w:val="center"/>
              <w:rPr>
                <w:sz w:val="16"/>
                <w:szCs w:val="16"/>
              </w:rPr>
            </w:pPr>
            <w:r w:rsidRPr="00767B67">
              <w:rPr>
                <w:sz w:val="16"/>
                <w:szCs w:val="16"/>
              </w:rPr>
              <w:t>3</w:t>
            </w:r>
          </w:p>
        </w:tc>
        <w:tc>
          <w:tcPr>
            <w:tcW w:w="417" w:type="dxa"/>
            <w:shd w:val="clear" w:color="auto" w:fill="D9D9D9"/>
            <w:vAlign w:val="center"/>
          </w:tcPr>
          <w:p w14:paraId="1592DE71" w14:textId="77777777" w:rsidR="00883BD9" w:rsidRPr="00767B67" w:rsidRDefault="00883BD9" w:rsidP="00883BD9">
            <w:pPr>
              <w:jc w:val="center"/>
              <w:rPr>
                <w:sz w:val="16"/>
                <w:szCs w:val="16"/>
              </w:rPr>
            </w:pPr>
            <w:r w:rsidRPr="00767B67">
              <w:rPr>
                <w:sz w:val="16"/>
                <w:szCs w:val="16"/>
              </w:rPr>
              <w:t>2</w:t>
            </w:r>
          </w:p>
        </w:tc>
        <w:tc>
          <w:tcPr>
            <w:tcW w:w="0" w:type="auto"/>
            <w:shd w:val="clear" w:color="auto" w:fill="D9D9D9"/>
            <w:vAlign w:val="center"/>
          </w:tcPr>
          <w:p w14:paraId="3E6C496D" w14:textId="77777777" w:rsidR="00883BD9" w:rsidRPr="00767B67" w:rsidRDefault="00883BD9" w:rsidP="00883BD9">
            <w:pPr>
              <w:jc w:val="center"/>
              <w:rPr>
                <w:rFonts w:ascii="Futura Std Book Bold TTF" w:hAnsi="Futura Std Book Bold TTF"/>
                <w:b/>
                <w:sz w:val="16"/>
                <w:szCs w:val="16"/>
              </w:rPr>
            </w:pPr>
            <w:r w:rsidRPr="00767B67">
              <w:rPr>
                <w:rFonts w:ascii="Futura Std Book Bold TTF" w:hAnsi="Futura Std Book Bold TTF"/>
                <w:b/>
                <w:sz w:val="16"/>
                <w:szCs w:val="16"/>
              </w:rPr>
              <w:t>Índice Multiplicação</w:t>
            </w:r>
          </w:p>
        </w:tc>
      </w:tr>
      <w:tr w:rsidR="00883BD9" w:rsidRPr="00883BD9" w14:paraId="3B0858DE" w14:textId="77777777" w:rsidTr="00E75165">
        <w:trPr>
          <w:trHeight w:val="337"/>
        </w:trPr>
        <w:tc>
          <w:tcPr>
            <w:tcW w:w="417" w:type="dxa"/>
            <w:shd w:val="clear" w:color="auto" w:fill="auto"/>
            <w:vAlign w:val="center"/>
          </w:tcPr>
          <w:p w14:paraId="356B208F" w14:textId="77777777" w:rsidR="00883BD9" w:rsidRPr="00767B67" w:rsidRDefault="00883BD9" w:rsidP="00883BD9">
            <w:pPr>
              <w:jc w:val="center"/>
              <w:rPr>
                <w:sz w:val="16"/>
                <w:szCs w:val="16"/>
              </w:rPr>
            </w:pPr>
            <w:r w:rsidRPr="00767B67">
              <w:rPr>
                <w:sz w:val="16"/>
                <w:szCs w:val="16"/>
              </w:rPr>
              <w:t>02</w:t>
            </w:r>
          </w:p>
        </w:tc>
        <w:tc>
          <w:tcPr>
            <w:tcW w:w="417" w:type="dxa"/>
            <w:shd w:val="clear" w:color="auto" w:fill="auto"/>
            <w:vAlign w:val="center"/>
          </w:tcPr>
          <w:p w14:paraId="69CCE0AB" w14:textId="77777777" w:rsidR="00883BD9" w:rsidRPr="00767B67" w:rsidRDefault="00883BD9" w:rsidP="00883BD9">
            <w:pPr>
              <w:jc w:val="center"/>
              <w:rPr>
                <w:sz w:val="16"/>
                <w:szCs w:val="16"/>
              </w:rPr>
            </w:pPr>
            <w:r w:rsidRPr="00767B67">
              <w:rPr>
                <w:sz w:val="16"/>
                <w:szCs w:val="16"/>
              </w:rPr>
              <w:t>36</w:t>
            </w:r>
          </w:p>
        </w:tc>
        <w:tc>
          <w:tcPr>
            <w:tcW w:w="417" w:type="dxa"/>
            <w:shd w:val="clear" w:color="auto" w:fill="auto"/>
            <w:vAlign w:val="center"/>
          </w:tcPr>
          <w:p w14:paraId="73D3EE56"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246B60DD"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466FCF6F"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4A75A44C"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1E2CE2AF"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3B011CB4"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34B70A05"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6D08397B"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6F921173"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51B46D06"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11C76FF3"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2B1E7EEB"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4BF7B558" w14:textId="77777777" w:rsidR="00883BD9" w:rsidRPr="00767B67" w:rsidRDefault="00883BD9" w:rsidP="00883BD9">
            <w:pPr>
              <w:jc w:val="center"/>
              <w:rPr>
                <w:sz w:val="16"/>
                <w:szCs w:val="16"/>
              </w:rPr>
            </w:pPr>
            <w:r w:rsidRPr="00767B67">
              <w:rPr>
                <w:sz w:val="16"/>
                <w:szCs w:val="16"/>
              </w:rPr>
              <w:t>00</w:t>
            </w:r>
          </w:p>
        </w:tc>
        <w:tc>
          <w:tcPr>
            <w:tcW w:w="417" w:type="dxa"/>
            <w:shd w:val="clear" w:color="auto" w:fill="auto"/>
            <w:vAlign w:val="center"/>
          </w:tcPr>
          <w:p w14:paraId="78F4BEBE" w14:textId="77777777" w:rsidR="00883BD9" w:rsidRPr="00767B67" w:rsidRDefault="00883BD9" w:rsidP="00883BD9">
            <w:pPr>
              <w:jc w:val="center"/>
              <w:rPr>
                <w:sz w:val="16"/>
                <w:szCs w:val="16"/>
              </w:rPr>
            </w:pPr>
            <w:r w:rsidRPr="00767B67">
              <w:rPr>
                <w:sz w:val="16"/>
                <w:szCs w:val="16"/>
              </w:rPr>
              <w:t>03</w:t>
            </w:r>
          </w:p>
        </w:tc>
        <w:tc>
          <w:tcPr>
            <w:tcW w:w="417" w:type="dxa"/>
            <w:shd w:val="clear" w:color="auto" w:fill="auto"/>
            <w:vAlign w:val="center"/>
          </w:tcPr>
          <w:p w14:paraId="60466DB1" w14:textId="77777777" w:rsidR="00883BD9" w:rsidRPr="00767B67" w:rsidRDefault="00883BD9" w:rsidP="00883BD9">
            <w:pPr>
              <w:jc w:val="center"/>
              <w:rPr>
                <w:sz w:val="16"/>
                <w:szCs w:val="16"/>
              </w:rPr>
            </w:pPr>
            <w:r w:rsidRPr="00767B67">
              <w:rPr>
                <w:sz w:val="16"/>
                <w:szCs w:val="16"/>
              </w:rPr>
              <w:t>18</w:t>
            </w:r>
          </w:p>
        </w:tc>
        <w:tc>
          <w:tcPr>
            <w:tcW w:w="0" w:type="auto"/>
            <w:shd w:val="clear" w:color="auto" w:fill="595959"/>
            <w:vAlign w:val="center"/>
          </w:tcPr>
          <w:p w14:paraId="08EB0415" w14:textId="77777777" w:rsidR="00883BD9" w:rsidRPr="00E75165" w:rsidRDefault="00883BD9" w:rsidP="00883BD9">
            <w:pPr>
              <w:jc w:val="center"/>
              <w:rPr>
                <w:rFonts w:ascii="Futura Std Book Bold TTF" w:hAnsi="Futura Std Book Bold TTF"/>
                <w:color w:val="FFFFFF"/>
                <w:sz w:val="16"/>
                <w:szCs w:val="16"/>
              </w:rPr>
            </w:pPr>
            <w:r w:rsidRPr="00E75165">
              <w:rPr>
                <w:rFonts w:ascii="Futura Std Book Bold TTF" w:hAnsi="Futura Std Book Bold TTF"/>
                <w:color w:val="FFFFFF"/>
                <w:sz w:val="16"/>
                <w:szCs w:val="16"/>
              </w:rPr>
              <w:t>Resultado Multiplicação</w:t>
            </w:r>
          </w:p>
        </w:tc>
      </w:tr>
    </w:tbl>
    <w:p w14:paraId="4A46222D" w14:textId="77777777" w:rsidR="00883BD9" w:rsidRPr="00883BD9" w:rsidRDefault="00883BD9" w:rsidP="00193CCC">
      <w:pPr>
        <w:pStyle w:val="Estilo2"/>
        <w:numPr>
          <w:ilvl w:val="2"/>
          <w:numId w:val="1"/>
        </w:numPr>
      </w:pPr>
      <w:bookmarkStart w:id="402" w:name="_Toc36152358"/>
      <w:bookmarkStart w:id="403" w:name="_Toc115713477"/>
      <w:bookmarkStart w:id="404" w:name="_Toc115717048"/>
      <w:bookmarkStart w:id="405" w:name="_Toc181879308"/>
      <w:bookmarkStart w:id="406" w:name="_Toc181879854"/>
      <w:r w:rsidRPr="00883BD9">
        <w:t>2º passo</w:t>
      </w:r>
      <w:bookmarkEnd w:id="402"/>
      <w:bookmarkEnd w:id="403"/>
      <w:bookmarkEnd w:id="404"/>
      <w:bookmarkEnd w:id="405"/>
      <w:bookmarkEnd w:id="406"/>
    </w:p>
    <w:p w14:paraId="7F99F6E7" w14:textId="77777777" w:rsidR="00883BD9" w:rsidRPr="00883BD9" w:rsidRDefault="00883BD9" w:rsidP="00883BD9">
      <w:r w:rsidRPr="00883BD9">
        <w:t>Somar o resultado da multiplicação.</w:t>
      </w:r>
    </w:p>
    <w:p w14:paraId="50A204F6" w14:textId="77777777" w:rsidR="00883BD9" w:rsidRPr="00883BD9" w:rsidRDefault="00883BD9" w:rsidP="00883BD9"/>
    <w:p w14:paraId="72A533BF" w14:textId="77777777" w:rsidR="00883BD9" w:rsidRPr="00883BD9" w:rsidRDefault="00883BD9" w:rsidP="00883BD9">
      <w:r w:rsidRPr="00883BD9">
        <w:t>02+36+00+00+00+00+00+00+00+00+00+00+00+00+00+03+18 = 59</w:t>
      </w:r>
    </w:p>
    <w:p w14:paraId="46BF132F" w14:textId="77777777" w:rsidR="00883BD9" w:rsidRPr="00883BD9" w:rsidRDefault="00883BD9" w:rsidP="00883BD9"/>
    <w:p w14:paraId="2B4FC206" w14:textId="77777777" w:rsidR="00883BD9" w:rsidRPr="00883BD9" w:rsidRDefault="00883BD9" w:rsidP="00883BD9">
      <w:r w:rsidRPr="00767B67">
        <w:rPr>
          <w:rFonts w:ascii="Futura Std Book Bold TTF" w:hAnsi="Futura Std Book Bold TTF"/>
        </w:rPr>
        <w:t>Total da Soma =</w:t>
      </w:r>
      <w:r w:rsidRPr="00883BD9">
        <w:t xml:space="preserve"> 59</w:t>
      </w:r>
    </w:p>
    <w:p w14:paraId="2DD332C1" w14:textId="77777777" w:rsidR="00883BD9" w:rsidRPr="00883BD9" w:rsidRDefault="00883BD9" w:rsidP="00193CCC">
      <w:pPr>
        <w:pStyle w:val="Estilo2"/>
        <w:numPr>
          <w:ilvl w:val="2"/>
          <w:numId w:val="1"/>
        </w:numPr>
      </w:pPr>
      <w:bookmarkStart w:id="407" w:name="_Toc36152359"/>
      <w:bookmarkStart w:id="408" w:name="_Toc115713478"/>
      <w:bookmarkStart w:id="409" w:name="_Toc115717049"/>
      <w:bookmarkStart w:id="410" w:name="_Toc181879309"/>
      <w:bookmarkStart w:id="411" w:name="_Toc181879855"/>
      <w:r w:rsidRPr="00883BD9">
        <w:t>3º passo</w:t>
      </w:r>
      <w:bookmarkEnd w:id="407"/>
      <w:bookmarkEnd w:id="408"/>
      <w:bookmarkEnd w:id="409"/>
      <w:bookmarkEnd w:id="410"/>
      <w:bookmarkEnd w:id="411"/>
    </w:p>
    <w:p w14:paraId="1A4ED009" w14:textId="77777777" w:rsidR="00883BD9" w:rsidRPr="00883BD9" w:rsidRDefault="00883BD9" w:rsidP="00883BD9">
      <w:r w:rsidRPr="00883BD9">
        <w:t>Dividir o Total da Soma por 11.</w:t>
      </w:r>
    </w:p>
    <w:p w14:paraId="5C8FAC67" w14:textId="77777777" w:rsidR="00883BD9" w:rsidRPr="00883BD9" w:rsidRDefault="00883BD9" w:rsidP="00883BD9"/>
    <w:p w14:paraId="0ED5E208" w14:textId="77777777" w:rsidR="00883BD9" w:rsidRPr="00883BD9" w:rsidRDefault="00883BD9" w:rsidP="00883BD9">
      <w:r w:rsidRPr="00883BD9">
        <w:t>59/11 = 5 (Resto 4)</w:t>
      </w:r>
    </w:p>
    <w:p w14:paraId="3E4D14FD" w14:textId="77777777" w:rsidR="00883BD9" w:rsidRPr="00883BD9" w:rsidRDefault="00883BD9" w:rsidP="00193CCC">
      <w:pPr>
        <w:pStyle w:val="Estilo2"/>
        <w:numPr>
          <w:ilvl w:val="2"/>
          <w:numId w:val="1"/>
        </w:numPr>
      </w:pPr>
      <w:bookmarkStart w:id="412" w:name="_Toc36152360"/>
      <w:bookmarkStart w:id="413" w:name="_Toc115713479"/>
      <w:bookmarkStart w:id="414" w:name="_Toc115717050"/>
      <w:bookmarkStart w:id="415" w:name="_Toc181879310"/>
      <w:bookmarkStart w:id="416" w:name="_Toc181879856"/>
      <w:r w:rsidRPr="00883BD9">
        <w:t>4º passo</w:t>
      </w:r>
      <w:bookmarkEnd w:id="412"/>
      <w:bookmarkEnd w:id="413"/>
      <w:bookmarkEnd w:id="414"/>
      <w:bookmarkEnd w:id="415"/>
      <w:bookmarkEnd w:id="416"/>
    </w:p>
    <w:p w14:paraId="2E2AFDB6" w14:textId="77777777" w:rsidR="00883BD9" w:rsidRPr="00883BD9" w:rsidRDefault="00883BD9" w:rsidP="00883BD9">
      <w:r w:rsidRPr="00883BD9">
        <w:t>O Resto da divisão deve ser subtraído de 11</w:t>
      </w:r>
    </w:p>
    <w:p w14:paraId="4253F3C0" w14:textId="77777777" w:rsidR="00883BD9" w:rsidRPr="00883BD9" w:rsidRDefault="00883BD9" w:rsidP="00883BD9"/>
    <w:p w14:paraId="29BAF547" w14:textId="77777777" w:rsidR="00883BD9" w:rsidRPr="00883BD9" w:rsidRDefault="00883BD9" w:rsidP="00883BD9">
      <w:r w:rsidRPr="00883BD9">
        <w:t>11 - 4 = 7</w:t>
      </w:r>
    </w:p>
    <w:p w14:paraId="0460672F" w14:textId="77777777" w:rsidR="00883BD9" w:rsidRPr="00883BD9" w:rsidRDefault="00883BD9" w:rsidP="00883BD9"/>
    <w:p w14:paraId="01632702" w14:textId="77777777" w:rsidR="00883BD9" w:rsidRPr="00883BD9" w:rsidRDefault="00883BD9" w:rsidP="00883BD9">
      <w:r w:rsidRPr="00767B67">
        <w:rPr>
          <w:rFonts w:ascii="Futura Std Book Bold TTF" w:hAnsi="Futura Std Book Bold TTF"/>
        </w:rPr>
        <w:t>RESULTADO:</w:t>
      </w:r>
      <w:r w:rsidRPr="00883BD9">
        <w:t xml:space="preserve"> DV = 7</w:t>
      </w:r>
    </w:p>
    <w:p w14:paraId="53DC1C4A" w14:textId="77777777" w:rsidR="00883BD9" w:rsidRPr="00883BD9" w:rsidRDefault="00883BD9" w:rsidP="00883BD9"/>
    <w:p w14:paraId="3E36354D" w14:textId="77777777" w:rsidR="002C3DEF" w:rsidRDefault="00883BD9" w:rsidP="00883BD9">
      <w:r w:rsidRPr="00883BD9">
        <w:t>Se o RESULTADO for maior que 9 (nove) o DV será 0 (zero), caso contrário o RESULTADO será o DV.</w:t>
      </w:r>
    </w:p>
    <w:p w14:paraId="40A797ED" w14:textId="77777777" w:rsidR="004B6B35" w:rsidRDefault="004B6B35" w:rsidP="004B6B35">
      <w:pPr>
        <w:pStyle w:val="Estilo2"/>
        <w:ind w:hanging="436"/>
      </w:pPr>
      <w:r>
        <w:br w:type="page"/>
      </w:r>
      <w:bookmarkStart w:id="417" w:name="_Toc181879857"/>
      <w:r w:rsidR="003B4F3B">
        <w:lastRenderedPageBreak/>
        <w:t>Anexo V – Linha Digitável / Representação Numérica</w:t>
      </w:r>
      <w:bookmarkEnd w:id="417"/>
    </w:p>
    <w:p w14:paraId="787C277A" w14:textId="77777777" w:rsidR="004B6B35" w:rsidRDefault="004B6B35" w:rsidP="004B6B35">
      <w:r>
        <w:t>A Linha Digitável é composta por cinco campos, conforme discriminação a seguir:</w:t>
      </w:r>
    </w:p>
    <w:p w14:paraId="4E035EFE" w14:textId="77777777" w:rsidR="004B6B35" w:rsidRDefault="004B6B35" w:rsidP="004B6B35"/>
    <w:p w14:paraId="726010DC" w14:textId="77777777" w:rsidR="004B6B35" w:rsidRDefault="004B6B35" w:rsidP="004B6B35">
      <w:r w:rsidRPr="004B6B35">
        <w:rPr>
          <w:rFonts w:ascii="Futura Std Book Bold TTF" w:hAnsi="Futura Std Book Bold TTF"/>
        </w:rPr>
        <w:t>1º Campo:</w:t>
      </w:r>
      <w:r>
        <w:t xml:space="preserve"> Composto por código banco (posições 1 a 3 do código de  barras), código da moeda (posição 4 do código de barras), as cinco primeiras posições do campo livre (posições 20 a 24 do código de barras) e digito verificador deste campo;</w:t>
      </w:r>
    </w:p>
    <w:p w14:paraId="6A73B8E9" w14:textId="77777777" w:rsidR="004B6B35" w:rsidRDefault="004B6B35" w:rsidP="004B6B35"/>
    <w:p w14:paraId="7489BF8C" w14:textId="77777777" w:rsidR="004B6B35" w:rsidRDefault="004B6B35" w:rsidP="004B6B35">
      <w:r w:rsidRPr="004B6B35">
        <w:rPr>
          <w:rFonts w:ascii="Futura Std Book Bold TTF" w:hAnsi="Futura Std Book Bold TTF"/>
        </w:rPr>
        <w:t>2º Campo:</w:t>
      </w:r>
      <w:r>
        <w:t xml:space="preserve"> Composto pelas posições 6 a 15 do campo livre (posições 25 a 34 do código de barras) e digito verificador deste campo;</w:t>
      </w:r>
    </w:p>
    <w:p w14:paraId="63865631" w14:textId="77777777" w:rsidR="004B6B35" w:rsidRDefault="004B6B35" w:rsidP="004B6B35"/>
    <w:p w14:paraId="33A58B37" w14:textId="77777777" w:rsidR="004B6B35" w:rsidRDefault="004B6B35" w:rsidP="004B6B35">
      <w:r w:rsidRPr="004B6B35">
        <w:rPr>
          <w:rFonts w:ascii="Futura Std Book Bold TTF" w:hAnsi="Futura Std Book Bold TTF"/>
        </w:rPr>
        <w:t>3º Campo:</w:t>
      </w:r>
      <w:r>
        <w:t xml:space="preserve"> Composto pelas posições 16 a 25 do campo livre (posições 35 a 44 do código de barras) e digito verificador deste campo;</w:t>
      </w:r>
    </w:p>
    <w:p w14:paraId="70DA88A8" w14:textId="77777777" w:rsidR="004B6B35" w:rsidRDefault="004B6B35" w:rsidP="004B6B35"/>
    <w:p w14:paraId="0AB98068" w14:textId="77777777" w:rsidR="004B6B35" w:rsidRDefault="004B6B35" w:rsidP="004B6B35">
      <w:r w:rsidRPr="004B6B35">
        <w:rPr>
          <w:rFonts w:ascii="Futura Std Book Bold TTF" w:hAnsi="Futura Std Book Bold TTF"/>
        </w:rPr>
        <w:t>4º Campo:</w:t>
      </w:r>
      <w:r>
        <w:t xml:space="preserve"> Dígito verificador geral do código de barras (posição 5 do código de barras);</w:t>
      </w:r>
    </w:p>
    <w:p w14:paraId="097FD480" w14:textId="77777777" w:rsidR="004B6B35" w:rsidRDefault="004B6B35" w:rsidP="004B6B35"/>
    <w:p w14:paraId="0807E741" w14:textId="77777777" w:rsidR="004B6B35" w:rsidRDefault="004B6B35" w:rsidP="004B6B35">
      <w:r w:rsidRPr="004B6B35">
        <w:rPr>
          <w:rFonts w:ascii="Futura Std Book Bold TTF" w:hAnsi="Futura Std Book Bold TTF"/>
        </w:rPr>
        <w:t>5º Campo:</w:t>
      </w:r>
      <w:r>
        <w:t xml:space="preserve"> Composto pelo "fator de vencimento" (posições 6 a 9 do código de barras) e pelo valor nominal do documento (posições 10 a 19 do código de barras), com a inclusão de zeros entre eles até compor as 14 posições do campo e sem edição (sem ponto e sem vírgula). Não obstante existam 10 posições, o valor nominal do documento não poderá exceder R$ 9.999.999,99.</w:t>
      </w:r>
    </w:p>
    <w:p w14:paraId="323F574B" w14:textId="77777777" w:rsidR="004B6B35" w:rsidRDefault="004B6B35" w:rsidP="004B6B35"/>
    <w:p w14:paraId="4304B84E" w14:textId="77777777" w:rsidR="004B6B35" w:rsidRDefault="004B6B35" w:rsidP="004B6B35">
      <w:r>
        <w:t>Os três primeiros campos devem ser editados, após as cinco primeiras posições, com um ponto “.”, a fim de facilitar a visualização para a digitação, quando necessário.</w:t>
      </w:r>
    </w:p>
    <w:p w14:paraId="271F5CEF" w14:textId="77777777" w:rsidR="004B6B35" w:rsidRDefault="004B6B35" w:rsidP="004B6B35"/>
    <w:p w14:paraId="793CF312" w14:textId="77777777" w:rsidR="004B6B35" w:rsidRDefault="004B6B35" w:rsidP="004B6B35">
      <w:r>
        <w:t>Os campos são separados por espaço, equivalente a um caractere.</w:t>
      </w:r>
    </w:p>
    <w:p w14:paraId="3245E6DC" w14:textId="77777777" w:rsidR="004B6B35" w:rsidRDefault="004B6B35" w:rsidP="004B6B35"/>
    <w:p w14:paraId="3EB6605C" w14:textId="77777777" w:rsidR="004B6B35" w:rsidRDefault="004B6B35" w:rsidP="004B6B35">
      <w:r>
        <w:t>Os dados da representação numérica não se apresentam na mesma ordem do código de barras, mas sim de acordo com a sequência descrita acima.</w:t>
      </w:r>
    </w:p>
    <w:p w14:paraId="759B8C79" w14:textId="77777777" w:rsidR="004B6B35" w:rsidRDefault="004B6B35" w:rsidP="004B6B35"/>
    <w:p w14:paraId="6B69031A" w14:textId="77777777" w:rsidR="004B6B35" w:rsidRDefault="004B6B35" w:rsidP="004B6B35">
      <w:r>
        <w:t>Os dígitos verificadores referentes aos campos 1, 2 e 3 não são representados no código de barras.</w:t>
      </w:r>
    </w:p>
    <w:p w14:paraId="36A8F41B" w14:textId="77777777" w:rsidR="004B6B35" w:rsidRDefault="004B6B35" w:rsidP="004B6B35"/>
    <w:p w14:paraId="0AA98CCC" w14:textId="77777777" w:rsidR="004B6B35" w:rsidRDefault="004B6B35" w:rsidP="004B6B35">
      <w:r>
        <w:t>No quinto campo:</w:t>
      </w:r>
    </w:p>
    <w:p w14:paraId="258B318C" w14:textId="77777777" w:rsidR="004B6B35" w:rsidRDefault="004B6B35" w:rsidP="005E0134">
      <w:pPr>
        <w:numPr>
          <w:ilvl w:val="0"/>
          <w:numId w:val="15"/>
        </w:numPr>
      </w:pPr>
      <w:r>
        <w:t>Não deverá haver separação por pontos, vírgulas ou espaços.</w:t>
      </w:r>
    </w:p>
    <w:p w14:paraId="67F88D9E" w14:textId="77777777" w:rsidR="004B6B35" w:rsidRDefault="004B6B35" w:rsidP="005E0134">
      <w:pPr>
        <w:numPr>
          <w:ilvl w:val="0"/>
          <w:numId w:val="15"/>
        </w:numPr>
      </w:pPr>
      <w:r>
        <w:t xml:space="preserve">A existência de “0000” no campo “fator de vencimento” da linha digitável do boleto de cobrança é indicativo de que o código de barras não contém fator de vencimento. Nesse caso, o banco acolhedor/recebedor estará isento das </w:t>
      </w:r>
      <w:r>
        <w:lastRenderedPageBreak/>
        <w:t>responsabilidades pelo recebimento após o vencimento, que impede de identificar automaticamente se o boleto está ou não vencido;</w:t>
      </w:r>
    </w:p>
    <w:p w14:paraId="455DC45C" w14:textId="77777777" w:rsidR="004B6B35" w:rsidRDefault="004B6B35" w:rsidP="005E0134">
      <w:pPr>
        <w:numPr>
          <w:ilvl w:val="0"/>
          <w:numId w:val="15"/>
        </w:numPr>
      </w:pPr>
      <w:r>
        <w:t>Quando se tratar de boleto sem discriminação do valor no código de barras a representação deve ser com zeros.</w:t>
      </w:r>
    </w:p>
    <w:p w14:paraId="3942CEB8" w14:textId="77777777" w:rsidR="004B6B35" w:rsidRDefault="004B6B35" w:rsidP="005E0134">
      <w:pPr>
        <w:numPr>
          <w:ilvl w:val="0"/>
          <w:numId w:val="15"/>
        </w:numPr>
      </w:pPr>
      <w:r>
        <w:t>O valor nominal do documento não poderá exceder R$ 9.999.999,99.</w:t>
      </w:r>
    </w:p>
    <w:p w14:paraId="530145C1" w14:textId="77777777" w:rsidR="004B6B35" w:rsidRDefault="004B6B35" w:rsidP="00883BD9"/>
    <w:p w14:paraId="72DDDFF1" w14:textId="77777777" w:rsidR="004B6B35" w:rsidRPr="003B4F3B" w:rsidRDefault="003B4F3B" w:rsidP="004B6B35">
      <w:pPr>
        <w:rPr>
          <w:rFonts w:ascii="Futura Std Book Bold TTF" w:hAnsi="Futura Std Book Bold TTF"/>
        </w:rPr>
      </w:pPr>
      <w:r w:rsidRPr="003B4F3B">
        <w:rPr>
          <w:rFonts w:ascii="Futura Std Book Bold TTF" w:hAnsi="Futura Std Book Bold TTF"/>
        </w:rPr>
        <w:t>Exemplo de composição da linha digitável:</w:t>
      </w:r>
    </w:p>
    <w:p w14:paraId="44E510CB" w14:textId="77777777" w:rsidR="004B6B35" w:rsidRPr="003D3BB3" w:rsidRDefault="004B6B35" w:rsidP="004B6B35">
      <w:pPr>
        <w:ind w:left="540"/>
        <w:rPr>
          <w:rFonts w:ascii="Arial" w:hAnsi="Arial" w:cs="Arial"/>
          <w:b/>
          <w:color w:val="000000"/>
          <w:sz w:val="18"/>
          <w:szCs w:val="18"/>
        </w:r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2"/>
        <w:gridCol w:w="2162"/>
        <w:gridCol w:w="2164"/>
        <w:gridCol w:w="1457"/>
        <w:gridCol w:w="2476"/>
      </w:tblGrid>
      <w:tr w:rsidR="004B6B35" w:rsidRPr="00A47330" w14:paraId="099DB003" w14:textId="77777777" w:rsidTr="00E75165">
        <w:tc>
          <w:tcPr>
            <w:tcW w:w="1037" w:type="pct"/>
            <w:tcBorders>
              <w:left w:val="single" w:sz="4" w:space="0" w:color="595959"/>
              <w:bottom w:val="nil"/>
              <w:right w:val="single" w:sz="4" w:space="0" w:color="595959"/>
            </w:tcBorders>
            <w:shd w:val="clear" w:color="auto" w:fill="auto"/>
          </w:tcPr>
          <w:p w14:paraId="22C2197C" w14:textId="77777777" w:rsidR="004B6B35" w:rsidRPr="003B4F3B" w:rsidRDefault="004B6B35" w:rsidP="003B4F3B">
            <w:pPr>
              <w:jc w:val="center"/>
              <w:rPr>
                <w:rFonts w:ascii="Futura Std Book Bold TTF" w:hAnsi="Futura Std Book Bold TTF"/>
              </w:rPr>
            </w:pPr>
            <w:r w:rsidRPr="003B4F3B">
              <w:rPr>
                <w:rFonts w:ascii="Futura Std Book Bold TTF" w:hAnsi="Futura Std Book Bold TTF"/>
              </w:rPr>
              <w:t>Campo 1</w:t>
            </w:r>
          </w:p>
        </w:tc>
        <w:tc>
          <w:tcPr>
            <w:tcW w:w="1037" w:type="pct"/>
            <w:tcBorders>
              <w:left w:val="single" w:sz="4" w:space="0" w:color="595959"/>
              <w:bottom w:val="nil"/>
              <w:right w:val="single" w:sz="4" w:space="0" w:color="595959"/>
            </w:tcBorders>
            <w:shd w:val="clear" w:color="auto" w:fill="auto"/>
          </w:tcPr>
          <w:p w14:paraId="0B586671" w14:textId="77777777" w:rsidR="004B6B35" w:rsidRPr="003B4F3B" w:rsidRDefault="004B6B35" w:rsidP="003B4F3B">
            <w:pPr>
              <w:jc w:val="center"/>
              <w:rPr>
                <w:rFonts w:ascii="Futura Std Book Bold TTF" w:hAnsi="Futura Std Book Bold TTF"/>
              </w:rPr>
            </w:pPr>
            <w:r w:rsidRPr="003B4F3B">
              <w:rPr>
                <w:rFonts w:ascii="Futura Std Book Bold TTF" w:hAnsi="Futura Std Book Bold TTF"/>
              </w:rPr>
              <w:t>Campo 2</w:t>
            </w:r>
          </w:p>
        </w:tc>
        <w:tc>
          <w:tcPr>
            <w:tcW w:w="1038" w:type="pct"/>
            <w:tcBorders>
              <w:left w:val="single" w:sz="4" w:space="0" w:color="595959"/>
              <w:bottom w:val="nil"/>
              <w:right w:val="single" w:sz="4" w:space="0" w:color="595959"/>
            </w:tcBorders>
            <w:shd w:val="clear" w:color="auto" w:fill="auto"/>
          </w:tcPr>
          <w:p w14:paraId="595EBFF6" w14:textId="77777777" w:rsidR="004B6B35" w:rsidRPr="003B4F3B" w:rsidRDefault="004B6B35" w:rsidP="003B4F3B">
            <w:pPr>
              <w:jc w:val="center"/>
              <w:rPr>
                <w:rFonts w:ascii="Futura Std Book Bold TTF" w:hAnsi="Futura Std Book Bold TTF"/>
              </w:rPr>
            </w:pPr>
            <w:r w:rsidRPr="003B4F3B">
              <w:rPr>
                <w:rFonts w:ascii="Futura Std Book Bold TTF" w:hAnsi="Futura Std Book Bold TTF"/>
              </w:rPr>
              <w:t>Campo 3</w:t>
            </w:r>
          </w:p>
        </w:tc>
        <w:tc>
          <w:tcPr>
            <w:tcW w:w="699" w:type="pct"/>
            <w:tcBorders>
              <w:left w:val="single" w:sz="4" w:space="0" w:color="595959"/>
              <w:bottom w:val="nil"/>
              <w:right w:val="single" w:sz="4" w:space="0" w:color="595959"/>
            </w:tcBorders>
            <w:shd w:val="clear" w:color="auto" w:fill="auto"/>
          </w:tcPr>
          <w:p w14:paraId="22F72213" w14:textId="77777777" w:rsidR="004B6B35" w:rsidRPr="003B4F3B" w:rsidRDefault="004B6B35" w:rsidP="003B4F3B">
            <w:pPr>
              <w:jc w:val="center"/>
              <w:rPr>
                <w:rFonts w:ascii="Futura Std Book Bold TTF" w:hAnsi="Futura Std Book Bold TTF"/>
              </w:rPr>
            </w:pPr>
            <w:r w:rsidRPr="003B4F3B">
              <w:rPr>
                <w:rFonts w:ascii="Futura Std Book Bold TTF" w:hAnsi="Futura Std Book Bold TTF"/>
              </w:rPr>
              <w:t>Campo 4</w:t>
            </w:r>
          </w:p>
        </w:tc>
        <w:tc>
          <w:tcPr>
            <w:tcW w:w="1188" w:type="pct"/>
            <w:tcBorders>
              <w:left w:val="single" w:sz="4" w:space="0" w:color="595959"/>
              <w:bottom w:val="nil"/>
              <w:right w:val="single" w:sz="4" w:space="0" w:color="595959"/>
            </w:tcBorders>
            <w:shd w:val="clear" w:color="auto" w:fill="auto"/>
          </w:tcPr>
          <w:p w14:paraId="7DE30758" w14:textId="77777777" w:rsidR="004B6B35" w:rsidRPr="003B4F3B" w:rsidRDefault="004B6B35" w:rsidP="003B4F3B">
            <w:pPr>
              <w:jc w:val="center"/>
              <w:rPr>
                <w:rFonts w:ascii="Futura Std Book Bold TTF" w:hAnsi="Futura Std Book Bold TTF"/>
              </w:rPr>
            </w:pPr>
            <w:r w:rsidRPr="003B4F3B">
              <w:rPr>
                <w:rFonts w:ascii="Futura Std Book Bold TTF" w:hAnsi="Futura Std Book Bold TTF"/>
              </w:rPr>
              <w:t>Campo 5</w:t>
            </w:r>
          </w:p>
        </w:tc>
      </w:tr>
      <w:tr w:rsidR="004B6B35" w:rsidRPr="00A47330" w14:paraId="1F1B3C99" w14:textId="77777777" w:rsidTr="00E75165">
        <w:tc>
          <w:tcPr>
            <w:tcW w:w="1037" w:type="pct"/>
            <w:tcBorders>
              <w:top w:val="nil"/>
              <w:left w:val="single" w:sz="4" w:space="0" w:color="595959"/>
              <w:bottom w:val="nil"/>
              <w:right w:val="single" w:sz="4" w:space="0" w:color="595959"/>
            </w:tcBorders>
            <w:shd w:val="clear" w:color="auto" w:fill="auto"/>
          </w:tcPr>
          <w:p w14:paraId="01760C14" w14:textId="77777777" w:rsidR="004B6B35" w:rsidRPr="00E75165" w:rsidRDefault="004B6B35" w:rsidP="003B4F3B">
            <w:pPr>
              <w:pStyle w:val="Corpodetexto3"/>
              <w:keepLines/>
              <w:jc w:val="center"/>
              <w:rPr>
                <w:rFonts w:ascii="Courier New" w:hAnsi="Courier New" w:cs="Courier New"/>
                <w:b/>
                <w:color w:val="595959"/>
                <w:spacing w:val="10"/>
                <w:sz w:val="20"/>
              </w:rPr>
            </w:pPr>
            <w:r w:rsidRPr="00E75165">
              <w:rPr>
                <w:rFonts w:ascii="Courier New" w:hAnsi="Courier New" w:cs="Courier New"/>
                <w:b/>
                <w:color w:val="595959"/>
                <w:sz w:val="20"/>
              </w:rPr>
              <w:t>DV</w:t>
            </w:r>
          </w:p>
        </w:tc>
        <w:tc>
          <w:tcPr>
            <w:tcW w:w="1037" w:type="pct"/>
            <w:tcBorders>
              <w:top w:val="nil"/>
              <w:left w:val="single" w:sz="4" w:space="0" w:color="595959"/>
              <w:bottom w:val="nil"/>
              <w:right w:val="single" w:sz="4" w:space="0" w:color="595959"/>
            </w:tcBorders>
            <w:shd w:val="clear" w:color="auto" w:fill="auto"/>
          </w:tcPr>
          <w:p w14:paraId="28BA1C74" w14:textId="77777777" w:rsidR="004B6B35" w:rsidRPr="00E75165" w:rsidRDefault="004B6B35" w:rsidP="003B4F3B">
            <w:pPr>
              <w:pStyle w:val="Corpodetexto3"/>
              <w:keepLines/>
              <w:jc w:val="center"/>
              <w:rPr>
                <w:rFonts w:ascii="Courier New" w:hAnsi="Courier New" w:cs="Courier New"/>
                <w:b/>
                <w:color w:val="595959"/>
                <w:spacing w:val="10"/>
                <w:sz w:val="20"/>
              </w:rPr>
            </w:pPr>
            <w:r w:rsidRPr="00E75165">
              <w:rPr>
                <w:rFonts w:ascii="Courier New" w:hAnsi="Courier New" w:cs="Courier New"/>
                <w:b/>
                <w:color w:val="595959"/>
                <w:sz w:val="20"/>
              </w:rPr>
              <w:t>DV</w:t>
            </w:r>
          </w:p>
        </w:tc>
        <w:tc>
          <w:tcPr>
            <w:tcW w:w="1038" w:type="pct"/>
            <w:tcBorders>
              <w:top w:val="nil"/>
              <w:left w:val="single" w:sz="4" w:space="0" w:color="595959"/>
              <w:bottom w:val="nil"/>
              <w:right w:val="single" w:sz="4" w:space="0" w:color="595959"/>
            </w:tcBorders>
            <w:shd w:val="clear" w:color="auto" w:fill="auto"/>
          </w:tcPr>
          <w:p w14:paraId="06E26909" w14:textId="77777777" w:rsidR="004B6B35" w:rsidRPr="00E75165" w:rsidRDefault="004B6B35" w:rsidP="003B4F3B">
            <w:pPr>
              <w:pStyle w:val="Corpodetexto3"/>
              <w:keepLines/>
              <w:jc w:val="center"/>
              <w:rPr>
                <w:rFonts w:ascii="Courier New" w:hAnsi="Courier New" w:cs="Courier New"/>
                <w:b/>
                <w:color w:val="595959"/>
                <w:spacing w:val="10"/>
                <w:sz w:val="20"/>
              </w:rPr>
            </w:pPr>
            <w:r w:rsidRPr="00E75165">
              <w:rPr>
                <w:rFonts w:ascii="Courier New" w:hAnsi="Courier New" w:cs="Courier New"/>
                <w:b/>
                <w:color w:val="595959"/>
                <w:sz w:val="20"/>
              </w:rPr>
              <w:t>DV</w:t>
            </w:r>
          </w:p>
        </w:tc>
        <w:tc>
          <w:tcPr>
            <w:tcW w:w="699" w:type="pct"/>
            <w:tcBorders>
              <w:top w:val="nil"/>
              <w:left w:val="single" w:sz="4" w:space="0" w:color="595959"/>
              <w:bottom w:val="nil"/>
              <w:right w:val="single" w:sz="4" w:space="0" w:color="595959"/>
            </w:tcBorders>
            <w:shd w:val="clear" w:color="auto" w:fill="auto"/>
          </w:tcPr>
          <w:p w14:paraId="36E4238C" w14:textId="77777777" w:rsidR="004B6B35" w:rsidRPr="00E75165" w:rsidRDefault="004B6B35" w:rsidP="003B4F3B">
            <w:pPr>
              <w:pStyle w:val="Corpodetexto3"/>
              <w:keepLines/>
              <w:jc w:val="center"/>
              <w:rPr>
                <w:rFonts w:ascii="Courier New" w:hAnsi="Courier New" w:cs="Courier New"/>
                <w:b/>
                <w:color w:val="595959"/>
                <w:spacing w:val="10"/>
                <w:sz w:val="20"/>
              </w:rPr>
            </w:pPr>
            <w:r w:rsidRPr="00E75165">
              <w:rPr>
                <w:rFonts w:ascii="Courier New" w:hAnsi="Courier New" w:cs="Courier New"/>
                <w:b/>
                <w:color w:val="595959"/>
                <w:spacing w:val="10"/>
                <w:sz w:val="20"/>
              </w:rPr>
              <w:t>DV Geral</w:t>
            </w:r>
          </w:p>
        </w:tc>
        <w:tc>
          <w:tcPr>
            <w:tcW w:w="1188" w:type="pct"/>
            <w:tcBorders>
              <w:top w:val="nil"/>
              <w:left w:val="single" w:sz="4" w:space="0" w:color="595959"/>
              <w:bottom w:val="nil"/>
              <w:right w:val="single" w:sz="4" w:space="0" w:color="595959"/>
            </w:tcBorders>
            <w:shd w:val="clear" w:color="auto" w:fill="auto"/>
          </w:tcPr>
          <w:p w14:paraId="69348690" w14:textId="77777777" w:rsidR="004B6B35" w:rsidRPr="00E75165" w:rsidRDefault="004B6B35" w:rsidP="003B4F3B">
            <w:pPr>
              <w:pStyle w:val="Corpodetexto3"/>
              <w:keepLines/>
              <w:jc w:val="center"/>
              <w:rPr>
                <w:rFonts w:ascii="Courier New" w:hAnsi="Courier New" w:cs="Courier New"/>
                <w:b/>
                <w:color w:val="595959"/>
                <w:spacing w:val="10"/>
                <w:sz w:val="20"/>
              </w:rPr>
            </w:pPr>
            <w:r w:rsidRPr="00E75165">
              <w:rPr>
                <w:rFonts w:ascii="Courier New" w:hAnsi="Courier New" w:cs="Courier New"/>
                <w:b/>
                <w:color w:val="595959"/>
                <w:sz w:val="20"/>
              </w:rPr>
              <w:t>FATOR VENC/VALOR</w:t>
            </w:r>
          </w:p>
        </w:tc>
      </w:tr>
      <w:tr w:rsidR="004B6B35" w:rsidRPr="00A47330" w14:paraId="254D1B57" w14:textId="77777777" w:rsidTr="00E75165">
        <w:tc>
          <w:tcPr>
            <w:tcW w:w="1037" w:type="pct"/>
            <w:tcBorders>
              <w:top w:val="nil"/>
              <w:left w:val="single" w:sz="4" w:space="0" w:color="595959"/>
              <w:bottom w:val="nil"/>
              <w:right w:val="single" w:sz="4" w:space="0" w:color="595959"/>
            </w:tcBorders>
            <w:shd w:val="clear" w:color="auto" w:fill="auto"/>
          </w:tcPr>
          <w:p w14:paraId="72F07DD7"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w:t>
            </w:r>
          </w:p>
        </w:tc>
        <w:tc>
          <w:tcPr>
            <w:tcW w:w="1037" w:type="pct"/>
            <w:tcBorders>
              <w:top w:val="nil"/>
              <w:left w:val="single" w:sz="4" w:space="0" w:color="595959"/>
              <w:bottom w:val="nil"/>
              <w:right w:val="single" w:sz="4" w:space="0" w:color="595959"/>
            </w:tcBorders>
            <w:shd w:val="clear" w:color="auto" w:fill="auto"/>
          </w:tcPr>
          <w:p w14:paraId="0F188D28"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w:t>
            </w:r>
          </w:p>
        </w:tc>
        <w:tc>
          <w:tcPr>
            <w:tcW w:w="1038" w:type="pct"/>
            <w:tcBorders>
              <w:top w:val="nil"/>
              <w:left w:val="single" w:sz="4" w:space="0" w:color="595959"/>
              <w:bottom w:val="nil"/>
              <w:right w:val="single" w:sz="4" w:space="0" w:color="595959"/>
            </w:tcBorders>
            <w:shd w:val="clear" w:color="auto" w:fill="auto"/>
          </w:tcPr>
          <w:p w14:paraId="3BEBE84F"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w:t>
            </w:r>
          </w:p>
        </w:tc>
        <w:tc>
          <w:tcPr>
            <w:tcW w:w="699" w:type="pct"/>
            <w:tcBorders>
              <w:top w:val="nil"/>
              <w:left w:val="single" w:sz="4" w:space="0" w:color="595959"/>
              <w:bottom w:val="nil"/>
              <w:right w:val="single" w:sz="4" w:space="0" w:color="595959"/>
            </w:tcBorders>
            <w:shd w:val="clear" w:color="auto" w:fill="auto"/>
          </w:tcPr>
          <w:p w14:paraId="643C020D" w14:textId="77777777" w:rsidR="004B6B35" w:rsidRPr="00E75165" w:rsidRDefault="004B6B35" w:rsidP="003B4F3B">
            <w:pPr>
              <w:pStyle w:val="Corpodetexto3"/>
              <w:keepLines/>
              <w:jc w:val="center"/>
              <w:rPr>
                <w:rFonts w:ascii="Courier New" w:hAnsi="Courier New" w:cs="Courier New"/>
                <w:color w:val="595959"/>
                <w:sz w:val="20"/>
              </w:rPr>
            </w:pPr>
          </w:p>
        </w:tc>
        <w:tc>
          <w:tcPr>
            <w:tcW w:w="1188" w:type="pct"/>
            <w:tcBorders>
              <w:top w:val="nil"/>
              <w:left w:val="single" w:sz="4" w:space="0" w:color="595959"/>
              <w:bottom w:val="nil"/>
              <w:right w:val="single" w:sz="4" w:space="0" w:color="595959"/>
            </w:tcBorders>
            <w:shd w:val="clear" w:color="auto" w:fill="auto"/>
          </w:tcPr>
          <w:p w14:paraId="6D27A761" w14:textId="77777777" w:rsidR="004B6B35" w:rsidRPr="00E75165" w:rsidRDefault="004B6B35" w:rsidP="003B4F3B">
            <w:pPr>
              <w:pStyle w:val="Corpodetexto3"/>
              <w:keepLines/>
              <w:jc w:val="center"/>
              <w:rPr>
                <w:rFonts w:ascii="Courier New" w:hAnsi="Courier New" w:cs="Courier New"/>
                <w:color w:val="595959"/>
                <w:sz w:val="20"/>
              </w:rPr>
            </w:pPr>
          </w:p>
        </w:tc>
      </w:tr>
      <w:tr w:rsidR="004B6B35" w:rsidRPr="00A47330" w14:paraId="4586838A" w14:textId="77777777" w:rsidTr="00E75165">
        <w:tc>
          <w:tcPr>
            <w:tcW w:w="1037" w:type="pct"/>
            <w:tcBorders>
              <w:top w:val="nil"/>
              <w:left w:val="single" w:sz="4" w:space="0" w:color="595959"/>
              <w:bottom w:val="single" w:sz="4" w:space="0" w:color="595959"/>
              <w:right w:val="single" w:sz="4" w:space="0" w:color="595959"/>
            </w:tcBorders>
            <w:shd w:val="clear" w:color="auto" w:fill="auto"/>
          </w:tcPr>
          <w:p w14:paraId="1A1EB00D"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10490.05505</w:t>
            </w:r>
          </w:p>
        </w:tc>
        <w:tc>
          <w:tcPr>
            <w:tcW w:w="1037" w:type="pct"/>
            <w:tcBorders>
              <w:top w:val="nil"/>
              <w:left w:val="single" w:sz="4" w:space="0" w:color="595959"/>
              <w:bottom w:val="single" w:sz="4" w:space="0" w:color="595959"/>
              <w:right w:val="single" w:sz="4" w:space="0" w:color="595959"/>
            </w:tcBorders>
            <w:shd w:val="clear" w:color="auto" w:fill="auto"/>
          </w:tcPr>
          <w:p w14:paraId="2654953A"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77222.133348</w:t>
            </w:r>
          </w:p>
        </w:tc>
        <w:tc>
          <w:tcPr>
            <w:tcW w:w="1038" w:type="pct"/>
            <w:tcBorders>
              <w:top w:val="nil"/>
              <w:left w:val="single" w:sz="4" w:space="0" w:color="595959"/>
              <w:bottom w:val="single" w:sz="4" w:space="0" w:color="595959"/>
              <w:right w:val="single" w:sz="4" w:space="0" w:color="595959"/>
            </w:tcBorders>
            <w:shd w:val="clear" w:color="auto" w:fill="auto"/>
          </w:tcPr>
          <w:p w14:paraId="15ED95E2"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77777.777713</w:t>
            </w:r>
          </w:p>
        </w:tc>
        <w:tc>
          <w:tcPr>
            <w:tcW w:w="699" w:type="pct"/>
            <w:tcBorders>
              <w:top w:val="nil"/>
              <w:left w:val="single" w:sz="4" w:space="0" w:color="595959"/>
              <w:bottom w:val="single" w:sz="4" w:space="0" w:color="595959"/>
              <w:right w:val="single" w:sz="4" w:space="0" w:color="595959"/>
            </w:tcBorders>
            <w:shd w:val="clear" w:color="auto" w:fill="auto"/>
          </w:tcPr>
          <w:p w14:paraId="569BC156" w14:textId="77777777" w:rsidR="004B6B35" w:rsidRPr="00E75165" w:rsidRDefault="004B6B35" w:rsidP="003B4F3B">
            <w:pPr>
              <w:pStyle w:val="Corpodetexto3"/>
              <w:keepLines/>
              <w:jc w:val="center"/>
              <w:rPr>
                <w:rFonts w:ascii="Courier New" w:hAnsi="Courier New" w:cs="Courier New"/>
                <w:color w:val="595959"/>
                <w:spacing w:val="10"/>
                <w:sz w:val="20"/>
              </w:rPr>
            </w:pPr>
            <w:r w:rsidRPr="00E75165">
              <w:rPr>
                <w:rFonts w:ascii="Courier New" w:hAnsi="Courier New" w:cs="Courier New"/>
                <w:color w:val="595959"/>
                <w:sz w:val="20"/>
              </w:rPr>
              <w:t>4</w:t>
            </w:r>
          </w:p>
        </w:tc>
        <w:tc>
          <w:tcPr>
            <w:tcW w:w="1188" w:type="pct"/>
            <w:tcBorders>
              <w:top w:val="nil"/>
              <w:left w:val="single" w:sz="4" w:space="0" w:color="595959"/>
              <w:bottom w:val="single" w:sz="4" w:space="0" w:color="595959"/>
              <w:right w:val="single" w:sz="4" w:space="0" w:color="595959"/>
            </w:tcBorders>
            <w:shd w:val="clear" w:color="auto" w:fill="auto"/>
          </w:tcPr>
          <w:p w14:paraId="3054EFF6" w14:textId="77777777" w:rsidR="004B6B35" w:rsidRPr="00E75165" w:rsidRDefault="004B6B35" w:rsidP="003B4F3B">
            <w:pPr>
              <w:pStyle w:val="Corpodetexto3"/>
              <w:keepLines/>
              <w:jc w:val="center"/>
              <w:rPr>
                <w:rFonts w:ascii="Courier New" w:hAnsi="Courier New" w:cs="Courier New"/>
                <w:color w:val="595959"/>
                <w:sz w:val="20"/>
              </w:rPr>
            </w:pPr>
            <w:r w:rsidRPr="00E75165">
              <w:rPr>
                <w:rFonts w:ascii="Courier New" w:hAnsi="Courier New" w:cs="Courier New"/>
                <w:color w:val="595959"/>
                <w:sz w:val="20"/>
              </w:rPr>
              <w:t>32420000032112</w:t>
            </w:r>
          </w:p>
        </w:tc>
      </w:tr>
    </w:tbl>
    <w:p w14:paraId="5471106F" w14:textId="77777777" w:rsidR="004B6B35" w:rsidRPr="001E7CE8" w:rsidRDefault="004B6B35" w:rsidP="004B6B35">
      <w:pPr>
        <w:ind w:left="487"/>
        <w:rPr>
          <w:rFonts w:ascii="Arial" w:hAnsi="Arial" w:cs="Arial"/>
          <w:color w:val="000000"/>
          <w:sz w:val="18"/>
          <w:szCs w:val="18"/>
        </w:rPr>
      </w:pPr>
    </w:p>
    <w:tbl>
      <w:tblPr>
        <w:tblW w:w="5000"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left w:w="70" w:type="dxa"/>
          <w:right w:w="70" w:type="dxa"/>
        </w:tblCellMar>
        <w:tblLook w:val="0000" w:firstRow="0" w:lastRow="0" w:firstColumn="0" w:lastColumn="0" w:noHBand="0" w:noVBand="0"/>
      </w:tblPr>
      <w:tblGrid>
        <w:gridCol w:w="2312"/>
        <w:gridCol w:w="5890"/>
        <w:gridCol w:w="2143"/>
      </w:tblGrid>
      <w:tr w:rsidR="004B6B35" w:rsidRPr="001E7CE8" w14:paraId="41E19166" w14:textId="77777777" w:rsidTr="00E75165">
        <w:tc>
          <w:tcPr>
            <w:tcW w:w="1117" w:type="pct"/>
            <w:shd w:val="clear" w:color="auto" w:fill="595959"/>
            <w:vAlign w:val="center"/>
          </w:tcPr>
          <w:p w14:paraId="10906139" w14:textId="77777777" w:rsidR="004B6B35" w:rsidRPr="00E75165" w:rsidRDefault="004B6B35" w:rsidP="004B6B35">
            <w:pPr>
              <w:jc w:val="center"/>
              <w:rPr>
                <w:rFonts w:ascii="Futura Std Book Bold TTF" w:hAnsi="Futura Std Book Bold TTF"/>
                <w:color w:val="FFFFFF"/>
                <w:sz w:val="20"/>
              </w:rPr>
            </w:pPr>
            <w:r w:rsidRPr="00E75165">
              <w:rPr>
                <w:rFonts w:ascii="Futura Std Book Bold TTF" w:hAnsi="Futura Std Book Bold TTF"/>
                <w:color w:val="FFFFFF"/>
                <w:sz w:val="20"/>
              </w:rPr>
              <w:t>Campo</w:t>
            </w:r>
          </w:p>
        </w:tc>
        <w:tc>
          <w:tcPr>
            <w:tcW w:w="2847" w:type="pct"/>
            <w:shd w:val="clear" w:color="auto" w:fill="595959"/>
            <w:vAlign w:val="center"/>
          </w:tcPr>
          <w:p w14:paraId="0DEE7498" w14:textId="77777777" w:rsidR="004B6B35" w:rsidRPr="00E75165" w:rsidRDefault="004B6B35" w:rsidP="004B6B35">
            <w:pPr>
              <w:jc w:val="center"/>
              <w:rPr>
                <w:rFonts w:ascii="Futura Std Book Bold TTF" w:hAnsi="Futura Std Book Bold TTF"/>
                <w:color w:val="FFFFFF"/>
                <w:sz w:val="20"/>
              </w:rPr>
            </w:pPr>
            <w:r w:rsidRPr="00E75165">
              <w:rPr>
                <w:rFonts w:ascii="Futura Std Book Bold TTF" w:hAnsi="Futura Std Book Bold TTF"/>
                <w:color w:val="FFFFFF"/>
                <w:sz w:val="20"/>
              </w:rPr>
              <w:t>Conteúdo</w:t>
            </w:r>
          </w:p>
        </w:tc>
        <w:tc>
          <w:tcPr>
            <w:tcW w:w="1036" w:type="pct"/>
            <w:shd w:val="clear" w:color="auto" w:fill="595959"/>
            <w:vAlign w:val="center"/>
          </w:tcPr>
          <w:p w14:paraId="0FFB9721" w14:textId="77777777" w:rsidR="004B6B35" w:rsidRPr="00E75165" w:rsidRDefault="004B6B35" w:rsidP="004B6B35">
            <w:pPr>
              <w:jc w:val="center"/>
              <w:rPr>
                <w:rFonts w:ascii="Futura Std Book Bold TTF" w:hAnsi="Futura Std Book Bold TTF"/>
                <w:color w:val="FFFFFF"/>
                <w:sz w:val="20"/>
              </w:rPr>
            </w:pPr>
            <w:r w:rsidRPr="00E75165">
              <w:rPr>
                <w:rFonts w:ascii="Futura Std Book Bold TTF" w:hAnsi="Futura Std Book Bold TTF"/>
                <w:color w:val="FFFFFF"/>
                <w:sz w:val="20"/>
              </w:rPr>
              <w:t>Tamanho</w:t>
            </w:r>
          </w:p>
        </w:tc>
      </w:tr>
      <w:tr w:rsidR="004B6B35" w:rsidRPr="001E7CE8" w14:paraId="0D5DE6C7" w14:textId="77777777" w:rsidTr="00E75165">
        <w:trPr>
          <w:trHeight w:val="624"/>
        </w:trPr>
        <w:tc>
          <w:tcPr>
            <w:tcW w:w="1117" w:type="pct"/>
            <w:shd w:val="clear" w:color="auto" w:fill="D9D9D9"/>
            <w:vAlign w:val="center"/>
          </w:tcPr>
          <w:p w14:paraId="0593C9AE" w14:textId="77777777" w:rsidR="004B6B35" w:rsidRPr="003B4F3B" w:rsidRDefault="004B6B35" w:rsidP="004B6B35">
            <w:pPr>
              <w:jc w:val="center"/>
              <w:rPr>
                <w:rFonts w:ascii="Futura Std Book Bold TTF" w:hAnsi="Futura Std Book Bold TTF"/>
                <w:sz w:val="20"/>
              </w:rPr>
            </w:pPr>
            <w:r w:rsidRPr="003B4F3B">
              <w:rPr>
                <w:rFonts w:ascii="Futura Std Book Bold TTF" w:hAnsi="Futura Std Book Bold TTF"/>
                <w:sz w:val="20"/>
              </w:rPr>
              <w:t>Campo 1</w:t>
            </w:r>
          </w:p>
        </w:tc>
        <w:tc>
          <w:tcPr>
            <w:tcW w:w="2847" w:type="pct"/>
            <w:vAlign w:val="center"/>
          </w:tcPr>
          <w:p w14:paraId="11ACC09A" w14:textId="77777777" w:rsidR="004B6B35" w:rsidRPr="004B6B35" w:rsidRDefault="004B6B35" w:rsidP="004B6B35">
            <w:pPr>
              <w:jc w:val="center"/>
              <w:rPr>
                <w:sz w:val="20"/>
              </w:rPr>
            </w:pPr>
            <w:r w:rsidRPr="004B6B35">
              <w:rPr>
                <w:sz w:val="20"/>
              </w:rPr>
              <w:t xml:space="preserve">Pos </w:t>
            </w:r>
            <w:smartTag w:uri="urn:schemas-microsoft-com:office:smarttags" w:element="metricconverter">
              <w:smartTagPr>
                <w:attr w:name="ProductID" w:val="01 a"/>
              </w:smartTagPr>
              <w:r w:rsidRPr="004B6B35">
                <w:rPr>
                  <w:sz w:val="20"/>
                </w:rPr>
                <w:t>01 a</w:t>
              </w:r>
            </w:smartTag>
            <w:r w:rsidRPr="004B6B35">
              <w:rPr>
                <w:sz w:val="20"/>
              </w:rPr>
              <w:t xml:space="preserve"> 04 e pos </w:t>
            </w:r>
            <w:smartTag w:uri="urn:schemas-microsoft-com:office:smarttags" w:element="metricconverter">
              <w:smartTagPr>
                <w:attr w:name="ProductID" w:val="20 a"/>
              </w:smartTagPr>
              <w:r w:rsidRPr="004B6B35">
                <w:rPr>
                  <w:sz w:val="20"/>
                </w:rPr>
                <w:t>20 a</w:t>
              </w:r>
            </w:smartTag>
            <w:r w:rsidRPr="004B6B35">
              <w:rPr>
                <w:sz w:val="20"/>
              </w:rPr>
              <w:t xml:space="preserve"> 24</w:t>
            </w:r>
          </w:p>
          <w:p w14:paraId="2B6583C0" w14:textId="77777777" w:rsidR="004B6B35" w:rsidRPr="004B6B35" w:rsidRDefault="004B6B35" w:rsidP="004B6B35">
            <w:pPr>
              <w:jc w:val="center"/>
              <w:rPr>
                <w:sz w:val="20"/>
              </w:rPr>
            </w:pPr>
            <w:r w:rsidRPr="004B6B35">
              <w:rPr>
                <w:sz w:val="20"/>
              </w:rPr>
              <w:t>Dígito verificador Módulo 10</w:t>
            </w:r>
          </w:p>
        </w:tc>
        <w:tc>
          <w:tcPr>
            <w:tcW w:w="1036" w:type="pct"/>
            <w:vAlign w:val="center"/>
          </w:tcPr>
          <w:p w14:paraId="707C323E" w14:textId="77777777" w:rsidR="004B6B35" w:rsidRPr="004B6B35" w:rsidRDefault="004B6B35" w:rsidP="004B6B35">
            <w:pPr>
              <w:jc w:val="center"/>
              <w:rPr>
                <w:sz w:val="20"/>
              </w:rPr>
            </w:pPr>
            <w:r w:rsidRPr="004B6B35">
              <w:rPr>
                <w:sz w:val="20"/>
              </w:rPr>
              <w:t>09</w:t>
            </w:r>
          </w:p>
          <w:p w14:paraId="67A05807" w14:textId="77777777" w:rsidR="004B6B35" w:rsidRPr="004B6B35" w:rsidRDefault="004B6B35" w:rsidP="004B6B35">
            <w:pPr>
              <w:jc w:val="center"/>
              <w:rPr>
                <w:sz w:val="20"/>
              </w:rPr>
            </w:pPr>
            <w:r w:rsidRPr="004B6B35">
              <w:rPr>
                <w:sz w:val="20"/>
              </w:rPr>
              <w:t>01</w:t>
            </w:r>
          </w:p>
        </w:tc>
      </w:tr>
      <w:tr w:rsidR="004B6B35" w:rsidRPr="001E7CE8" w14:paraId="38AB711E" w14:textId="77777777" w:rsidTr="00E75165">
        <w:trPr>
          <w:trHeight w:val="624"/>
        </w:trPr>
        <w:tc>
          <w:tcPr>
            <w:tcW w:w="1117" w:type="pct"/>
            <w:shd w:val="clear" w:color="auto" w:fill="D9D9D9"/>
            <w:vAlign w:val="center"/>
          </w:tcPr>
          <w:p w14:paraId="666B18C9" w14:textId="77777777" w:rsidR="004B6B35" w:rsidRPr="003B4F3B" w:rsidRDefault="004B6B35" w:rsidP="004B6B35">
            <w:pPr>
              <w:jc w:val="center"/>
              <w:rPr>
                <w:rFonts w:ascii="Futura Std Book Bold TTF" w:hAnsi="Futura Std Book Bold TTF"/>
                <w:sz w:val="20"/>
              </w:rPr>
            </w:pPr>
            <w:r w:rsidRPr="003B4F3B">
              <w:rPr>
                <w:rFonts w:ascii="Futura Std Book Bold TTF" w:hAnsi="Futura Std Book Bold TTF"/>
                <w:sz w:val="20"/>
              </w:rPr>
              <w:t>Campo 2</w:t>
            </w:r>
          </w:p>
        </w:tc>
        <w:tc>
          <w:tcPr>
            <w:tcW w:w="2847" w:type="pct"/>
            <w:vAlign w:val="center"/>
          </w:tcPr>
          <w:p w14:paraId="35A2D593" w14:textId="77777777" w:rsidR="004B6B35" w:rsidRPr="004B6B35" w:rsidRDefault="004B6B35" w:rsidP="004B6B35">
            <w:pPr>
              <w:jc w:val="center"/>
              <w:rPr>
                <w:sz w:val="20"/>
              </w:rPr>
            </w:pPr>
            <w:r w:rsidRPr="004B6B35">
              <w:rPr>
                <w:sz w:val="20"/>
              </w:rPr>
              <w:t xml:space="preserve">Pos </w:t>
            </w:r>
            <w:smartTag w:uri="urn:schemas-microsoft-com:office:smarttags" w:element="metricconverter">
              <w:smartTagPr>
                <w:attr w:name="ProductID" w:val="25 a"/>
              </w:smartTagPr>
              <w:r w:rsidRPr="004B6B35">
                <w:rPr>
                  <w:sz w:val="20"/>
                </w:rPr>
                <w:t>25 a</w:t>
              </w:r>
            </w:smartTag>
            <w:r w:rsidRPr="004B6B35">
              <w:rPr>
                <w:sz w:val="20"/>
              </w:rPr>
              <w:t xml:space="preserve"> 34</w:t>
            </w:r>
          </w:p>
          <w:p w14:paraId="42E83A39" w14:textId="77777777" w:rsidR="004B6B35" w:rsidRPr="004B6B35" w:rsidRDefault="004B6B35" w:rsidP="004B6B35">
            <w:pPr>
              <w:jc w:val="center"/>
              <w:rPr>
                <w:sz w:val="20"/>
              </w:rPr>
            </w:pPr>
            <w:r w:rsidRPr="004B6B35">
              <w:rPr>
                <w:sz w:val="20"/>
              </w:rPr>
              <w:t>Dígito verificador Módulo 10</w:t>
            </w:r>
          </w:p>
        </w:tc>
        <w:tc>
          <w:tcPr>
            <w:tcW w:w="1036" w:type="pct"/>
            <w:vAlign w:val="center"/>
          </w:tcPr>
          <w:p w14:paraId="620E8408" w14:textId="77777777" w:rsidR="004B6B35" w:rsidRPr="004B6B35" w:rsidRDefault="004B6B35" w:rsidP="004B6B35">
            <w:pPr>
              <w:jc w:val="center"/>
              <w:rPr>
                <w:sz w:val="20"/>
              </w:rPr>
            </w:pPr>
            <w:r w:rsidRPr="004B6B35">
              <w:rPr>
                <w:sz w:val="20"/>
              </w:rPr>
              <w:t>10</w:t>
            </w:r>
          </w:p>
          <w:p w14:paraId="61EC1340" w14:textId="77777777" w:rsidR="004B6B35" w:rsidRPr="004B6B35" w:rsidRDefault="004B6B35" w:rsidP="004B6B35">
            <w:pPr>
              <w:jc w:val="center"/>
              <w:rPr>
                <w:sz w:val="20"/>
              </w:rPr>
            </w:pPr>
            <w:r w:rsidRPr="004B6B35">
              <w:rPr>
                <w:sz w:val="20"/>
              </w:rPr>
              <w:t>01</w:t>
            </w:r>
          </w:p>
        </w:tc>
      </w:tr>
      <w:tr w:rsidR="004B6B35" w:rsidRPr="001E7CE8" w14:paraId="19270615" w14:textId="77777777" w:rsidTr="00E75165">
        <w:trPr>
          <w:trHeight w:val="624"/>
        </w:trPr>
        <w:tc>
          <w:tcPr>
            <w:tcW w:w="1117" w:type="pct"/>
            <w:shd w:val="clear" w:color="auto" w:fill="D9D9D9"/>
            <w:vAlign w:val="center"/>
          </w:tcPr>
          <w:p w14:paraId="241F50D6" w14:textId="77777777" w:rsidR="004B6B35" w:rsidRPr="003B4F3B" w:rsidRDefault="004B6B35" w:rsidP="004B6B35">
            <w:pPr>
              <w:jc w:val="center"/>
              <w:rPr>
                <w:rFonts w:ascii="Futura Std Book Bold TTF" w:hAnsi="Futura Std Book Bold TTF"/>
                <w:sz w:val="20"/>
              </w:rPr>
            </w:pPr>
            <w:r w:rsidRPr="003B4F3B">
              <w:rPr>
                <w:rFonts w:ascii="Futura Std Book Bold TTF" w:hAnsi="Futura Std Book Bold TTF"/>
                <w:sz w:val="20"/>
              </w:rPr>
              <w:t>Campo 3</w:t>
            </w:r>
          </w:p>
        </w:tc>
        <w:tc>
          <w:tcPr>
            <w:tcW w:w="2847" w:type="pct"/>
            <w:vAlign w:val="center"/>
          </w:tcPr>
          <w:p w14:paraId="606CD96A" w14:textId="77777777" w:rsidR="004B6B35" w:rsidRPr="004B6B35" w:rsidRDefault="004B6B35" w:rsidP="004B6B35">
            <w:pPr>
              <w:jc w:val="center"/>
              <w:rPr>
                <w:sz w:val="20"/>
              </w:rPr>
            </w:pPr>
            <w:r w:rsidRPr="004B6B35">
              <w:rPr>
                <w:sz w:val="20"/>
              </w:rPr>
              <w:t xml:space="preserve">Pos </w:t>
            </w:r>
            <w:smartTag w:uri="urn:schemas-microsoft-com:office:smarttags" w:element="metricconverter">
              <w:smartTagPr>
                <w:attr w:name="ProductID" w:val="35 a"/>
              </w:smartTagPr>
              <w:r w:rsidRPr="004B6B35">
                <w:rPr>
                  <w:sz w:val="20"/>
                </w:rPr>
                <w:t>35 a</w:t>
              </w:r>
            </w:smartTag>
            <w:r w:rsidRPr="004B6B35">
              <w:rPr>
                <w:sz w:val="20"/>
              </w:rPr>
              <w:t xml:space="preserve"> 44</w:t>
            </w:r>
          </w:p>
          <w:p w14:paraId="4ADD8FC6" w14:textId="77777777" w:rsidR="004B6B35" w:rsidRPr="004B6B35" w:rsidRDefault="004B6B35" w:rsidP="004B6B35">
            <w:pPr>
              <w:jc w:val="center"/>
              <w:rPr>
                <w:sz w:val="20"/>
              </w:rPr>
            </w:pPr>
            <w:r w:rsidRPr="004B6B35">
              <w:rPr>
                <w:sz w:val="20"/>
              </w:rPr>
              <w:t>Dígito verificador Módulo 10</w:t>
            </w:r>
          </w:p>
        </w:tc>
        <w:tc>
          <w:tcPr>
            <w:tcW w:w="1036" w:type="pct"/>
            <w:vAlign w:val="center"/>
          </w:tcPr>
          <w:p w14:paraId="30E177B9" w14:textId="77777777" w:rsidR="004B6B35" w:rsidRPr="004B6B35" w:rsidRDefault="004B6B35" w:rsidP="004B6B35">
            <w:pPr>
              <w:jc w:val="center"/>
              <w:rPr>
                <w:sz w:val="20"/>
              </w:rPr>
            </w:pPr>
            <w:r w:rsidRPr="004B6B35">
              <w:rPr>
                <w:sz w:val="20"/>
              </w:rPr>
              <w:t>10</w:t>
            </w:r>
          </w:p>
          <w:p w14:paraId="54BAB10C" w14:textId="77777777" w:rsidR="004B6B35" w:rsidRPr="004B6B35" w:rsidRDefault="004B6B35" w:rsidP="004B6B35">
            <w:pPr>
              <w:jc w:val="center"/>
              <w:rPr>
                <w:sz w:val="20"/>
              </w:rPr>
            </w:pPr>
            <w:r w:rsidRPr="004B6B35">
              <w:rPr>
                <w:sz w:val="20"/>
              </w:rPr>
              <w:t>01</w:t>
            </w:r>
          </w:p>
        </w:tc>
      </w:tr>
      <w:tr w:rsidR="004B6B35" w:rsidRPr="001E7CE8" w14:paraId="232E6153" w14:textId="77777777" w:rsidTr="00E75165">
        <w:trPr>
          <w:trHeight w:val="624"/>
        </w:trPr>
        <w:tc>
          <w:tcPr>
            <w:tcW w:w="1117" w:type="pct"/>
            <w:shd w:val="clear" w:color="auto" w:fill="D9D9D9"/>
            <w:vAlign w:val="center"/>
          </w:tcPr>
          <w:p w14:paraId="09211C9D" w14:textId="77777777" w:rsidR="004B6B35" w:rsidRPr="003B4F3B" w:rsidRDefault="004B6B35" w:rsidP="004B6B35">
            <w:pPr>
              <w:jc w:val="center"/>
              <w:rPr>
                <w:rFonts w:ascii="Futura Std Book Bold TTF" w:hAnsi="Futura Std Book Bold TTF"/>
                <w:sz w:val="20"/>
              </w:rPr>
            </w:pPr>
            <w:r w:rsidRPr="003B4F3B">
              <w:rPr>
                <w:rFonts w:ascii="Futura Std Book Bold TTF" w:hAnsi="Futura Std Book Bold TTF"/>
                <w:sz w:val="20"/>
              </w:rPr>
              <w:t>Campo 4</w:t>
            </w:r>
          </w:p>
        </w:tc>
        <w:tc>
          <w:tcPr>
            <w:tcW w:w="2847" w:type="pct"/>
            <w:vAlign w:val="center"/>
          </w:tcPr>
          <w:p w14:paraId="5653635D" w14:textId="77777777" w:rsidR="004B6B35" w:rsidRPr="004B6B35" w:rsidRDefault="004B6B35" w:rsidP="004B6B35">
            <w:pPr>
              <w:jc w:val="center"/>
              <w:rPr>
                <w:sz w:val="20"/>
              </w:rPr>
            </w:pPr>
            <w:r w:rsidRPr="004B6B35">
              <w:rPr>
                <w:sz w:val="20"/>
              </w:rPr>
              <w:t>Pos 05 (DV Geral)</w:t>
            </w:r>
          </w:p>
        </w:tc>
        <w:tc>
          <w:tcPr>
            <w:tcW w:w="1036" w:type="pct"/>
            <w:vAlign w:val="center"/>
          </w:tcPr>
          <w:p w14:paraId="5817C6B1" w14:textId="77777777" w:rsidR="004B6B35" w:rsidRPr="004B6B35" w:rsidRDefault="004B6B35" w:rsidP="004B6B35">
            <w:pPr>
              <w:jc w:val="center"/>
              <w:rPr>
                <w:sz w:val="20"/>
              </w:rPr>
            </w:pPr>
            <w:r w:rsidRPr="004B6B35">
              <w:rPr>
                <w:sz w:val="20"/>
              </w:rPr>
              <w:t>01</w:t>
            </w:r>
          </w:p>
        </w:tc>
      </w:tr>
      <w:tr w:rsidR="004B6B35" w:rsidRPr="001E7CE8" w14:paraId="184A114E" w14:textId="77777777" w:rsidTr="00E75165">
        <w:trPr>
          <w:trHeight w:val="624"/>
        </w:trPr>
        <w:tc>
          <w:tcPr>
            <w:tcW w:w="1117" w:type="pct"/>
            <w:shd w:val="clear" w:color="auto" w:fill="D9D9D9"/>
            <w:vAlign w:val="center"/>
          </w:tcPr>
          <w:p w14:paraId="45586BA4" w14:textId="77777777" w:rsidR="004B6B35" w:rsidRPr="003B4F3B" w:rsidRDefault="004B6B35" w:rsidP="004B6B35">
            <w:pPr>
              <w:jc w:val="center"/>
              <w:rPr>
                <w:rFonts w:ascii="Futura Std Book Bold TTF" w:hAnsi="Futura Std Book Bold TTF"/>
                <w:sz w:val="20"/>
              </w:rPr>
            </w:pPr>
            <w:r w:rsidRPr="003B4F3B">
              <w:rPr>
                <w:rFonts w:ascii="Futura Std Book Bold TTF" w:hAnsi="Futura Std Book Bold TTF"/>
                <w:sz w:val="20"/>
              </w:rPr>
              <w:t>Campo 5</w:t>
            </w:r>
          </w:p>
        </w:tc>
        <w:tc>
          <w:tcPr>
            <w:tcW w:w="2847" w:type="pct"/>
            <w:vAlign w:val="center"/>
          </w:tcPr>
          <w:p w14:paraId="6C265F26" w14:textId="77777777" w:rsidR="004B6B35" w:rsidRPr="004B6B35" w:rsidRDefault="004B6B35" w:rsidP="004B6B35">
            <w:pPr>
              <w:jc w:val="center"/>
              <w:rPr>
                <w:sz w:val="20"/>
              </w:rPr>
            </w:pPr>
            <w:r w:rsidRPr="004B6B35">
              <w:rPr>
                <w:sz w:val="20"/>
              </w:rPr>
              <w:t xml:space="preserve">Pos </w:t>
            </w:r>
            <w:smartTag w:uri="urn:schemas-microsoft-com:office:smarttags" w:element="metricconverter">
              <w:smartTagPr>
                <w:attr w:name="ProductID" w:val="06 a"/>
              </w:smartTagPr>
              <w:r w:rsidRPr="004B6B35">
                <w:rPr>
                  <w:sz w:val="20"/>
                </w:rPr>
                <w:t>06 a</w:t>
              </w:r>
            </w:smartTag>
            <w:r w:rsidRPr="004B6B35">
              <w:rPr>
                <w:sz w:val="20"/>
              </w:rPr>
              <w:t xml:space="preserve"> 09 Fator de vencimento</w:t>
            </w:r>
          </w:p>
          <w:p w14:paraId="171D1637" w14:textId="77777777" w:rsidR="004B6B35" w:rsidRPr="004B6B35" w:rsidRDefault="004B6B35" w:rsidP="004B6B35">
            <w:pPr>
              <w:jc w:val="center"/>
              <w:rPr>
                <w:sz w:val="20"/>
              </w:rPr>
            </w:pPr>
            <w:r w:rsidRPr="004B6B35">
              <w:rPr>
                <w:sz w:val="20"/>
              </w:rPr>
              <w:t xml:space="preserve">Pos </w:t>
            </w:r>
            <w:smartTag w:uri="urn:schemas-microsoft-com:office:smarttags" w:element="metricconverter">
              <w:smartTagPr>
                <w:attr w:name="ProductID" w:val="10 a"/>
              </w:smartTagPr>
              <w:r w:rsidRPr="004B6B35">
                <w:rPr>
                  <w:sz w:val="20"/>
                </w:rPr>
                <w:t>10 a</w:t>
              </w:r>
            </w:smartTag>
            <w:r w:rsidRPr="004B6B35">
              <w:rPr>
                <w:sz w:val="20"/>
              </w:rPr>
              <w:t xml:space="preserve"> 19 (Valor do Título)</w:t>
            </w:r>
          </w:p>
        </w:tc>
        <w:tc>
          <w:tcPr>
            <w:tcW w:w="1036" w:type="pct"/>
            <w:vAlign w:val="center"/>
          </w:tcPr>
          <w:p w14:paraId="51E9F48D" w14:textId="77777777" w:rsidR="004B6B35" w:rsidRPr="004B6B35" w:rsidRDefault="004B6B35" w:rsidP="004B6B35">
            <w:pPr>
              <w:jc w:val="center"/>
              <w:rPr>
                <w:sz w:val="20"/>
              </w:rPr>
            </w:pPr>
            <w:r w:rsidRPr="004B6B35">
              <w:rPr>
                <w:sz w:val="20"/>
              </w:rPr>
              <w:t>04</w:t>
            </w:r>
          </w:p>
          <w:p w14:paraId="1757A462" w14:textId="77777777" w:rsidR="004B6B35" w:rsidRPr="004B6B35" w:rsidRDefault="004B6B35" w:rsidP="004B6B35">
            <w:pPr>
              <w:jc w:val="center"/>
              <w:rPr>
                <w:sz w:val="20"/>
              </w:rPr>
            </w:pPr>
            <w:r w:rsidRPr="004B6B35">
              <w:rPr>
                <w:sz w:val="20"/>
              </w:rPr>
              <w:t>10</w:t>
            </w:r>
          </w:p>
        </w:tc>
      </w:tr>
    </w:tbl>
    <w:p w14:paraId="6C869EAC" w14:textId="77777777" w:rsidR="004B6B35" w:rsidRPr="001E7CE8" w:rsidRDefault="004B6B35" w:rsidP="004B6B35">
      <w:pPr>
        <w:ind w:left="536" w:hanging="360"/>
        <w:rPr>
          <w:rFonts w:ascii="Arial" w:hAnsi="Arial" w:cs="Arial"/>
          <w:color w:val="000000"/>
          <w:sz w:val="18"/>
          <w:szCs w:val="18"/>
        </w:rPr>
      </w:pPr>
    </w:p>
    <w:p w14:paraId="03821550" w14:textId="77777777" w:rsidR="003B4F3B" w:rsidRPr="002C7F55" w:rsidRDefault="003B4F3B" w:rsidP="003B4F3B">
      <w:pPr>
        <w:pStyle w:val="Estilo2"/>
        <w:numPr>
          <w:ilvl w:val="2"/>
          <w:numId w:val="1"/>
        </w:numPr>
        <w:ind w:hanging="796"/>
      </w:pPr>
      <w:bookmarkStart w:id="418" w:name="_Toc115713481"/>
      <w:bookmarkStart w:id="419" w:name="_Toc115717052"/>
      <w:bookmarkStart w:id="420" w:name="_Toc181879312"/>
      <w:bookmarkStart w:id="421" w:name="_Toc181879858"/>
      <w:r>
        <w:t>Cálculo d</w:t>
      </w:r>
      <w:r w:rsidRPr="003B4F3B">
        <w:t xml:space="preserve">o Dígito Verificador </w:t>
      </w:r>
      <w:r>
        <w:t>da Linha Digitável (c</w:t>
      </w:r>
      <w:r w:rsidRPr="003B4F3B">
        <w:t xml:space="preserve">ampos 1, 2 </w:t>
      </w:r>
      <w:r w:rsidR="00360B11">
        <w:t>e</w:t>
      </w:r>
      <w:r w:rsidRPr="003B4F3B">
        <w:t xml:space="preserve"> 3)</w:t>
      </w:r>
      <w:bookmarkEnd w:id="418"/>
      <w:bookmarkEnd w:id="419"/>
      <w:bookmarkEnd w:id="420"/>
      <w:bookmarkEnd w:id="421"/>
    </w:p>
    <w:p w14:paraId="30785609" w14:textId="77777777" w:rsidR="003B4F3B" w:rsidRDefault="003B4F3B" w:rsidP="003B4F3B">
      <w:pPr>
        <w:ind w:left="142" w:hanging="142"/>
        <w:rPr>
          <w:rFonts w:ascii="Arial" w:hAnsi="Arial" w:cs="Arial"/>
          <w:color w:val="000000"/>
          <w:sz w:val="18"/>
          <w:szCs w:val="18"/>
        </w:rPr>
      </w:pPr>
    </w:p>
    <w:p w14:paraId="1389650C" w14:textId="77777777" w:rsidR="003B4F3B" w:rsidRDefault="003B4F3B" w:rsidP="003B4F3B">
      <w:r w:rsidRPr="003B4F3B">
        <w:t>Calcular através de MÓDULO 10, com peso 2 e 1 alternados.</w:t>
      </w:r>
    </w:p>
    <w:p w14:paraId="18F645AB" w14:textId="77777777" w:rsidR="003B4F3B" w:rsidRPr="003B4F3B" w:rsidRDefault="003B4F3B" w:rsidP="003B4F3B"/>
    <w:p w14:paraId="3ADB6F76" w14:textId="77777777" w:rsidR="003B4F3B" w:rsidRDefault="003B4F3B" w:rsidP="003B4F3B">
      <w:r w:rsidRPr="003B4F3B">
        <w:t>Conforme o esquema abaixo, cada dígito do número, começando da direita para a esquerda é multiplicado, na ordem, por 2, depois 1, depois 2, depois 1 e assim sucessivamente.</w:t>
      </w:r>
    </w:p>
    <w:p w14:paraId="0F4FE081" w14:textId="77777777" w:rsidR="003B4F3B" w:rsidRPr="003B4F3B" w:rsidRDefault="003B4F3B" w:rsidP="003B4F3B"/>
    <w:p w14:paraId="06647827" w14:textId="77777777" w:rsidR="003B4F3B" w:rsidRDefault="003B4F3B" w:rsidP="003B4F3B">
      <w:r w:rsidRPr="003B4F3B">
        <w:t>Somar o resultado da multiplicação. Quando o resultado da multiplicação for um número com 2 dígitos, somar os 2 algarismos (se uma multiplicação der 12, por exemplo, será somado 1 + 2 = 3).</w:t>
      </w:r>
    </w:p>
    <w:p w14:paraId="576227FD" w14:textId="77777777" w:rsidR="003B4F3B" w:rsidRPr="003B4F3B" w:rsidRDefault="003B4F3B" w:rsidP="003B4F3B"/>
    <w:p w14:paraId="6BA4FB1C" w14:textId="77777777" w:rsidR="003B4F3B" w:rsidRDefault="003B4F3B" w:rsidP="003B4F3B">
      <w:r w:rsidRPr="003B4F3B">
        <w:t>O Total da Soma</w:t>
      </w:r>
      <w:r>
        <w:t xml:space="preserve"> deverá ser dividido por 10.</w:t>
      </w:r>
    </w:p>
    <w:p w14:paraId="33425816" w14:textId="77777777" w:rsidR="003B4F3B" w:rsidRPr="003B4F3B" w:rsidRDefault="003B4F3B" w:rsidP="003B4F3B"/>
    <w:p w14:paraId="133A01A9" w14:textId="77777777" w:rsidR="003B4F3B" w:rsidRPr="003B4F3B" w:rsidRDefault="003B4F3B" w:rsidP="003B4F3B">
      <w:r w:rsidRPr="003B4F3B">
        <w:t>O Resto da Divisão, subtrair de 10.</w:t>
      </w:r>
    </w:p>
    <w:p w14:paraId="335E76AE" w14:textId="77777777" w:rsidR="003B4F3B" w:rsidRDefault="003B4F3B" w:rsidP="003B4F3B">
      <w:pPr>
        <w:ind w:left="540"/>
        <w:rPr>
          <w:rFonts w:ascii="Arial" w:hAnsi="Arial" w:cs="Arial"/>
          <w:color w:val="000000"/>
          <w:sz w:val="18"/>
          <w:szCs w:val="18"/>
        </w:rPr>
      </w:pPr>
    </w:p>
    <w:p w14:paraId="49FBB339" w14:textId="77777777" w:rsidR="003B4F3B" w:rsidRPr="00D175B6" w:rsidRDefault="003B4F3B" w:rsidP="003B4F3B">
      <w:pPr>
        <w:ind w:left="540"/>
        <w:rPr>
          <w:rFonts w:ascii="Arial" w:hAnsi="Arial" w:cs="Arial"/>
          <w:color w:val="000000"/>
          <w:sz w:val="18"/>
          <w:szCs w:val="18"/>
        </w:rPr>
      </w:pPr>
    </w:p>
    <w:p w14:paraId="58176C85" w14:textId="77777777" w:rsidR="003B4F3B" w:rsidRPr="003B4F3B" w:rsidRDefault="003B4F3B" w:rsidP="003B4F3B">
      <w:pPr>
        <w:pStyle w:val="Estilo2"/>
        <w:numPr>
          <w:ilvl w:val="3"/>
          <w:numId w:val="1"/>
        </w:numPr>
      </w:pPr>
      <w:bookmarkStart w:id="422" w:name="_Toc36152363"/>
      <w:bookmarkStart w:id="423" w:name="_Toc115713482"/>
      <w:bookmarkStart w:id="424" w:name="_Toc115717053"/>
      <w:bookmarkStart w:id="425" w:name="_Toc181879313"/>
      <w:bookmarkStart w:id="426" w:name="_Toc181879859"/>
      <w:r w:rsidRPr="003B4F3B">
        <w:t>1º passo</w:t>
      </w:r>
      <w:bookmarkEnd w:id="422"/>
      <w:bookmarkEnd w:id="423"/>
      <w:bookmarkEnd w:id="424"/>
      <w:bookmarkEnd w:id="425"/>
      <w:bookmarkEnd w:id="426"/>
    </w:p>
    <w:p w14:paraId="15AB09DA" w14:textId="77777777" w:rsidR="003B4F3B" w:rsidRDefault="003B4F3B" w:rsidP="003B4F3B">
      <w:pPr>
        <w:suppressAutoHyphens/>
        <w:ind w:left="720" w:hanging="720"/>
        <w:rPr>
          <w:rFonts w:ascii="Arial" w:hAnsi="Arial" w:cs="Arial"/>
          <w:b/>
          <w:color w:val="000000"/>
          <w:sz w:val="18"/>
          <w:szCs w:val="18"/>
        </w:rPr>
      </w:pPr>
    </w:p>
    <w:p w14:paraId="5DA5BA5F" w14:textId="77777777" w:rsidR="003B4F3B" w:rsidRDefault="003B4F3B" w:rsidP="003B4F3B">
      <w:r w:rsidRPr="003B4F3B">
        <w:t>Aplicar o módulo 10 aos dados.</w:t>
      </w:r>
    </w:p>
    <w:p w14:paraId="39EBC7F9" w14:textId="77777777" w:rsidR="003B4F3B" w:rsidRPr="003B4F3B" w:rsidRDefault="003B4F3B" w:rsidP="003B4F3B"/>
    <w:p w14:paraId="25635FCB" w14:textId="77777777" w:rsidR="003B4F3B" w:rsidRPr="003B4F3B" w:rsidRDefault="003B4F3B" w:rsidP="003B4F3B">
      <w:r w:rsidRPr="003B4F3B">
        <w:t>O primeiro dígito da direita para a esquerda será multiplicado por 2, o segundo por 1 e assim sucessivamente.</w:t>
      </w:r>
    </w:p>
    <w:p w14:paraId="705EBB65" w14:textId="77777777" w:rsidR="003B4F3B" w:rsidRPr="003B4F3B" w:rsidRDefault="003B4F3B" w:rsidP="003B4F3B"/>
    <w:p w14:paraId="7D480AEC" w14:textId="77777777" w:rsidR="003B4F3B" w:rsidRPr="003B4F3B" w:rsidRDefault="003B4F3B" w:rsidP="003B4F3B">
      <w:r w:rsidRPr="003B4F3B">
        <w:t>NÚMERO EXEMPLO: 104900550 (CAMPO 1)</w:t>
      </w:r>
    </w:p>
    <w:p w14:paraId="4FD7FC0A" w14:textId="77777777" w:rsidR="003B4F3B" w:rsidRPr="00D175B6" w:rsidRDefault="003B4F3B" w:rsidP="003B4F3B">
      <w:pPr>
        <w:ind w:left="720"/>
        <w:rPr>
          <w:rFonts w:ascii="Arial" w:hAnsi="Arial" w:cs="Arial"/>
          <w:color w:val="000000"/>
          <w:sz w:val="8"/>
          <w:szCs w:val="8"/>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5"/>
        <w:gridCol w:w="606"/>
        <w:gridCol w:w="606"/>
        <w:gridCol w:w="606"/>
        <w:gridCol w:w="605"/>
        <w:gridCol w:w="606"/>
        <w:gridCol w:w="606"/>
        <w:gridCol w:w="606"/>
        <w:gridCol w:w="606"/>
        <w:gridCol w:w="2218"/>
      </w:tblGrid>
      <w:tr w:rsidR="003B4F3B" w:rsidRPr="00A47330" w14:paraId="7410C5BF" w14:textId="77777777" w:rsidTr="00DE6C52">
        <w:trPr>
          <w:trHeight w:val="612"/>
        </w:trPr>
        <w:tc>
          <w:tcPr>
            <w:tcW w:w="605" w:type="dxa"/>
            <w:shd w:val="clear" w:color="auto" w:fill="auto"/>
            <w:vAlign w:val="center"/>
          </w:tcPr>
          <w:p w14:paraId="2BECF2A9" w14:textId="77777777" w:rsidR="003B4F3B" w:rsidRPr="003B4F3B" w:rsidRDefault="003B4F3B" w:rsidP="003B4F3B">
            <w:r w:rsidRPr="003B4F3B">
              <w:t>1</w:t>
            </w:r>
          </w:p>
        </w:tc>
        <w:tc>
          <w:tcPr>
            <w:tcW w:w="606" w:type="dxa"/>
            <w:shd w:val="clear" w:color="auto" w:fill="auto"/>
            <w:vAlign w:val="center"/>
          </w:tcPr>
          <w:p w14:paraId="3C260DDE" w14:textId="77777777" w:rsidR="003B4F3B" w:rsidRPr="003B4F3B" w:rsidRDefault="003B4F3B" w:rsidP="003B4F3B">
            <w:r w:rsidRPr="003B4F3B">
              <w:t>0</w:t>
            </w:r>
          </w:p>
        </w:tc>
        <w:tc>
          <w:tcPr>
            <w:tcW w:w="606" w:type="dxa"/>
            <w:shd w:val="clear" w:color="auto" w:fill="auto"/>
            <w:vAlign w:val="center"/>
          </w:tcPr>
          <w:p w14:paraId="1AEEDAA3" w14:textId="77777777" w:rsidR="003B4F3B" w:rsidRPr="003B4F3B" w:rsidRDefault="003B4F3B" w:rsidP="003B4F3B">
            <w:r w:rsidRPr="003B4F3B">
              <w:t>4</w:t>
            </w:r>
          </w:p>
        </w:tc>
        <w:tc>
          <w:tcPr>
            <w:tcW w:w="606" w:type="dxa"/>
            <w:shd w:val="clear" w:color="auto" w:fill="auto"/>
            <w:vAlign w:val="center"/>
          </w:tcPr>
          <w:p w14:paraId="584662A6" w14:textId="77777777" w:rsidR="003B4F3B" w:rsidRPr="003B4F3B" w:rsidRDefault="003B4F3B" w:rsidP="003B4F3B">
            <w:r w:rsidRPr="003B4F3B">
              <w:t>9</w:t>
            </w:r>
          </w:p>
        </w:tc>
        <w:tc>
          <w:tcPr>
            <w:tcW w:w="605" w:type="dxa"/>
            <w:shd w:val="clear" w:color="auto" w:fill="auto"/>
            <w:vAlign w:val="center"/>
          </w:tcPr>
          <w:p w14:paraId="1F43666E" w14:textId="77777777" w:rsidR="003B4F3B" w:rsidRPr="003B4F3B" w:rsidRDefault="003B4F3B" w:rsidP="003B4F3B">
            <w:r w:rsidRPr="003B4F3B">
              <w:t>0</w:t>
            </w:r>
          </w:p>
        </w:tc>
        <w:tc>
          <w:tcPr>
            <w:tcW w:w="606" w:type="dxa"/>
            <w:shd w:val="clear" w:color="auto" w:fill="auto"/>
            <w:vAlign w:val="center"/>
          </w:tcPr>
          <w:p w14:paraId="77BD418E" w14:textId="77777777" w:rsidR="003B4F3B" w:rsidRPr="003B4F3B" w:rsidRDefault="003B4F3B" w:rsidP="003B4F3B">
            <w:r w:rsidRPr="003B4F3B">
              <w:t>0</w:t>
            </w:r>
          </w:p>
        </w:tc>
        <w:tc>
          <w:tcPr>
            <w:tcW w:w="606" w:type="dxa"/>
            <w:shd w:val="clear" w:color="auto" w:fill="auto"/>
            <w:vAlign w:val="center"/>
          </w:tcPr>
          <w:p w14:paraId="3288DC3F" w14:textId="77777777" w:rsidR="003B4F3B" w:rsidRPr="003B4F3B" w:rsidRDefault="003B4F3B" w:rsidP="003B4F3B">
            <w:r w:rsidRPr="003B4F3B">
              <w:t>5</w:t>
            </w:r>
          </w:p>
        </w:tc>
        <w:tc>
          <w:tcPr>
            <w:tcW w:w="606" w:type="dxa"/>
            <w:shd w:val="clear" w:color="auto" w:fill="auto"/>
            <w:vAlign w:val="center"/>
          </w:tcPr>
          <w:p w14:paraId="477639DF" w14:textId="77777777" w:rsidR="003B4F3B" w:rsidRPr="003B4F3B" w:rsidRDefault="003B4F3B" w:rsidP="003B4F3B">
            <w:r w:rsidRPr="003B4F3B">
              <w:t>5</w:t>
            </w:r>
          </w:p>
        </w:tc>
        <w:tc>
          <w:tcPr>
            <w:tcW w:w="606" w:type="dxa"/>
            <w:shd w:val="clear" w:color="auto" w:fill="auto"/>
            <w:vAlign w:val="center"/>
          </w:tcPr>
          <w:p w14:paraId="1D9709D0" w14:textId="77777777" w:rsidR="003B4F3B" w:rsidRPr="003B4F3B" w:rsidRDefault="003B4F3B" w:rsidP="003B4F3B">
            <w:r w:rsidRPr="003B4F3B">
              <w:t>0</w:t>
            </w:r>
          </w:p>
        </w:tc>
        <w:tc>
          <w:tcPr>
            <w:tcW w:w="2218" w:type="dxa"/>
            <w:shd w:val="clear" w:color="auto" w:fill="auto"/>
          </w:tcPr>
          <w:p w14:paraId="46603652" w14:textId="77777777" w:rsidR="00DE6C52" w:rsidRPr="003B4F3B" w:rsidRDefault="00720885" w:rsidP="00DE6C52">
            <w:r>
              <w:rPr>
                <w:noProof/>
              </w:rPr>
              <w:pict w14:anchorId="3E033827">
                <v:line id="_x0000_s2078" style="position:absolute;left:0;text-align:left;z-index:251662336;visibility:visible;mso-position-horizontal-relative:page;mso-position-vertical-relative:text" from="16.55pt,21.35pt" to="90.8pt,21.45pt" strokecolor="#5a5a5a" strokeweight="1pt">
                  <v:stroke startarrow="block" startarrowwidth="narrow" startarrowlength="short" endarrowwidth="narrow" endarrowlength="short"/>
                  <w10:wrap anchorx="page"/>
                </v:line>
              </w:pict>
            </w:r>
            <w:r w:rsidR="003B4F3B" w:rsidRPr="003B4F3B">
              <w:t>Sentido Cálculo</w:t>
            </w:r>
          </w:p>
        </w:tc>
      </w:tr>
      <w:tr w:rsidR="003B4F3B" w:rsidRPr="00C802FC" w14:paraId="5793B78B" w14:textId="77777777" w:rsidTr="0053421B">
        <w:trPr>
          <w:trHeight w:val="370"/>
        </w:trPr>
        <w:tc>
          <w:tcPr>
            <w:tcW w:w="605" w:type="dxa"/>
            <w:tcBorders>
              <w:bottom w:val="single" w:sz="4" w:space="0" w:color="auto"/>
            </w:tcBorders>
            <w:shd w:val="clear" w:color="auto" w:fill="D9D9D9"/>
            <w:vAlign w:val="center"/>
          </w:tcPr>
          <w:p w14:paraId="427F280C" w14:textId="77777777" w:rsidR="003B4F3B" w:rsidRPr="00C802FC" w:rsidRDefault="003B4F3B" w:rsidP="003B4F3B">
            <w:pPr>
              <w:rPr>
                <w:b/>
              </w:rPr>
            </w:pPr>
            <w:r w:rsidRPr="00C802FC">
              <w:rPr>
                <w:b/>
              </w:rPr>
              <w:t>2</w:t>
            </w:r>
          </w:p>
        </w:tc>
        <w:tc>
          <w:tcPr>
            <w:tcW w:w="606" w:type="dxa"/>
            <w:tcBorders>
              <w:bottom w:val="single" w:sz="4" w:space="0" w:color="auto"/>
            </w:tcBorders>
            <w:shd w:val="clear" w:color="auto" w:fill="D9D9D9"/>
            <w:vAlign w:val="center"/>
          </w:tcPr>
          <w:p w14:paraId="23303159" w14:textId="77777777" w:rsidR="003B4F3B" w:rsidRPr="00C802FC" w:rsidRDefault="003B4F3B" w:rsidP="003B4F3B">
            <w:pPr>
              <w:rPr>
                <w:b/>
              </w:rPr>
            </w:pPr>
            <w:r w:rsidRPr="00C802FC">
              <w:rPr>
                <w:b/>
              </w:rPr>
              <w:t>1</w:t>
            </w:r>
          </w:p>
        </w:tc>
        <w:tc>
          <w:tcPr>
            <w:tcW w:w="606" w:type="dxa"/>
            <w:tcBorders>
              <w:bottom w:val="single" w:sz="4" w:space="0" w:color="auto"/>
            </w:tcBorders>
            <w:shd w:val="clear" w:color="auto" w:fill="D9D9D9"/>
            <w:vAlign w:val="center"/>
          </w:tcPr>
          <w:p w14:paraId="0AE1E6C5" w14:textId="77777777" w:rsidR="003B4F3B" w:rsidRPr="00C802FC" w:rsidRDefault="003B4F3B" w:rsidP="003B4F3B">
            <w:pPr>
              <w:rPr>
                <w:b/>
              </w:rPr>
            </w:pPr>
            <w:r w:rsidRPr="00C802FC">
              <w:rPr>
                <w:b/>
              </w:rPr>
              <w:t>2</w:t>
            </w:r>
          </w:p>
        </w:tc>
        <w:tc>
          <w:tcPr>
            <w:tcW w:w="606" w:type="dxa"/>
            <w:tcBorders>
              <w:bottom w:val="single" w:sz="4" w:space="0" w:color="auto"/>
            </w:tcBorders>
            <w:shd w:val="clear" w:color="auto" w:fill="D9D9D9"/>
            <w:vAlign w:val="center"/>
          </w:tcPr>
          <w:p w14:paraId="175ED954" w14:textId="77777777" w:rsidR="003B4F3B" w:rsidRPr="00C802FC" w:rsidRDefault="003B4F3B" w:rsidP="003B4F3B">
            <w:pPr>
              <w:rPr>
                <w:b/>
              </w:rPr>
            </w:pPr>
            <w:r w:rsidRPr="00C802FC">
              <w:rPr>
                <w:b/>
              </w:rPr>
              <w:t>1</w:t>
            </w:r>
          </w:p>
        </w:tc>
        <w:tc>
          <w:tcPr>
            <w:tcW w:w="605" w:type="dxa"/>
            <w:tcBorders>
              <w:bottom w:val="single" w:sz="4" w:space="0" w:color="auto"/>
            </w:tcBorders>
            <w:shd w:val="clear" w:color="auto" w:fill="D9D9D9"/>
            <w:vAlign w:val="center"/>
          </w:tcPr>
          <w:p w14:paraId="2CC4231D" w14:textId="77777777" w:rsidR="003B4F3B" w:rsidRPr="00C802FC" w:rsidRDefault="003B4F3B" w:rsidP="003B4F3B">
            <w:pPr>
              <w:rPr>
                <w:b/>
              </w:rPr>
            </w:pPr>
            <w:r w:rsidRPr="00C802FC">
              <w:rPr>
                <w:b/>
              </w:rPr>
              <w:t>2</w:t>
            </w:r>
          </w:p>
        </w:tc>
        <w:tc>
          <w:tcPr>
            <w:tcW w:w="606" w:type="dxa"/>
            <w:tcBorders>
              <w:bottom w:val="single" w:sz="4" w:space="0" w:color="auto"/>
            </w:tcBorders>
            <w:shd w:val="clear" w:color="auto" w:fill="D9D9D9"/>
            <w:vAlign w:val="center"/>
          </w:tcPr>
          <w:p w14:paraId="7B83E0D4" w14:textId="77777777" w:rsidR="003B4F3B" w:rsidRPr="00C802FC" w:rsidRDefault="003B4F3B" w:rsidP="003B4F3B">
            <w:pPr>
              <w:rPr>
                <w:b/>
              </w:rPr>
            </w:pPr>
            <w:r w:rsidRPr="00C802FC">
              <w:rPr>
                <w:b/>
              </w:rPr>
              <w:t>1</w:t>
            </w:r>
          </w:p>
        </w:tc>
        <w:tc>
          <w:tcPr>
            <w:tcW w:w="606" w:type="dxa"/>
            <w:tcBorders>
              <w:bottom w:val="single" w:sz="4" w:space="0" w:color="auto"/>
            </w:tcBorders>
            <w:shd w:val="clear" w:color="auto" w:fill="D9D9D9"/>
            <w:vAlign w:val="center"/>
          </w:tcPr>
          <w:p w14:paraId="0D55284B" w14:textId="77777777" w:rsidR="003B4F3B" w:rsidRPr="00C802FC" w:rsidRDefault="003B4F3B" w:rsidP="003B4F3B">
            <w:pPr>
              <w:rPr>
                <w:b/>
              </w:rPr>
            </w:pPr>
            <w:r w:rsidRPr="00C802FC">
              <w:rPr>
                <w:b/>
              </w:rPr>
              <w:t>2</w:t>
            </w:r>
          </w:p>
        </w:tc>
        <w:tc>
          <w:tcPr>
            <w:tcW w:w="606" w:type="dxa"/>
            <w:tcBorders>
              <w:bottom w:val="single" w:sz="4" w:space="0" w:color="auto"/>
            </w:tcBorders>
            <w:shd w:val="clear" w:color="auto" w:fill="D9D9D9"/>
            <w:vAlign w:val="center"/>
          </w:tcPr>
          <w:p w14:paraId="16F781B7" w14:textId="77777777" w:rsidR="003B4F3B" w:rsidRPr="00C802FC" w:rsidRDefault="003B4F3B" w:rsidP="003B4F3B">
            <w:pPr>
              <w:rPr>
                <w:b/>
              </w:rPr>
            </w:pPr>
            <w:r w:rsidRPr="00C802FC">
              <w:rPr>
                <w:b/>
              </w:rPr>
              <w:t>1</w:t>
            </w:r>
          </w:p>
        </w:tc>
        <w:tc>
          <w:tcPr>
            <w:tcW w:w="606" w:type="dxa"/>
            <w:tcBorders>
              <w:bottom w:val="single" w:sz="4" w:space="0" w:color="auto"/>
            </w:tcBorders>
            <w:shd w:val="clear" w:color="auto" w:fill="D9D9D9"/>
            <w:vAlign w:val="center"/>
          </w:tcPr>
          <w:p w14:paraId="3038135C" w14:textId="77777777" w:rsidR="003B4F3B" w:rsidRPr="00C802FC" w:rsidRDefault="003B4F3B" w:rsidP="003B4F3B">
            <w:pPr>
              <w:rPr>
                <w:b/>
              </w:rPr>
            </w:pPr>
            <w:r w:rsidRPr="00C802FC">
              <w:rPr>
                <w:b/>
              </w:rPr>
              <w:t>2</w:t>
            </w:r>
          </w:p>
        </w:tc>
        <w:tc>
          <w:tcPr>
            <w:tcW w:w="2218" w:type="dxa"/>
            <w:shd w:val="clear" w:color="auto" w:fill="D9D9D9"/>
            <w:vAlign w:val="center"/>
          </w:tcPr>
          <w:p w14:paraId="724B8E01" w14:textId="77777777" w:rsidR="003B4F3B" w:rsidRPr="00C802FC" w:rsidRDefault="003B4F3B" w:rsidP="003B4F3B">
            <w:pPr>
              <w:rPr>
                <w:b/>
              </w:rPr>
            </w:pPr>
            <w:r w:rsidRPr="00C802FC">
              <w:rPr>
                <w:b/>
              </w:rPr>
              <w:t>Índice Multiplicação</w:t>
            </w:r>
          </w:p>
        </w:tc>
      </w:tr>
      <w:tr w:rsidR="003B4F3B" w:rsidRPr="00A47330" w14:paraId="61AE41B8" w14:textId="77777777" w:rsidTr="00E75165">
        <w:trPr>
          <w:trHeight w:val="342"/>
        </w:trPr>
        <w:tc>
          <w:tcPr>
            <w:tcW w:w="605" w:type="dxa"/>
            <w:shd w:val="clear" w:color="auto" w:fill="auto"/>
            <w:vAlign w:val="center"/>
          </w:tcPr>
          <w:p w14:paraId="58F54103" w14:textId="77777777" w:rsidR="003B4F3B" w:rsidRPr="003B4F3B" w:rsidRDefault="003B4F3B" w:rsidP="003B4F3B">
            <w:r w:rsidRPr="003B4F3B">
              <w:t>2</w:t>
            </w:r>
          </w:p>
        </w:tc>
        <w:tc>
          <w:tcPr>
            <w:tcW w:w="606" w:type="dxa"/>
            <w:shd w:val="clear" w:color="auto" w:fill="auto"/>
            <w:vAlign w:val="center"/>
          </w:tcPr>
          <w:p w14:paraId="53CBF10C" w14:textId="77777777" w:rsidR="003B4F3B" w:rsidRPr="003B4F3B" w:rsidRDefault="003B4F3B" w:rsidP="003B4F3B">
            <w:r w:rsidRPr="003B4F3B">
              <w:t>0</w:t>
            </w:r>
          </w:p>
        </w:tc>
        <w:tc>
          <w:tcPr>
            <w:tcW w:w="606" w:type="dxa"/>
            <w:shd w:val="clear" w:color="auto" w:fill="auto"/>
            <w:vAlign w:val="center"/>
          </w:tcPr>
          <w:p w14:paraId="51EB34D9" w14:textId="77777777" w:rsidR="003B4F3B" w:rsidRPr="003B4F3B" w:rsidRDefault="003B4F3B" w:rsidP="003B4F3B">
            <w:r w:rsidRPr="003B4F3B">
              <w:t>8</w:t>
            </w:r>
          </w:p>
        </w:tc>
        <w:tc>
          <w:tcPr>
            <w:tcW w:w="606" w:type="dxa"/>
            <w:shd w:val="clear" w:color="auto" w:fill="auto"/>
            <w:vAlign w:val="center"/>
          </w:tcPr>
          <w:p w14:paraId="47573A5B" w14:textId="77777777" w:rsidR="003B4F3B" w:rsidRPr="003B4F3B" w:rsidRDefault="003B4F3B" w:rsidP="003B4F3B">
            <w:r w:rsidRPr="003B4F3B">
              <w:t>9</w:t>
            </w:r>
          </w:p>
        </w:tc>
        <w:tc>
          <w:tcPr>
            <w:tcW w:w="605" w:type="dxa"/>
            <w:shd w:val="clear" w:color="auto" w:fill="auto"/>
            <w:vAlign w:val="center"/>
          </w:tcPr>
          <w:p w14:paraId="78668082" w14:textId="77777777" w:rsidR="003B4F3B" w:rsidRPr="003B4F3B" w:rsidRDefault="003B4F3B" w:rsidP="003B4F3B">
            <w:r w:rsidRPr="003B4F3B">
              <w:t>0</w:t>
            </w:r>
          </w:p>
        </w:tc>
        <w:tc>
          <w:tcPr>
            <w:tcW w:w="606" w:type="dxa"/>
            <w:shd w:val="clear" w:color="auto" w:fill="auto"/>
            <w:vAlign w:val="center"/>
          </w:tcPr>
          <w:p w14:paraId="0F5CF80F" w14:textId="77777777" w:rsidR="003B4F3B" w:rsidRPr="003B4F3B" w:rsidRDefault="003B4F3B" w:rsidP="003B4F3B">
            <w:r w:rsidRPr="003B4F3B">
              <w:t>0</w:t>
            </w:r>
          </w:p>
        </w:tc>
        <w:tc>
          <w:tcPr>
            <w:tcW w:w="606" w:type="dxa"/>
            <w:shd w:val="clear" w:color="auto" w:fill="auto"/>
            <w:vAlign w:val="center"/>
          </w:tcPr>
          <w:p w14:paraId="7CA52299" w14:textId="77777777" w:rsidR="003B4F3B" w:rsidRPr="003B4F3B" w:rsidRDefault="003B4F3B" w:rsidP="003B4F3B">
            <w:r w:rsidRPr="003B4F3B">
              <w:t>*10</w:t>
            </w:r>
          </w:p>
        </w:tc>
        <w:tc>
          <w:tcPr>
            <w:tcW w:w="606" w:type="dxa"/>
            <w:shd w:val="clear" w:color="auto" w:fill="auto"/>
            <w:vAlign w:val="center"/>
          </w:tcPr>
          <w:p w14:paraId="662D4EE7" w14:textId="77777777" w:rsidR="003B4F3B" w:rsidRPr="003B4F3B" w:rsidRDefault="003B4F3B" w:rsidP="003B4F3B">
            <w:r w:rsidRPr="003B4F3B">
              <w:t>5</w:t>
            </w:r>
          </w:p>
        </w:tc>
        <w:tc>
          <w:tcPr>
            <w:tcW w:w="606" w:type="dxa"/>
            <w:shd w:val="clear" w:color="auto" w:fill="auto"/>
            <w:vAlign w:val="center"/>
          </w:tcPr>
          <w:p w14:paraId="7338CF8D" w14:textId="77777777" w:rsidR="003B4F3B" w:rsidRPr="003B4F3B" w:rsidRDefault="003B4F3B" w:rsidP="003B4F3B">
            <w:r w:rsidRPr="003B4F3B">
              <w:t>0</w:t>
            </w:r>
          </w:p>
        </w:tc>
        <w:tc>
          <w:tcPr>
            <w:tcW w:w="2218" w:type="dxa"/>
            <w:shd w:val="clear" w:color="auto" w:fill="auto"/>
            <w:vAlign w:val="center"/>
          </w:tcPr>
          <w:p w14:paraId="657F5A0B" w14:textId="77777777" w:rsidR="003B4F3B" w:rsidRPr="003B4F3B" w:rsidRDefault="003B4F3B" w:rsidP="003B4F3B">
            <w:r w:rsidRPr="003B4F3B">
              <w:t>Resultado Multiplicação</w:t>
            </w:r>
          </w:p>
        </w:tc>
      </w:tr>
    </w:tbl>
    <w:p w14:paraId="751C14FE" w14:textId="77777777" w:rsidR="003B4F3B" w:rsidRPr="00D175B6" w:rsidRDefault="003B4F3B" w:rsidP="003B4F3B">
      <w:pPr>
        <w:ind w:left="180"/>
        <w:rPr>
          <w:rFonts w:ascii="Arial" w:hAnsi="Arial" w:cs="Arial"/>
          <w:color w:val="000000"/>
          <w:sz w:val="8"/>
          <w:szCs w:val="8"/>
        </w:rPr>
      </w:pPr>
    </w:p>
    <w:p w14:paraId="515E5CB8" w14:textId="77777777" w:rsidR="003B4F3B" w:rsidRPr="003B4F3B" w:rsidRDefault="003B4F3B" w:rsidP="003B4F3B">
      <w:r w:rsidRPr="003B4F3B">
        <w:t>*</w:t>
      </w:r>
      <w:r w:rsidRPr="003B4F3B">
        <w:tab/>
        <w:t>Ver Nota 1</w:t>
      </w:r>
    </w:p>
    <w:p w14:paraId="2C17CFD8" w14:textId="77777777" w:rsidR="003B4F3B" w:rsidRDefault="003B4F3B" w:rsidP="003B4F3B">
      <w:pPr>
        <w:suppressAutoHyphens/>
        <w:ind w:left="720" w:hanging="720"/>
        <w:rPr>
          <w:rFonts w:ascii="Arial" w:hAnsi="Arial" w:cs="Arial"/>
          <w:b/>
          <w:color w:val="000000"/>
          <w:sz w:val="18"/>
          <w:szCs w:val="18"/>
        </w:rPr>
      </w:pPr>
    </w:p>
    <w:p w14:paraId="288D5282" w14:textId="77777777" w:rsidR="003B4F3B" w:rsidRDefault="003B4F3B" w:rsidP="003B4F3B">
      <w:pPr>
        <w:suppressAutoHyphens/>
        <w:ind w:left="720" w:hanging="720"/>
        <w:rPr>
          <w:rFonts w:ascii="Arial" w:hAnsi="Arial" w:cs="Arial"/>
          <w:b/>
          <w:color w:val="000000"/>
          <w:sz w:val="18"/>
          <w:szCs w:val="18"/>
        </w:rPr>
      </w:pPr>
    </w:p>
    <w:p w14:paraId="50A3122D" w14:textId="77777777" w:rsidR="003B4F3B" w:rsidRPr="003B4F3B" w:rsidRDefault="003B4F3B" w:rsidP="003B4F3B">
      <w:pPr>
        <w:pStyle w:val="Estilo2"/>
        <w:numPr>
          <w:ilvl w:val="3"/>
          <w:numId w:val="1"/>
        </w:numPr>
      </w:pPr>
      <w:bookmarkStart w:id="427" w:name="_Toc36152364"/>
      <w:bookmarkStart w:id="428" w:name="_Toc115713483"/>
      <w:bookmarkStart w:id="429" w:name="_Toc115717054"/>
      <w:bookmarkStart w:id="430" w:name="_Toc181879314"/>
      <w:bookmarkStart w:id="431" w:name="_Toc181879860"/>
      <w:r w:rsidRPr="003B4F3B">
        <w:t>2º PASSO</w:t>
      </w:r>
      <w:bookmarkEnd w:id="427"/>
      <w:bookmarkEnd w:id="428"/>
      <w:bookmarkEnd w:id="429"/>
      <w:bookmarkEnd w:id="430"/>
      <w:bookmarkEnd w:id="431"/>
    </w:p>
    <w:p w14:paraId="1AFD3718" w14:textId="77777777" w:rsidR="003B4F3B" w:rsidRDefault="003B4F3B" w:rsidP="003B4F3B">
      <w:pPr>
        <w:suppressAutoHyphens/>
        <w:ind w:left="1260" w:hanging="720"/>
        <w:rPr>
          <w:rFonts w:ascii="Arial" w:hAnsi="Arial" w:cs="Arial"/>
          <w:color w:val="000000"/>
          <w:sz w:val="18"/>
          <w:szCs w:val="18"/>
        </w:rPr>
      </w:pPr>
    </w:p>
    <w:p w14:paraId="7F375906" w14:textId="77777777" w:rsidR="003B4F3B" w:rsidRPr="003B4F3B" w:rsidRDefault="003B4F3B" w:rsidP="003B4F3B">
      <w:r w:rsidRPr="003B4F3B">
        <w:t>Somar o resultado da multiplicação:</w:t>
      </w:r>
    </w:p>
    <w:p w14:paraId="095F3C0F" w14:textId="77777777" w:rsidR="003B4F3B" w:rsidRPr="003B4F3B" w:rsidRDefault="003B4F3B" w:rsidP="003B4F3B"/>
    <w:p w14:paraId="258FCF1D" w14:textId="77777777" w:rsidR="003B4F3B" w:rsidRPr="003B4F3B" w:rsidRDefault="003B4F3B" w:rsidP="003B4F3B">
      <w:r w:rsidRPr="003B4F3B">
        <w:t>2 + 0 + 8 + 9 + 0 + 0 + 1 + 5 + 0</w:t>
      </w:r>
    </w:p>
    <w:p w14:paraId="19093FD6" w14:textId="77777777" w:rsidR="003B4F3B" w:rsidRPr="003B4F3B" w:rsidRDefault="003B4F3B" w:rsidP="003B4F3B"/>
    <w:p w14:paraId="12E2C658" w14:textId="77777777" w:rsidR="003B4F3B" w:rsidRPr="003B4F3B" w:rsidRDefault="003B4F3B" w:rsidP="003B4F3B">
      <w:r w:rsidRPr="003B4F3B">
        <w:t>Total da Soma = 25</w:t>
      </w:r>
    </w:p>
    <w:p w14:paraId="20DFCA07" w14:textId="77777777" w:rsidR="003B4F3B" w:rsidRDefault="003B4F3B" w:rsidP="003B4F3B">
      <w:pPr>
        <w:ind w:left="540"/>
        <w:rPr>
          <w:rFonts w:ascii="Arial" w:hAnsi="Arial" w:cs="Arial"/>
          <w:color w:val="000000"/>
          <w:sz w:val="18"/>
          <w:szCs w:val="18"/>
        </w:rPr>
      </w:pPr>
    </w:p>
    <w:p w14:paraId="445640E4" w14:textId="77777777" w:rsidR="003B4F3B" w:rsidRDefault="003B4F3B" w:rsidP="003B4F3B">
      <w:pPr>
        <w:ind w:left="540"/>
        <w:rPr>
          <w:rFonts w:ascii="Arial" w:hAnsi="Arial" w:cs="Arial"/>
          <w:color w:val="000000"/>
          <w:sz w:val="18"/>
          <w:szCs w:val="18"/>
        </w:rPr>
      </w:pPr>
    </w:p>
    <w:p w14:paraId="3C043635" w14:textId="77777777" w:rsidR="003B4F3B" w:rsidRPr="003B4F3B" w:rsidRDefault="003B4F3B" w:rsidP="003B4F3B">
      <w:pPr>
        <w:pStyle w:val="Estilo2"/>
        <w:numPr>
          <w:ilvl w:val="3"/>
          <w:numId w:val="1"/>
        </w:numPr>
      </w:pPr>
      <w:bookmarkStart w:id="432" w:name="_Toc36152365"/>
      <w:bookmarkStart w:id="433" w:name="_Toc115713484"/>
      <w:bookmarkStart w:id="434" w:name="_Toc115717055"/>
      <w:bookmarkStart w:id="435" w:name="_Toc181879315"/>
      <w:bookmarkStart w:id="436" w:name="_Toc181879861"/>
      <w:r w:rsidRPr="003B4F3B">
        <w:t>3º PASSO</w:t>
      </w:r>
      <w:bookmarkEnd w:id="432"/>
      <w:bookmarkEnd w:id="433"/>
      <w:bookmarkEnd w:id="434"/>
      <w:bookmarkEnd w:id="435"/>
      <w:bookmarkEnd w:id="436"/>
    </w:p>
    <w:p w14:paraId="08A05EC2" w14:textId="77777777" w:rsidR="003B4F3B" w:rsidRDefault="003B4F3B" w:rsidP="003B4F3B">
      <w:pPr>
        <w:suppressAutoHyphens/>
        <w:ind w:left="720"/>
        <w:rPr>
          <w:rFonts w:ascii="Arial" w:hAnsi="Arial" w:cs="Arial"/>
          <w:color w:val="000000"/>
          <w:sz w:val="18"/>
          <w:szCs w:val="18"/>
        </w:rPr>
      </w:pPr>
    </w:p>
    <w:p w14:paraId="0B5FE13E" w14:textId="77777777" w:rsidR="003B4F3B" w:rsidRPr="003B4F3B" w:rsidRDefault="003B4F3B" w:rsidP="003B4F3B">
      <w:r w:rsidRPr="003B4F3B">
        <w:t>Dividir o resultado da multiplicação por 10</w:t>
      </w:r>
    </w:p>
    <w:p w14:paraId="7850B3CE" w14:textId="77777777" w:rsidR="003B4F3B" w:rsidRPr="003B4F3B" w:rsidRDefault="003B4F3B" w:rsidP="003B4F3B"/>
    <w:p w14:paraId="4B0ECD16" w14:textId="77777777" w:rsidR="003B4F3B" w:rsidRPr="003B4F3B" w:rsidRDefault="003B4F3B" w:rsidP="003B4F3B">
      <w:r w:rsidRPr="003B4F3B">
        <w:t>25/10 = 2 (Resto = 5)</w:t>
      </w:r>
    </w:p>
    <w:p w14:paraId="11DEAA86" w14:textId="77777777" w:rsidR="003B4F3B" w:rsidRPr="003B4F3B" w:rsidRDefault="003B4F3B" w:rsidP="003B4F3B"/>
    <w:p w14:paraId="26408EE1" w14:textId="77777777" w:rsidR="003B4F3B" w:rsidRDefault="003B4F3B" w:rsidP="003B4F3B">
      <w:pPr>
        <w:suppressAutoHyphens/>
        <w:ind w:left="720"/>
        <w:rPr>
          <w:rFonts w:ascii="Arial" w:hAnsi="Arial" w:cs="Arial"/>
          <w:color w:val="000000"/>
          <w:sz w:val="18"/>
          <w:szCs w:val="18"/>
        </w:rPr>
      </w:pPr>
    </w:p>
    <w:p w14:paraId="15B60A0F" w14:textId="77777777" w:rsidR="003B4F3B" w:rsidRPr="003B4F3B" w:rsidRDefault="003B4F3B" w:rsidP="003B4F3B">
      <w:pPr>
        <w:pStyle w:val="Estilo2"/>
        <w:numPr>
          <w:ilvl w:val="3"/>
          <w:numId w:val="1"/>
        </w:numPr>
      </w:pPr>
      <w:bookmarkStart w:id="437" w:name="_Toc36152366"/>
      <w:bookmarkStart w:id="438" w:name="_Toc115713485"/>
      <w:bookmarkStart w:id="439" w:name="_Toc115717056"/>
      <w:bookmarkStart w:id="440" w:name="_Toc181879316"/>
      <w:bookmarkStart w:id="441" w:name="_Toc181879862"/>
      <w:r w:rsidRPr="003B4F3B">
        <w:lastRenderedPageBreak/>
        <w:t>4º PASSO</w:t>
      </w:r>
      <w:bookmarkEnd w:id="437"/>
      <w:bookmarkEnd w:id="438"/>
      <w:bookmarkEnd w:id="439"/>
      <w:bookmarkEnd w:id="440"/>
      <w:bookmarkEnd w:id="441"/>
    </w:p>
    <w:p w14:paraId="03AC9D65" w14:textId="77777777" w:rsidR="003B4F3B" w:rsidRDefault="003B4F3B" w:rsidP="003B4F3B">
      <w:pPr>
        <w:suppressAutoHyphens/>
        <w:ind w:left="720"/>
        <w:rPr>
          <w:rFonts w:ascii="Arial" w:hAnsi="Arial" w:cs="Arial"/>
          <w:color w:val="000000"/>
          <w:sz w:val="18"/>
          <w:szCs w:val="18"/>
        </w:rPr>
      </w:pPr>
    </w:p>
    <w:p w14:paraId="101EEB29" w14:textId="77777777" w:rsidR="003B4F3B" w:rsidRPr="003B4F3B" w:rsidRDefault="003B4F3B" w:rsidP="003B4F3B">
      <w:r w:rsidRPr="003B4F3B">
        <w:t>Subtrair o resto da divisão de 10</w:t>
      </w:r>
    </w:p>
    <w:p w14:paraId="0D30319B" w14:textId="77777777" w:rsidR="003B4F3B" w:rsidRPr="003B4F3B" w:rsidRDefault="003B4F3B" w:rsidP="003B4F3B"/>
    <w:p w14:paraId="0CEBB325" w14:textId="77777777" w:rsidR="003B4F3B" w:rsidRPr="003B4F3B" w:rsidRDefault="003B4F3B" w:rsidP="003B4F3B">
      <w:r w:rsidRPr="003B4F3B">
        <w:t>10 - 5 = 5</w:t>
      </w:r>
    </w:p>
    <w:p w14:paraId="49444FE2" w14:textId="77777777" w:rsidR="003B4F3B" w:rsidRPr="003B4F3B" w:rsidRDefault="003B4F3B" w:rsidP="003B4F3B"/>
    <w:p w14:paraId="5CB968D7" w14:textId="77777777" w:rsidR="003B4F3B" w:rsidRPr="003B4F3B" w:rsidRDefault="003B4F3B" w:rsidP="003B4F3B">
      <w:r w:rsidRPr="003B4F3B">
        <w:t>RESULTADO: DV = 5</w:t>
      </w:r>
    </w:p>
    <w:p w14:paraId="4FF7F4D8" w14:textId="77777777" w:rsidR="003B4F3B" w:rsidRPr="003B4F3B" w:rsidRDefault="003B4F3B" w:rsidP="003B4F3B"/>
    <w:p w14:paraId="7678DC28" w14:textId="77777777" w:rsidR="003B4F3B" w:rsidRPr="00D175B6" w:rsidRDefault="003B4F3B" w:rsidP="003B4F3B">
      <w:pPr>
        <w:suppressAutoHyphens/>
        <w:rPr>
          <w:rFonts w:ascii="Arial" w:hAnsi="Arial" w:cs="Arial"/>
          <w:color w:val="000000"/>
          <w:sz w:val="18"/>
          <w:szCs w:val="18"/>
        </w:rPr>
      </w:pPr>
    </w:p>
    <w:p w14:paraId="15A2D4A2" w14:textId="77777777" w:rsidR="003B4F3B" w:rsidRDefault="003B4F3B" w:rsidP="003B4F3B">
      <w:r w:rsidRPr="003B4F3B">
        <w:t>Quando o resultado da multiplicação for um número com 2 dígitos, somar os</w:t>
      </w:r>
      <w:r>
        <w:t xml:space="preserve"> 2 algarismos.</w:t>
      </w:r>
    </w:p>
    <w:p w14:paraId="22C4061F" w14:textId="77777777" w:rsidR="003B4F3B" w:rsidRDefault="003B4F3B" w:rsidP="003B4F3B"/>
    <w:p w14:paraId="552BA0BD" w14:textId="77777777" w:rsidR="003B4F3B" w:rsidRPr="003B4F3B" w:rsidRDefault="003B4F3B" w:rsidP="003B4F3B">
      <w:r w:rsidRPr="003B4F3B">
        <w:rPr>
          <w:rFonts w:ascii="Futura Std Book Bold TTF" w:hAnsi="Futura Std Book Bold TTF"/>
        </w:rPr>
        <w:t>Exemplo:</w:t>
      </w:r>
      <w:r w:rsidRPr="003B4F3B">
        <w:t xml:space="preserve"> (10: 1+0 = 1)</w:t>
      </w:r>
    </w:p>
    <w:p w14:paraId="05C24576" w14:textId="77777777" w:rsidR="003B4F3B" w:rsidRPr="003B4F3B" w:rsidRDefault="003B4F3B" w:rsidP="003B4F3B"/>
    <w:p w14:paraId="08EF6855" w14:textId="77777777" w:rsidR="003B4F3B" w:rsidRPr="003B4F3B" w:rsidRDefault="003B4F3B" w:rsidP="003B4F3B">
      <w:r w:rsidRPr="003B4F3B">
        <w:t>Se o Total da Soma for inferior a 10, o DV corresponde à diferença entre 10 e o Total da Soma.</w:t>
      </w:r>
    </w:p>
    <w:p w14:paraId="63823BA6" w14:textId="77777777" w:rsidR="003B4F3B" w:rsidRPr="003B4F3B" w:rsidRDefault="003B4F3B" w:rsidP="003B4F3B"/>
    <w:p w14:paraId="1637470B" w14:textId="77777777" w:rsidR="003B4F3B" w:rsidRPr="003B4F3B" w:rsidRDefault="003B4F3B" w:rsidP="003B4F3B">
      <w:r w:rsidRPr="003B4F3B">
        <w:t>Se o resto da divisão for 0 (zero), o DV será 0 (zero).</w:t>
      </w:r>
    </w:p>
    <w:p w14:paraId="61AD2E83" w14:textId="77777777" w:rsidR="009E3403" w:rsidRDefault="003B4F3B" w:rsidP="003B4F3B">
      <w:pPr>
        <w:pStyle w:val="Estilo2"/>
      </w:pPr>
      <w:r>
        <w:br w:type="page"/>
      </w:r>
      <w:bookmarkStart w:id="442" w:name="_Toc181879863"/>
      <w:r w:rsidR="00BE13CF">
        <w:lastRenderedPageBreak/>
        <w:t>Anexo VI – Cálculo do Dígito Verificador do Código Do Beneficiário</w:t>
      </w:r>
      <w:bookmarkEnd w:id="442"/>
    </w:p>
    <w:p w14:paraId="4BDE364C" w14:textId="77777777" w:rsidR="003B4F3B" w:rsidRPr="00815810" w:rsidRDefault="003B4F3B" w:rsidP="003B4F3B">
      <w:pPr>
        <w:rPr>
          <w:rFonts w:ascii="Futura Std Book Bold TTF" w:hAnsi="Futura Std Book Bold TTF"/>
        </w:rPr>
      </w:pPr>
      <w:r w:rsidRPr="00815810">
        <w:rPr>
          <w:rFonts w:ascii="Futura Std Book Bold TTF" w:hAnsi="Futura Std Book Bold TTF"/>
        </w:rPr>
        <w:t>Aplica-se somente para códigos de beneficiários cadastrados entre as faixas 000001 e 999999.</w:t>
      </w:r>
    </w:p>
    <w:p w14:paraId="26D5F23A" w14:textId="77777777" w:rsidR="003B4F3B" w:rsidRDefault="003B4F3B" w:rsidP="009E3403"/>
    <w:p w14:paraId="78BA7522" w14:textId="77777777" w:rsidR="009E3403" w:rsidRDefault="009E3403" w:rsidP="009E3403">
      <w:r>
        <w:t xml:space="preserve">O DV do Código do Beneficiário é calculado através </w:t>
      </w:r>
      <w:r w:rsidR="00BE13CF">
        <w:t>do MÓDULO 11, com peso de 2 a 9.</w:t>
      </w:r>
    </w:p>
    <w:p w14:paraId="242C7FEE" w14:textId="77777777" w:rsidR="00BE13CF" w:rsidRDefault="00BE13CF" w:rsidP="009E3403"/>
    <w:p w14:paraId="5A349A90" w14:textId="77777777" w:rsidR="009E3403" w:rsidRDefault="009E3403" w:rsidP="009E3403">
      <w:r>
        <w:t>Para calcular o Dígito Verificador considerar apenas as 06 posições do Código do Beneficiário.</w:t>
      </w:r>
    </w:p>
    <w:p w14:paraId="2F1A5CA2" w14:textId="77777777" w:rsidR="00D538AC" w:rsidRDefault="00D538AC" w:rsidP="009E3403"/>
    <w:p w14:paraId="21606FEC" w14:textId="77777777" w:rsidR="009E3403" w:rsidRDefault="009E3403" w:rsidP="00193CCC">
      <w:pPr>
        <w:pStyle w:val="Estilo2"/>
        <w:numPr>
          <w:ilvl w:val="2"/>
          <w:numId w:val="1"/>
        </w:numPr>
      </w:pPr>
      <w:bookmarkStart w:id="443" w:name="_Toc36152368"/>
      <w:bookmarkStart w:id="444" w:name="_Toc115713487"/>
      <w:bookmarkStart w:id="445" w:name="_Toc115717058"/>
      <w:bookmarkStart w:id="446" w:name="_Toc181879318"/>
      <w:bookmarkStart w:id="447" w:name="_Toc181879864"/>
      <w:r>
        <w:t>1º</w:t>
      </w:r>
      <w:r w:rsidR="00BE13CF">
        <w:t xml:space="preserve"> passo</w:t>
      </w:r>
      <w:bookmarkEnd w:id="443"/>
      <w:bookmarkEnd w:id="444"/>
      <w:bookmarkEnd w:id="445"/>
      <w:bookmarkEnd w:id="446"/>
      <w:bookmarkEnd w:id="447"/>
    </w:p>
    <w:p w14:paraId="0BB265A3" w14:textId="77777777" w:rsidR="009E3403" w:rsidRDefault="009E3403" w:rsidP="009E3403">
      <w:r>
        <w:t>Aplicar o módulo 11 aos dados do Código de Barras, o primeiro dígito da direita para a esquerda será multiplicado por 2, o segundo, por 3 e assim sucessivamente até o 9;</w:t>
      </w:r>
    </w:p>
    <w:p w14:paraId="55F1DAD5" w14:textId="77777777" w:rsidR="009E3403" w:rsidRDefault="009E3403" w:rsidP="009E3403"/>
    <w:p w14:paraId="3A64F532" w14:textId="77777777" w:rsidR="009E3403" w:rsidRDefault="009E3403" w:rsidP="009E3403">
      <w:pPr>
        <w:rPr>
          <w:sz w:val="20"/>
        </w:rPr>
      </w:pPr>
      <w:r w:rsidRPr="003B4F3B">
        <w:rPr>
          <w:rFonts w:ascii="Futura Std Book Bold TTF" w:hAnsi="Futura Std Book Bold TTF"/>
          <w:sz w:val="20"/>
        </w:rPr>
        <w:t>Código Beneficiário usado para cálculo:</w:t>
      </w:r>
      <w:r w:rsidRPr="003B4F3B">
        <w:rPr>
          <w:sz w:val="20"/>
        </w:rPr>
        <w:t xml:space="preserve"> 005507</w:t>
      </w:r>
    </w:p>
    <w:tbl>
      <w:tblPr>
        <w:tblpPr w:leftFromText="141" w:rightFromText="141" w:vertAnchor="text" w:horzAnchor="margin" w:tblpXSpec="center" w:tblpY="169"/>
        <w:tblW w:w="3815" w:type="pct"/>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823"/>
        <w:gridCol w:w="824"/>
        <w:gridCol w:w="824"/>
        <w:gridCol w:w="824"/>
        <w:gridCol w:w="821"/>
        <w:gridCol w:w="822"/>
        <w:gridCol w:w="3013"/>
      </w:tblGrid>
      <w:tr w:rsidR="00D538AC" w:rsidRPr="003B4F3B" w14:paraId="6F13AC24" w14:textId="77777777" w:rsidTr="00D538AC">
        <w:trPr>
          <w:trHeight w:val="391"/>
        </w:trPr>
        <w:tc>
          <w:tcPr>
            <w:tcW w:w="518" w:type="pct"/>
            <w:shd w:val="clear" w:color="auto" w:fill="auto"/>
            <w:vAlign w:val="center"/>
          </w:tcPr>
          <w:p w14:paraId="4E1F5482" w14:textId="77777777" w:rsidR="00D538AC" w:rsidRPr="003B4F3B" w:rsidRDefault="00D538AC" w:rsidP="00D538AC">
            <w:pPr>
              <w:jc w:val="center"/>
              <w:rPr>
                <w:sz w:val="20"/>
              </w:rPr>
            </w:pPr>
            <w:r>
              <w:rPr>
                <w:sz w:val="20"/>
              </w:rPr>
              <w:t>0</w:t>
            </w:r>
          </w:p>
        </w:tc>
        <w:tc>
          <w:tcPr>
            <w:tcW w:w="518" w:type="pct"/>
            <w:shd w:val="clear" w:color="auto" w:fill="auto"/>
            <w:vAlign w:val="center"/>
          </w:tcPr>
          <w:p w14:paraId="22F9D4CC" w14:textId="77777777" w:rsidR="00D538AC" w:rsidRPr="003B4F3B" w:rsidRDefault="00D538AC" w:rsidP="00D538AC">
            <w:pPr>
              <w:jc w:val="center"/>
              <w:rPr>
                <w:sz w:val="20"/>
              </w:rPr>
            </w:pPr>
            <w:r w:rsidRPr="003B4F3B">
              <w:rPr>
                <w:sz w:val="20"/>
              </w:rPr>
              <w:t>0</w:t>
            </w:r>
          </w:p>
        </w:tc>
        <w:tc>
          <w:tcPr>
            <w:tcW w:w="518" w:type="pct"/>
            <w:shd w:val="clear" w:color="auto" w:fill="auto"/>
            <w:vAlign w:val="center"/>
          </w:tcPr>
          <w:p w14:paraId="65655A38" w14:textId="77777777" w:rsidR="00D538AC" w:rsidRPr="003B4F3B" w:rsidRDefault="00D538AC" w:rsidP="00D538AC">
            <w:pPr>
              <w:jc w:val="center"/>
              <w:rPr>
                <w:sz w:val="20"/>
              </w:rPr>
            </w:pPr>
            <w:r>
              <w:rPr>
                <w:sz w:val="20"/>
              </w:rPr>
              <w:t>5</w:t>
            </w:r>
          </w:p>
        </w:tc>
        <w:tc>
          <w:tcPr>
            <w:tcW w:w="518" w:type="pct"/>
            <w:shd w:val="clear" w:color="auto" w:fill="auto"/>
            <w:vAlign w:val="center"/>
          </w:tcPr>
          <w:p w14:paraId="7C42F473" w14:textId="77777777" w:rsidR="00D538AC" w:rsidRPr="003B4F3B" w:rsidRDefault="00D538AC" w:rsidP="00D538AC">
            <w:pPr>
              <w:jc w:val="center"/>
              <w:rPr>
                <w:sz w:val="20"/>
              </w:rPr>
            </w:pPr>
            <w:r>
              <w:rPr>
                <w:sz w:val="20"/>
              </w:rPr>
              <w:t>5</w:t>
            </w:r>
          </w:p>
        </w:tc>
        <w:tc>
          <w:tcPr>
            <w:tcW w:w="516" w:type="pct"/>
            <w:shd w:val="clear" w:color="auto" w:fill="auto"/>
            <w:vAlign w:val="center"/>
          </w:tcPr>
          <w:p w14:paraId="2FA8E560" w14:textId="77777777" w:rsidR="00D538AC" w:rsidRPr="003B4F3B" w:rsidRDefault="00D538AC" w:rsidP="00D538AC">
            <w:pPr>
              <w:jc w:val="center"/>
              <w:rPr>
                <w:sz w:val="20"/>
              </w:rPr>
            </w:pPr>
            <w:r w:rsidRPr="003B4F3B">
              <w:rPr>
                <w:sz w:val="20"/>
              </w:rPr>
              <w:t>0</w:t>
            </w:r>
          </w:p>
        </w:tc>
        <w:tc>
          <w:tcPr>
            <w:tcW w:w="517" w:type="pct"/>
            <w:shd w:val="clear" w:color="auto" w:fill="auto"/>
            <w:vAlign w:val="center"/>
          </w:tcPr>
          <w:p w14:paraId="7D74689E" w14:textId="77777777" w:rsidR="00D538AC" w:rsidRPr="003B4F3B" w:rsidRDefault="00D538AC" w:rsidP="00D538AC">
            <w:pPr>
              <w:jc w:val="center"/>
              <w:rPr>
                <w:sz w:val="20"/>
              </w:rPr>
            </w:pPr>
            <w:r>
              <w:rPr>
                <w:sz w:val="20"/>
              </w:rPr>
              <w:t>7</w:t>
            </w:r>
          </w:p>
        </w:tc>
        <w:tc>
          <w:tcPr>
            <w:tcW w:w="1895" w:type="pct"/>
            <w:shd w:val="clear" w:color="auto" w:fill="auto"/>
            <w:vAlign w:val="center"/>
          </w:tcPr>
          <w:p w14:paraId="75DE5FF2" w14:textId="77777777" w:rsidR="00D538AC" w:rsidRPr="003B4F3B" w:rsidRDefault="00720885" w:rsidP="00D538AC">
            <w:pPr>
              <w:jc w:val="center"/>
              <w:rPr>
                <w:sz w:val="20"/>
              </w:rPr>
            </w:pPr>
            <w:r>
              <w:rPr>
                <w:noProof/>
                <w:sz w:val="20"/>
              </w:rPr>
              <w:pict w14:anchorId="1C8DFB40">
                <v:line id="_x0000_s2085" style="position:absolute;left:0;text-align:left;z-index:251663360;visibility:visible;mso-position-horizontal-relative:page;mso-position-vertical-relative:text" from="39.05pt,13.85pt" to="113.3pt,13.95pt" strokecolor="#5a5a5a" strokeweight="1pt">
                  <v:stroke startarrow="block" startarrowwidth="narrow" startarrowlength="short" endarrowwidth="narrow" endarrowlength="short"/>
                  <w10:wrap anchorx="page"/>
                </v:line>
              </w:pict>
            </w:r>
            <w:r w:rsidR="00D538AC" w:rsidRPr="003B4F3B">
              <w:rPr>
                <w:sz w:val="20"/>
              </w:rPr>
              <w:t>Sentido Cálculo</w:t>
            </w:r>
          </w:p>
        </w:tc>
      </w:tr>
      <w:tr w:rsidR="00D538AC" w:rsidRPr="003B4F3B" w14:paraId="586B9426" w14:textId="77777777" w:rsidTr="00D538AC">
        <w:trPr>
          <w:trHeight w:val="370"/>
        </w:trPr>
        <w:tc>
          <w:tcPr>
            <w:tcW w:w="518" w:type="pct"/>
            <w:shd w:val="clear" w:color="auto" w:fill="D9D9D9"/>
            <w:vAlign w:val="center"/>
          </w:tcPr>
          <w:p w14:paraId="60BFCA33" w14:textId="77777777" w:rsidR="00D538AC" w:rsidRPr="003B4F3B" w:rsidRDefault="00D538AC" w:rsidP="00D538AC">
            <w:pPr>
              <w:jc w:val="center"/>
              <w:rPr>
                <w:sz w:val="20"/>
              </w:rPr>
            </w:pPr>
            <w:r>
              <w:rPr>
                <w:sz w:val="20"/>
              </w:rPr>
              <w:t>7</w:t>
            </w:r>
          </w:p>
        </w:tc>
        <w:tc>
          <w:tcPr>
            <w:tcW w:w="518" w:type="pct"/>
            <w:shd w:val="clear" w:color="auto" w:fill="D9D9D9"/>
            <w:vAlign w:val="center"/>
          </w:tcPr>
          <w:p w14:paraId="38BD00BC" w14:textId="77777777" w:rsidR="00D538AC" w:rsidRPr="003B4F3B" w:rsidRDefault="00D538AC" w:rsidP="00D538AC">
            <w:pPr>
              <w:jc w:val="center"/>
              <w:rPr>
                <w:sz w:val="20"/>
              </w:rPr>
            </w:pPr>
            <w:r>
              <w:rPr>
                <w:sz w:val="20"/>
              </w:rPr>
              <w:t>6</w:t>
            </w:r>
          </w:p>
        </w:tc>
        <w:tc>
          <w:tcPr>
            <w:tcW w:w="518" w:type="pct"/>
            <w:shd w:val="clear" w:color="auto" w:fill="D9D9D9"/>
            <w:vAlign w:val="center"/>
          </w:tcPr>
          <w:p w14:paraId="45D20FF4" w14:textId="77777777" w:rsidR="00D538AC" w:rsidRPr="003B4F3B" w:rsidRDefault="00D538AC" w:rsidP="00D538AC">
            <w:pPr>
              <w:jc w:val="center"/>
              <w:rPr>
                <w:sz w:val="20"/>
              </w:rPr>
            </w:pPr>
            <w:r>
              <w:rPr>
                <w:sz w:val="20"/>
              </w:rPr>
              <w:t>5</w:t>
            </w:r>
          </w:p>
        </w:tc>
        <w:tc>
          <w:tcPr>
            <w:tcW w:w="518" w:type="pct"/>
            <w:shd w:val="clear" w:color="auto" w:fill="D9D9D9"/>
            <w:vAlign w:val="center"/>
          </w:tcPr>
          <w:p w14:paraId="26BACD72" w14:textId="77777777" w:rsidR="00D538AC" w:rsidRPr="003B4F3B" w:rsidRDefault="00D538AC" w:rsidP="00D538AC">
            <w:pPr>
              <w:jc w:val="center"/>
              <w:rPr>
                <w:sz w:val="20"/>
              </w:rPr>
            </w:pPr>
            <w:r>
              <w:rPr>
                <w:sz w:val="20"/>
              </w:rPr>
              <w:t>4</w:t>
            </w:r>
          </w:p>
        </w:tc>
        <w:tc>
          <w:tcPr>
            <w:tcW w:w="516" w:type="pct"/>
            <w:shd w:val="clear" w:color="auto" w:fill="D9D9D9"/>
            <w:vAlign w:val="center"/>
          </w:tcPr>
          <w:p w14:paraId="67686507" w14:textId="77777777" w:rsidR="00D538AC" w:rsidRPr="003B4F3B" w:rsidRDefault="00D538AC" w:rsidP="00D538AC">
            <w:pPr>
              <w:jc w:val="center"/>
              <w:rPr>
                <w:sz w:val="20"/>
              </w:rPr>
            </w:pPr>
            <w:r>
              <w:rPr>
                <w:sz w:val="20"/>
              </w:rPr>
              <w:t>3</w:t>
            </w:r>
          </w:p>
        </w:tc>
        <w:tc>
          <w:tcPr>
            <w:tcW w:w="517" w:type="pct"/>
            <w:shd w:val="clear" w:color="auto" w:fill="D9D9D9"/>
            <w:vAlign w:val="center"/>
          </w:tcPr>
          <w:p w14:paraId="2AF8BCD9" w14:textId="77777777" w:rsidR="00D538AC" w:rsidRPr="003B4F3B" w:rsidRDefault="00D538AC" w:rsidP="00D538AC">
            <w:pPr>
              <w:jc w:val="center"/>
              <w:rPr>
                <w:sz w:val="20"/>
              </w:rPr>
            </w:pPr>
            <w:r>
              <w:rPr>
                <w:sz w:val="20"/>
              </w:rPr>
              <w:t>2</w:t>
            </w:r>
          </w:p>
        </w:tc>
        <w:tc>
          <w:tcPr>
            <w:tcW w:w="1895" w:type="pct"/>
            <w:shd w:val="clear" w:color="auto" w:fill="D9D9D9"/>
            <w:vAlign w:val="center"/>
          </w:tcPr>
          <w:p w14:paraId="23719B9D" w14:textId="77777777" w:rsidR="00D538AC" w:rsidRPr="003B4F3B" w:rsidRDefault="00D538AC" w:rsidP="00D538AC">
            <w:pPr>
              <w:jc w:val="center"/>
              <w:rPr>
                <w:rFonts w:ascii="Futura Std Book Bold TTF" w:hAnsi="Futura Std Book Bold TTF"/>
                <w:sz w:val="20"/>
              </w:rPr>
            </w:pPr>
            <w:r w:rsidRPr="003B4F3B">
              <w:rPr>
                <w:rFonts w:ascii="Futura Std Book Bold TTF" w:hAnsi="Futura Std Book Bold TTF"/>
                <w:sz w:val="20"/>
              </w:rPr>
              <w:t>Índice Multiplicação</w:t>
            </w:r>
          </w:p>
        </w:tc>
      </w:tr>
      <w:tr w:rsidR="00D538AC" w:rsidRPr="003B4F3B" w14:paraId="5E93C19F" w14:textId="77777777" w:rsidTr="00D538AC">
        <w:trPr>
          <w:trHeight w:val="342"/>
        </w:trPr>
        <w:tc>
          <w:tcPr>
            <w:tcW w:w="518" w:type="pct"/>
            <w:shd w:val="clear" w:color="auto" w:fill="auto"/>
            <w:vAlign w:val="center"/>
          </w:tcPr>
          <w:p w14:paraId="321F65E6" w14:textId="77777777" w:rsidR="00D538AC" w:rsidRPr="003B4F3B" w:rsidRDefault="00D538AC" w:rsidP="00D538AC">
            <w:pPr>
              <w:jc w:val="center"/>
              <w:rPr>
                <w:sz w:val="20"/>
              </w:rPr>
            </w:pPr>
            <w:r>
              <w:rPr>
                <w:sz w:val="20"/>
              </w:rPr>
              <w:t>00</w:t>
            </w:r>
          </w:p>
        </w:tc>
        <w:tc>
          <w:tcPr>
            <w:tcW w:w="518" w:type="pct"/>
            <w:shd w:val="clear" w:color="auto" w:fill="auto"/>
            <w:vAlign w:val="center"/>
          </w:tcPr>
          <w:p w14:paraId="7994F833" w14:textId="77777777" w:rsidR="00D538AC" w:rsidRPr="003B4F3B" w:rsidRDefault="00D538AC" w:rsidP="00D538AC">
            <w:pPr>
              <w:jc w:val="center"/>
              <w:rPr>
                <w:sz w:val="20"/>
              </w:rPr>
            </w:pPr>
            <w:r>
              <w:rPr>
                <w:sz w:val="20"/>
              </w:rPr>
              <w:t>0</w:t>
            </w:r>
            <w:r w:rsidRPr="003B4F3B">
              <w:rPr>
                <w:sz w:val="20"/>
              </w:rPr>
              <w:t>0</w:t>
            </w:r>
          </w:p>
        </w:tc>
        <w:tc>
          <w:tcPr>
            <w:tcW w:w="518" w:type="pct"/>
            <w:shd w:val="clear" w:color="auto" w:fill="auto"/>
            <w:vAlign w:val="center"/>
          </w:tcPr>
          <w:p w14:paraId="6302BFF3" w14:textId="77777777" w:rsidR="00D538AC" w:rsidRPr="003B4F3B" w:rsidRDefault="00D538AC" w:rsidP="00D538AC">
            <w:pPr>
              <w:jc w:val="center"/>
              <w:rPr>
                <w:sz w:val="20"/>
              </w:rPr>
            </w:pPr>
            <w:r>
              <w:rPr>
                <w:sz w:val="20"/>
              </w:rPr>
              <w:t>25</w:t>
            </w:r>
          </w:p>
        </w:tc>
        <w:tc>
          <w:tcPr>
            <w:tcW w:w="518" w:type="pct"/>
            <w:shd w:val="clear" w:color="auto" w:fill="auto"/>
            <w:vAlign w:val="center"/>
          </w:tcPr>
          <w:p w14:paraId="7B8ABE31" w14:textId="77777777" w:rsidR="00D538AC" w:rsidRPr="003B4F3B" w:rsidRDefault="00D538AC" w:rsidP="00D538AC">
            <w:pPr>
              <w:jc w:val="center"/>
              <w:rPr>
                <w:sz w:val="20"/>
              </w:rPr>
            </w:pPr>
            <w:r>
              <w:rPr>
                <w:sz w:val="20"/>
              </w:rPr>
              <w:t>20</w:t>
            </w:r>
          </w:p>
        </w:tc>
        <w:tc>
          <w:tcPr>
            <w:tcW w:w="516" w:type="pct"/>
            <w:shd w:val="clear" w:color="auto" w:fill="auto"/>
            <w:vAlign w:val="center"/>
          </w:tcPr>
          <w:p w14:paraId="14AF53BE" w14:textId="77777777" w:rsidR="00D538AC" w:rsidRPr="003B4F3B" w:rsidRDefault="00D538AC" w:rsidP="00D538AC">
            <w:pPr>
              <w:jc w:val="center"/>
              <w:rPr>
                <w:sz w:val="20"/>
              </w:rPr>
            </w:pPr>
            <w:r>
              <w:rPr>
                <w:sz w:val="20"/>
              </w:rPr>
              <w:t>00</w:t>
            </w:r>
          </w:p>
        </w:tc>
        <w:tc>
          <w:tcPr>
            <w:tcW w:w="517" w:type="pct"/>
            <w:shd w:val="clear" w:color="auto" w:fill="auto"/>
            <w:vAlign w:val="center"/>
          </w:tcPr>
          <w:p w14:paraId="252C4FE8" w14:textId="77777777" w:rsidR="00D538AC" w:rsidRPr="003B4F3B" w:rsidRDefault="00D538AC" w:rsidP="00D538AC">
            <w:pPr>
              <w:jc w:val="center"/>
              <w:rPr>
                <w:sz w:val="20"/>
              </w:rPr>
            </w:pPr>
            <w:r>
              <w:rPr>
                <w:sz w:val="20"/>
              </w:rPr>
              <w:t>14</w:t>
            </w:r>
          </w:p>
        </w:tc>
        <w:tc>
          <w:tcPr>
            <w:tcW w:w="1895" w:type="pct"/>
            <w:shd w:val="clear" w:color="auto" w:fill="auto"/>
            <w:vAlign w:val="center"/>
          </w:tcPr>
          <w:p w14:paraId="30022D61" w14:textId="77777777" w:rsidR="00D538AC" w:rsidRPr="003B4F3B" w:rsidRDefault="00D538AC" w:rsidP="00D538AC">
            <w:pPr>
              <w:jc w:val="center"/>
              <w:rPr>
                <w:sz w:val="20"/>
              </w:rPr>
            </w:pPr>
            <w:r w:rsidRPr="003B4F3B">
              <w:rPr>
                <w:sz w:val="20"/>
              </w:rPr>
              <w:t>Resultado Multiplicação</w:t>
            </w:r>
          </w:p>
        </w:tc>
      </w:tr>
    </w:tbl>
    <w:p w14:paraId="6577D35E" w14:textId="77777777" w:rsidR="00C802FC" w:rsidRDefault="00C802FC" w:rsidP="009E3403">
      <w:pPr>
        <w:rPr>
          <w:sz w:val="20"/>
        </w:rPr>
      </w:pPr>
    </w:p>
    <w:p w14:paraId="40F4987C" w14:textId="77777777" w:rsidR="00D538AC" w:rsidRDefault="00D538AC" w:rsidP="009E3403">
      <w:pPr>
        <w:rPr>
          <w:sz w:val="20"/>
        </w:rPr>
      </w:pPr>
    </w:p>
    <w:p w14:paraId="028AB700" w14:textId="77777777" w:rsidR="00D538AC" w:rsidRDefault="00D538AC" w:rsidP="00D538AC"/>
    <w:p w14:paraId="1E9B2856" w14:textId="77777777" w:rsidR="00D538AC" w:rsidRDefault="00D538AC" w:rsidP="00D538AC"/>
    <w:p w14:paraId="41671A99" w14:textId="77777777" w:rsidR="00D538AC" w:rsidRDefault="00D538AC" w:rsidP="00D538AC"/>
    <w:p w14:paraId="2B7448A2" w14:textId="77777777" w:rsidR="009E3403" w:rsidRDefault="009E3403" w:rsidP="00661617">
      <w:pPr>
        <w:pStyle w:val="Estilo2"/>
        <w:numPr>
          <w:ilvl w:val="2"/>
          <w:numId w:val="1"/>
        </w:numPr>
      </w:pPr>
      <w:bookmarkStart w:id="448" w:name="_Toc115713488"/>
      <w:bookmarkStart w:id="449" w:name="_Toc115717059"/>
      <w:bookmarkStart w:id="450" w:name="_Toc181879319"/>
      <w:bookmarkStart w:id="451" w:name="_Toc181879865"/>
      <w:r>
        <w:t>2º PASSO</w:t>
      </w:r>
      <w:bookmarkEnd w:id="448"/>
      <w:bookmarkEnd w:id="449"/>
      <w:bookmarkEnd w:id="450"/>
      <w:bookmarkEnd w:id="451"/>
    </w:p>
    <w:p w14:paraId="27133BA8" w14:textId="77777777" w:rsidR="009E3403" w:rsidRDefault="009E3403" w:rsidP="009E3403">
      <w:r>
        <w:t>Somar o resultado da multiplicação:</w:t>
      </w:r>
    </w:p>
    <w:p w14:paraId="27E4567A" w14:textId="77777777" w:rsidR="009E3403" w:rsidRDefault="009E3403" w:rsidP="009E3403"/>
    <w:p w14:paraId="7DD653DE" w14:textId="77777777" w:rsidR="009E3403" w:rsidRDefault="009E3403" w:rsidP="009E3403">
      <w:r>
        <w:t>0 + 0 + 25 + 20 + 0 + 14</w:t>
      </w:r>
    </w:p>
    <w:p w14:paraId="225C6BC7" w14:textId="77777777" w:rsidR="009E3403" w:rsidRDefault="009E3403" w:rsidP="009E3403"/>
    <w:p w14:paraId="4E9F7C25" w14:textId="77777777" w:rsidR="009E3403" w:rsidRDefault="009E3403" w:rsidP="009E3403">
      <w:r>
        <w:t>Total da Soma = 59</w:t>
      </w:r>
    </w:p>
    <w:p w14:paraId="576A82E3" w14:textId="77777777" w:rsidR="009E3403" w:rsidRDefault="009E3403" w:rsidP="009E3403"/>
    <w:p w14:paraId="2C2C2A70" w14:textId="77777777" w:rsidR="009E3403" w:rsidRDefault="009E3403" w:rsidP="009E3403">
      <w:r>
        <w:t>Obs.: Quando o Total da Soma for MENOR que o quociente (no caso 11), pular o 3º PASSO, ou seja, o Total da Soma deverá ser diminuído diretamente do quociente, obtendo-se o DV como resultado.</w:t>
      </w:r>
    </w:p>
    <w:p w14:paraId="3564DAB6" w14:textId="77777777" w:rsidR="00D538AC" w:rsidRDefault="00D538AC" w:rsidP="009E3403"/>
    <w:p w14:paraId="792751A7" w14:textId="77777777" w:rsidR="009E3403" w:rsidRDefault="009E3403" w:rsidP="00661617">
      <w:pPr>
        <w:pStyle w:val="Estilo2"/>
        <w:numPr>
          <w:ilvl w:val="2"/>
          <w:numId w:val="1"/>
        </w:numPr>
      </w:pPr>
      <w:bookmarkStart w:id="452" w:name="_Toc115713489"/>
      <w:bookmarkStart w:id="453" w:name="_Toc115717060"/>
      <w:bookmarkStart w:id="454" w:name="_Toc181879320"/>
      <w:bookmarkStart w:id="455" w:name="_Toc181879866"/>
      <w:r>
        <w:t>3º PASSO</w:t>
      </w:r>
      <w:bookmarkEnd w:id="452"/>
      <w:bookmarkEnd w:id="453"/>
      <w:bookmarkEnd w:id="454"/>
      <w:bookmarkEnd w:id="455"/>
    </w:p>
    <w:p w14:paraId="74747631" w14:textId="77777777" w:rsidR="009E3403" w:rsidRDefault="009E3403" w:rsidP="009E3403">
      <w:r>
        <w:t>Dividir o Total da Soma por 11</w:t>
      </w:r>
    </w:p>
    <w:p w14:paraId="32E71FD3" w14:textId="77777777" w:rsidR="009E3403" w:rsidRDefault="009E3403" w:rsidP="009E3403">
      <w:r>
        <w:t>59/11</w:t>
      </w:r>
      <w:r>
        <w:tab/>
        <w:t>= 5 (Resto</w:t>
      </w:r>
      <w:r>
        <w:tab/>
        <w:t xml:space="preserve"> = 4)</w:t>
      </w:r>
    </w:p>
    <w:p w14:paraId="67BCBC63" w14:textId="77777777" w:rsidR="009E3403" w:rsidRDefault="009E3403" w:rsidP="009E3403"/>
    <w:p w14:paraId="4E9420E5" w14:textId="77777777" w:rsidR="009E3403" w:rsidRDefault="009E3403" w:rsidP="00661617">
      <w:pPr>
        <w:pStyle w:val="Estilo2"/>
        <w:numPr>
          <w:ilvl w:val="2"/>
          <w:numId w:val="1"/>
        </w:numPr>
      </w:pPr>
      <w:bookmarkStart w:id="456" w:name="_Toc115713490"/>
      <w:bookmarkStart w:id="457" w:name="_Toc115717061"/>
      <w:bookmarkStart w:id="458" w:name="_Toc181879321"/>
      <w:bookmarkStart w:id="459" w:name="_Toc181879867"/>
      <w:r>
        <w:lastRenderedPageBreak/>
        <w:t>4º PASSO</w:t>
      </w:r>
      <w:bookmarkEnd w:id="456"/>
      <w:bookmarkEnd w:id="457"/>
      <w:bookmarkEnd w:id="458"/>
      <w:bookmarkEnd w:id="459"/>
    </w:p>
    <w:p w14:paraId="23BEBF7E" w14:textId="77777777" w:rsidR="009E3403" w:rsidRDefault="009E3403" w:rsidP="009E3403">
      <w:r>
        <w:t>Subtrair o resto da divisão de 11</w:t>
      </w:r>
    </w:p>
    <w:p w14:paraId="67C5177E" w14:textId="77777777" w:rsidR="009E3403" w:rsidRDefault="009E3403" w:rsidP="009E3403">
      <w:r>
        <w:t>11 - 4</w:t>
      </w:r>
      <w:r>
        <w:tab/>
        <w:t>= 7</w:t>
      </w:r>
    </w:p>
    <w:p w14:paraId="0F232AFF" w14:textId="77777777" w:rsidR="009E3403" w:rsidRDefault="009E3403" w:rsidP="009E3403">
      <w:r>
        <w:t>RESULTADO: DV = 7</w:t>
      </w:r>
    </w:p>
    <w:p w14:paraId="53353388" w14:textId="77777777" w:rsidR="009E3403" w:rsidRDefault="009E3403" w:rsidP="009E3403"/>
    <w:p w14:paraId="3B06B968" w14:textId="77777777" w:rsidR="004B6B35" w:rsidRDefault="009E3403" w:rsidP="009E3403">
      <w:r>
        <w:t>Nota:</w:t>
      </w:r>
      <w:r>
        <w:tab/>
        <w:t>Se o RESULTADO for maior que 9 (nove) o DV será 0 (zero), caso contrário o RESULTADO será o DV.</w:t>
      </w:r>
    </w:p>
    <w:p w14:paraId="0C038BD3" w14:textId="77777777" w:rsidR="003A227E" w:rsidRDefault="003A227E" w:rsidP="009E3403"/>
    <w:p w14:paraId="7F17C43D" w14:textId="77777777" w:rsidR="003A227E" w:rsidRDefault="00386B5B" w:rsidP="003A227E">
      <w:pPr>
        <w:pStyle w:val="Estilo2"/>
      </w:pPr>
      <w:r>
        <w:br w:type="page"/>
      </w:r>
      <w:bookmarkStart w:id="460" w:name="_Toc181879868"/>
      <w:r w:rsidR="003A227E">
        <w:lastRenderedPageBreak/>
        <w:t xml:space="preserve">Anexo VII – Geração de </w:t>
      </w:r>
      <w:r w:rsidR="00AC21D3">
        <w:t>QR</w:t>
      </w:r>
      <w:r w:rsidR="003A227E">
        <w:t xml:space="preserve"> </w:t>
      </w:r>
      <w:r w:rsidR="00AC21D3">
        <w:t>C</w:t>
      </w:r>
      <w:r w:rsidR="003A227E">
        <w:t xml:space="preserve">ode </w:t>
      </w:r>
      <w:r w:rsidR="00991C51">
        <w:t xml:space="preserve">PIX </w:t>
      </w:r>
      <w:r w:rsidR="003A227E">
        <w:t xml:space="preserve">e </w:t>
      </w:r>
      <w:r w:rsidR="00991C51">
        <w:t xml:space="preserve">código </w:t>
      </w:r>
      <w:r w:rsidR="003A227E">
        <w:t>‘copia e cola’</w:t>
      </w:r>
      <w:bookmarkEnd w:id="460"/>
    </w:p>
    <w:p w14:paraId="4DD046E7" w14:textId="77777777" w:rsidR="003A227E" w:rsidRDefault="003A227E" w:rsidP="003A227E">
      <w:r>
        <w:t xml:space="preserve">Conforme orientação do Banco Central (BACEN), o </w:t>
      </w:r>
      <w:r w:rsidR="00AC21D3">
        <w:t>QR</w:t>
      </w:r>
      <w:r>
        <w:t xml:space="preserve"> </w:t>
      </w:r>
      <w:r w:rsidR="00AC21D3">
        <w:t>C</w:t>
      </w:r>
      <w:r>
        <w:t xml:space="preserve">ode dinâmico </w:t>
      </w:r>
      <w:r w:rsidR="00AC21D3">
        <w:t>gerado pelo cliente deve seguir o</w:t>
      </w:r>
      <w:r>
        <w:t>s padrões BR Code.</w:t>
      </w:r>
    </w:p>
    <w:p w14:paraId="4A3CF7BD" w14:textId="77777777" w:rsidR="003A227E" w:rsidRDefault="003A227E" w:rsidP="003A227E"/>
    <w:p w14:paraId="1FF8F61D" w14:textId="77777777" w:rsidR="003A227E" w:rsidRDefault="00AC21D3" w:rsidP="003A227E">
      <w:r>
        <w:t>O QR Code deverá ser definido como modo recebedor (Merchant Presented Mode – MPM).</w:t>
      </w:r>
    </w:p>
    <w:p w14:paraId="2D0671F4" w14:textId="77777777" w:rsidR="00AC21D3" w:rsidRDefault="00AC21D3" w:rsidP="003A227E"/>
    <w:p w14:paraId="6B4E790D" w14:textId="77777777" w:rsidR="00AC21D3" w:rsidRDefault="00AC21D3" w:rsidP="003A227E">
      <w:r>
        <w:t>O modo de QR Code MPM (dinâmico) permite a utilização de uma URL configurável e que é acessada no ato da leitura. Sendo assim, as informações dispostas no QR Code são reduzidas e demais informações de pagamento são acessadas pela URL.</w:t>
      </w:r>
    </w:p>
    <w:p w14:paraId="3C86D8A4" w14:textId="77777777" w:rsidR="00B81B86" w:rsidRDefault="00B81B86" w:rsidP="003A227E"/>
    <w:p w14:paraId="1C31DB3B" w14:textId="77777777" w:rsidR="007D6F63" w:rsidRDefault="00B81B86" w:rsidP="003A227E">
      <w:r>
        <w:t xml:space="preserve">Para montagem do QR Code dinâmico, utilizaremos como </w:t>
      </w:r>
      <w:r w:rsidRPr="00B81B86">
        <w:rPr>
          <w:b/>
          <w:bCs/>
        </w:rPr>
        <w:t>exemplo</w:t>
      </w:r>
      <w:r>
        <w:t xml:space="preserve"> a emissão para o</w:t>
      </w:r>
      <w:r w:rsidR="007D6F63">
        <w:t xml:space="preserve"> seguinte </w:t>
      </w:r>
      <w:r w:rsidRPr="00B81B86">
        <w:rPr>
          <w:b/>
          <w:bCs/>
        </w:rPr>
        <w:t>convênio beneficiário</w:t>
      </w:r>
      <w:r w:rsidR="007D6F63">
        <w:t>:</w:t>
      </w:r>
    </w:p>
    <w:p w14:paraId="3FB41D22" w14:textId="77777777" w:rsidR="007D6F63" w:rsidRDefault="007D6F63" w:rsidP="003A227E"/>
    <w:p w14:paraId="7BCE6BC1" w14:textId="77777777" w:rsidR="007D6F63" w:rsidRPr="00991C51" w:rsidRDefault="007D6F63" w:rsidP="003A227E">
      <w:pPr>
        <w:rPr>
          <w:sz w:val="18"/>
          <w:szCs w:val="16"/>
        </w:rPr>
      </w:pPr>
      <w:r w:rsidRPr="00991C51">
        <w:rPr>
          <w:b/>
          <w:bCs/>
          <w:sz w:val="18"/>
          <w:szCs w:val="16"/>
        </w:rPr>
        <w:t xml:space="preserve">Código do convênio beneficiário: </w:t>
      </w:r>
      <w:r w:rsidR="00B81B86" w:rsidRPr="00991C51">
        <w:rPr>
          <w:sz w:val="18"/>
          <w:szCs w:val="16"/>
        </w:rPr>
        <w:t>1100689</w:t>
      </w:r>
    </w:p>
    <w:p w14:paraId="3908B31D" w14:textId="77777777" w:rsidR="00B81B86" w:rsidRPr="00991C51" w:rsidRDefault="00B81B86" w:rsidP="003A227E">
      <w:pPr>
        <w:rPr>
          <w:sz w:val="18"/>
          <w:szCs w:val="16"/>
        </w:rPr>
      </w:pPr>
      <w:r w:rsidRPr="00991C51">
        <w:rPr>
          <w:b/>
          <w:bCs/>
          <w:sz w:val="18"/>
          <w:szCs w:val="16"/>
        </w:rPr>
        <w:t>Nosso Número</w:t>
      </w:r>
      <w:r w:rsidR="007D6F63" w:rsidRPr="00991C51">
        <w:rPr>
          <w:b/>
          <w:bCs/>
          <w:sz w:val="18"/>
          <w:szCs w:val="16"/>
        </w:rPr>
        <w:t xml:space="preserve">: </w:t>
      </w:r>
      <w:r w:rsidRPr="00991C51">
        <w:rPr>
          <w:sz w:val="18"/>
          <w:szCs w:val="16"/>
        </w:rPr>
        <w:t>14000000154746633</w:t>
      </w:r>
    </w:p>
    <w:p w14:paraId="1DCC3DDF" w14:textId="77777777" w:rsidR="007D6F63" w:rsidRDefault="007D6F63" w:rsidP="003A227E">
      <w:pPr>
        <w:rPr>
          <w:sz w:val="18"/>
          <w:szCs w:val="16"/>
        </w:rPr>
      </w:pPr>
      <w:r w:rsidRPr="00991C51">
        <w:rPr>
          <w:b/>
          <w:bCs/>
          <w:sz w:val="18"/>
          <w:szCs w:val="16"/>
        </w:rPr>
        <w:t xml:space="preserve">Nome/razão social do convênio beneficiário: </w:t>
      </w:r>
      <w:r w:rsidRPr="00991C51">
        <w:rPr>
          <w:sz w:val="18"/>
          <w:szCs w:val="16"/>
        </w:rPr>
        <w:t>CAIXA ECONOMICA FEDERAL</w:t>
      </w:r>
    </w:p>
    <w:p w14:paraId="3F6E61CA" w14:textId="77777777" w:rsidR="004E7D67" w:rsidRPr="00991C51" w:rsidRDefault="004E7D67" w:rsidP="003A227E">
      <w:pPr>
        <w:rPr>
          <w:sz w:val="22"/>
          <w:szCs w:val="20"/>
        </w:rPr>
      </w:pPr>
      <w:r w:rsidRPr="004E7D67">
        <w:rPr>
          <w:b/>
          <w:bCs/>
          <w:sz w:val="18"/>
          <w:szCs w:val="16"/>
        </w:rPr>
        <w:t xml:space="preserve">Localidade do </w:t>
      </w:r>
      <w:r>
        <w:rPr>
          <w:b/>
          <w:bCs/>
          <w:sz w:val="18"/>
          <w:szCs w:val="16"/>
        </w:rPr>
        <w:t xml:space="preserve">convênio </w:t>
      </w:r>
      <w:r w:rsidRPr="004E7D67">
        <w:rPr>
          <w:b/>
          <w:bCs/>
          <w:sz w:val="18"/>
          <w:szCs w:val="16"/>
        </w:rPr>
        <w:t xml:space="preserve">beneficiário: </w:t>
      </w:r>
      <w:r>
        <w:rPr>
          <w:sz w:val="18"/>
          <w:szCs w:val="16"/>
        </w:rPr>
        <w:t>BRASILIA</w:t>
      </w:r>
    </w:p>
    <w:p w14:paraId="08AA4AB1"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61" w:name="_Toc181879323"/>
      <w:bookmarkStart w:id="462" w:name="_Toc181879869"/>
      <w:r w:rsidRPr="00991C51">
        <w:rPr>
          <w:sz w:val="22"/>
          <w:szCs w:val="24"/>
        </w:rPr>
        <w:t>Campo 1</w:t>
      </w:r>
      <w:bookmarkEnd w:id="461"/>
      <w:bookmarkEnd w:id="462"/>
    </w:p>
    <w:p w14:paraId="080026A5" w14:textId="77777777" w:rsidR="00AC21D3" w:rsidRPr="00991C51" w:rsidRDefault="00AC21D3" w:rsidP="00AC21D3">
      <w:pPr>
        <w:jc w:val="left"/>
        <w:rPr>
          <w:sz w:val="22"/>
          <w:szCs w:val="20"/>
        </w:rPr>
      </w:pPr>
      <w:r w:rsidRPr="00991C51">
        <w:rPr>
          <w:b/>
          <w:bCs/>
          <w:sz w:val="22"/>
          <w:szCs w:val="20"/>
        </w:rPr>
        <w:t>Definição:</w:t>
      </w:r>
      <w:r w:rsidRPr="00991C51">
        <w:rPr>
          <w:sz w:val="22"/>
          <w:szCs w:val="20"/>
        </w:rPr>
        <w:t xml:space="preserve"> Fixo</w:t>
      </w:r>
    </w:p>
    <w:p w14:paraId="08D74037" w14:textId="77777777" w:rsidR="00AC21D3" w:rsidRPr="00991C51" w:rsidRDefault="00AC21D3" w:rsidP="00386B5B">
      <w:pPr>
        <w:jc w:val="left"/>
        <w:rPr>
          <w:sz w:val="22"/>
          <w:szCs w:val="20"/>
        </w:rPr>
      </w:pPr>
      <w:r w:rsidRPr="00991C51">
        <w:rPr>
          <w:b/>
          <w:bCs/>
          <w:sz w:val="22"/>
          <w:szCs w:val="20"/>
        </w:rPr>
        <w:t>Valor:</w:t>
      </w:r>
      <w:r w:rsidRPr="00991C51">
        <w:rPr>
          <w:sz w:val="22"/>
          <w:szCs w:val="20"/>
        </w:rPr>
        <w:t xml:space="preserve"> 000201</w:t>
      </w:r>
    </w:p>
    <w:p w14:paraId="44C74144" w14:textId="77777777" w:rsidR="00386B5B" w:rsidRPr="00991C51" w:rsidRDefault="00386B5B" w:rsidP="00991C51">
      <w:pPr>
        <w:pStyle w:val="Estilo2"/>
        <w:numPr>
          <w:ilvl w:val="2"/>
          <w:numId w:val="17"/>
        </w:numPr>
        <w:tabs>
          <w:tab w:val="num" w:pos="360"/>
        </w:tabs>
        <w:spacing w:after="0"/>
        <w:ind w:left="360" w:hanging="218"/>
        <w:rPr>
          <w:sz w:val="22"/>
          <w:szCs w:val="24"/>
        </w:rPr>
      </w:pPr>
      <w:bookmarkStart w:id="463" w:name="_Toc181879324"/>
      <w:bookmarkStart w:id="464" w:name="_Toc181879870"/>
      <w:r w:rsidRPr="00991C51">
        <w:rPr>
          <w:sz w:val="22"/>
          <w:szCs w:val="24"/>
        </w:rPr>
        <w:t>Campo 2</w:t>
      </w:r>
      <w:bookmarkEnd w:id="463"/>
      <w:bookmarkEnd w:id="464"/>
    </w:p>
    <w:p w14:paraId="2B1FABE4"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791209AA"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010212</w:t>
      </w:r>
    </w:p>
    <w:p w14:paraId="4409B5AB"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65" w:name="_Toc181879325"/>
      <w:bookmarkStart w:id="466" w:name="_Toc181879871"/>
      <w:r w:rsidRPr="00991C51">
        <w:rPr>
          <w:sz w:val="22"/>
          <w:szCs w:val="24"/>
        </w:rPr>
        <w:t>Campo 3</w:t>
      </w:r>
      <w:bookmarkEnd w:id="465"/>
      <w:bookmarkEnd w:id="466"/>
    </w:p>
    <w:p w14:paraId="438B4527"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Variável </w:t>
      </w:r>
    </w:p>
    <w:p w14:paraId="50E8AF73" w14:textId="77777777" w:rsidR="005106EC" w:rsidRPr="00991C51" w:rsidRDefault="00AC21D3" w:rsidP="00AC21D3">
      <w:pPr>
        <w:jc w:val="left"/>
        <w:rPr>
          <w:sz w:val="22"/>
          <w:szCs w:val="20"/>
        </w:rPr>
      </w:pPr>
      <w:r w:rsidRPr="00991C51">
        <w:rPr>
          <w:b/>
          <w:bCs/>
          <w:sz w:val="22"/>
          <w:szCs w:val="20"/>
        </w:rPr>
        <w:t>Valor:</w:t>
      </w:r>
      <w:r w:rsidRPr="00991C51">
        <w:rPr>
          <w:sz w:val="22"/>
          <w:szCs w:val="20"/>
        </w:rPr>
        <w:t xml:space="preserve"> </w:t>
      </w:r>
      <w:r w:rsidR="005106EC" w:rsidRPr="00991C51">
        <w:rPr>
          <w:sz w:val="22"/>
          <w:szCs w:val="20"/>
        </w:rPr>
        <w:t>26 + quantidade de caracteres do campo 4 e campo 5</w:t>
      </w:r>
    </w:p>
    <w:p w14:paraId="099FB728" w14:textId="77777777" w:rsidR="00AC21D3" w:rsidRPr="00991C51" w:rsidRDefault="005106EC" w:rsidP="00AC21D3">
      <w:pPr>
        <w:jc w:val="left"/>
        <w:rPr>
          <w:sz w:val="22"/>
          <w:szCs w:val="20"/>
        </w:rPr>
      </w:pPr>
      <w:r w:rsidRPr="00991C51">
        <w:rPr>
          <w:sz w:val="22"/>
          <w:szCs w:val="20"/>
        </w:rPr>
        <w:t>(</w:t>
      </w:r>
      <w:r w:rsidR="00AC21D3" w:rsidRPr="00991C51">
        <w:rPr>
          <w:sz w:val="22"/>
          <w:szCs w:val="20"/>
        </w:rPr>
        <w:t>0014br.gov.bcb.pix + pix-qrcode.caixa.gov.br/api/v2/cobv/ pix-qrcode.caixa.gov.br/api/v2/cobv/CO0110</w:t>
      </w:r>
      <w:bookmarkStart w:id="467" w:name="_Hlk181818085"/>
      <w:r w:rsidR="00AC21D3" w:rsidRPr="00991C51">
        <w:rPr>
          <w:sz w:val="22"/>
          <w:szCs w:val="20"/>
        </w:rPr>
        <w:t>1100689</w:t>
      </w:r>
      <w:bookmarkEnd w:id="467"/>
      <w:r w:rsidR="00AC21D3" w:rsidRPr="00991C51">
        <w:rPr>
          <w:sz w:val="22"/>
          <w:szCs w:val="20"/>
        </w:rPr>
        <w:t>014000000154746633)</w:t>
      </w:r>
      <w:r w:rsidRPr="00991C51">
        <w:rPr>
          <w:sz w:val="22"/>
          <w:szCs w:val="20"/>
        </w:rPr>
        <w:t xml:space="preserve"> = 89</w:t>
      </w:r>
    </w:p>
    <w:p w14:paraId="4F422DFB"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68" w:name="_Toc181879326"/>
      <w:bookmarkStart w:id="469" w:name="_Toc181879872"/>
      <w:r w:rsidRPr="00991C51">
        <w:rPr>
          <w:sz w:val="22"/>
          <w:szCs w:val="24"/>
        </w:rPr>
        <w:t>Campo 4</w:t>
      </w:r>
      <w:bookmarkEnd w:id="468"/>
      <w:bookmarkEnd w:id="469"/>
    </w:p>
    <w:p w14:paraId="38EAD5B8" w14:textId="77777777" w:rsidR="00AC21D3" w:rsidRPr="00991C51" w:rsidRDefault="00AC21D3" w:rsidP="00AC21D3">
      <w:pPr>
        <w:jc w:val="left"/>
        <w:rPr>
          <w:sz w:val="22"/>
          <w:szCs w:val="20"/>
        </w:rPr>
      </w:pPr>
      <w:r w:rsidRPr="00991C51">
        <w:rPr>
          <w:b/>
          <w:bCs/>
          <w:sz w:val="22"/>
          <w:szCs w:val="20"/>
        </w:rPr>
        <w:t>Definição:</w:t>
      </w:r>
      <w:r w:rsidRPr="00991C51">
        <w:rPr>
          <w:sz w:val="22"/>
          <w:szCs w:val="20"/>
        </w:rPr>
        <w:t xml:space="preserve"> Fixo</w:t>
      </w:r>
    </w:p>
    <w:p w14:paraId="2415BE06" w14:textId="77777777" w:rsidR="00AC21D3" w:rsidRPr="00991C51" w:rsidRDefault="00AC21D3" w:rsidP="00AC21D3">
      <w:pPr>
        <w:jc w:val="left"/>
        <w:rPr>
          <w:sz w:val="22"/>
          <w:szCs w:val="20"/>
        </w:rPr>
      </w:pPr>
      <w:r w:rsidRPr="00991C51">
        <w:rPr>
          <w:b/>
          <w:bCs/>
          <w:sz w:val="22"/>
          <w:szCs w:val="20"/>
        </w:rPr>
        <w:t>Valor:</w:t>
      </w:r>
      <w:r w:rsidRPr="00991C51">
        <w:rPr>
          <w:sz w:val="22"/>
          <w:szCs w:val="20"/>
        </w:rPr>
        <w:t xml:space="preserve"> 0014br.gov.bcb.pix</w:t>
      </w:r>
    </w:p>
    <w:p w14:paraId="7127BF46"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70" w:name="_Toc181879327"/>
      <w:bookmarkStart w:id="471" w:name="_Toc181879873"/>
      <w:r w:rsidRPr="00991C51">
        <w:rPr>
          <w:sz w:val="22"/>
          <w:szCs w:val="24"/>
        </w:rPr>
        <w:t>Campo 5</w:t>
      </w:r>
      <w:bookmarkEnd w:id="470"/>
      <w:bookmarkEnd w:id="471"/>
    </w:p>
    <w:p w14:paraId="1CE1CB21" w14:textId="77777777" w:rsidR="00AC21D3" w:rsidRPr="00991C51" w:rsidRDefault="00AC21D3" w:rsidP="00AC21D3">
      <w:pPr>
        <w:jc w:val="left"/>
        <w:rPr>
          <w:sz w:val="22"/>
          <w:szCs w:val="20"/>
        </w:rPr>
      </w:pPr>
      <w:r w:rsidRPr="00991C51">
        <w:rPr>
          <w:b/>
          <w:bCs/>
          <w:sz w:val="22"/>
          <w:szCs w:val="20"/>
        </w:rPr>
        <w:t>Definição:</w:t>
      </w:r>
      <w:r w:rsidRPr="00991C51">
        <w:rPr>
          <w:sz w:val="22"/>
          <w:szCs w:val="20"/>
        </w:rPr>
        <w:t xml:space="preserve"> Variável </w:t>
      </w:r>
    </w:p>
    <w:p w14:paraId="1D3A7DA4" w14:textId="77777777" w:rsidR="00AC21D3" w:rsidRPr="00991C51" w:rsidRDefault="00AC21D3" w:rsidP="00AC21D3">
      <w:pPr>
        <w:jc w:val="left"/>
        <w:rPr>
          <w:sz w:val="22"/>
          <w:szCs w:val="20"/>
        </w:rPr>
      </w:pPr>
      <w:r w:rsidRPr="00991C51">
        <w:rPr>
          <w:b/>
          <w:bCs/>
          <w:sz w:val="22"/>
          <w:szCs w:val="20"/>
        </w:rPr>
        <w:t>Valor:</w:t>
      </w:r>
      <w:r w:rsidRPr="00991C51">
        <w:rPr>
          <w:sz w:val="22"/>
          <w:szCs w:val="20"/>
        </w:rPr>
        <w:t xml:space="preserve"> </w:t>
      </w:r>
      <w:r w:rsidR="005106EC" w:rsidRPr="00991C51">
        <w:rPr>
          <w:sz w:val="22"/>
          <w:szCs w:val="20"/>
        </w:rPr>
        <w:t>25 + q</w:t>
      </w:r>
      <w:r w:rsidRPr="00991C51">
        <w:rPr>
          <w:sz w:val="22"/>
          <w:szCs w:val="20"/>
        </w:rPr>
        <w:t xml:space="preserve">uantidade de caracteres </w:t>
      </w:r>
      <w:r w:rsidR="005106EC" w:rsidRPr="00991C51">
        <w:rPr>
          <w:sz w:val="22"/>
          <w:szCs w:val="20"/>
        </w:rPr>
        <w:t>do campo 6 e campo 7</w:t>
      </w:r>
      <w:r w:rsidRPr="00991C51">
        <w:rPr>
          <w:sz w:val="22"/>
          <w:szCs w:val="20"/>
        </w:rPr>
        <w:br/>
      </w:r>
      <w:r w:rsidR="005106EC" w:rsidRPr="00991C51">
        <w:rPr>
          <w:sz w:val="22"/>
          <w:szCs w:val="20"/>
        </w:rPr>
        <w:t>(</w:t>
      </w:r>
      <w:r w:rsidRPr="00991C51">
        <w:rPr>
          <w:sz w:val="22"/>
          <w:szCs w:val="20"/>
        </w:rPr>
        <w:t>pix-qrcode.caixa.gov.br/api/v2/cobv/CO01101100689014000000154746633</w:t>
      </w:r>
      <w:r w:rsidR="005106EC" w:rsidRPr="00991C51">
        <w:rPr>
          <w:sz w:val="22"/>
          <w:szCs w:val="20"/>
        </w:rPr>
        <w:t>)</w:t>
      </w:r>
      <w:r w:rsidR="007D6F63" w:rsidRPr="00991C51">
        <w:rPr>
          <w:sz w:val="22"/>
          <w:szCs w:val="20"/>
        </w:rPr>
        <w:t xml:space="preserve"> = 67</w:t>
      </w:r>
    </w:p>
    <w:p w14:paraId="67F2CF72"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72" w:name="_Toc181879328"/>
      <w:bookmarkStart w:id="473" w:name="_Toc181879874"/>
      <w:r w:rsidRPr="00991C51">
        <w:rPr>
          <w:sz w:val="22"/>
          <w:szCs w:val="24"/>
        </w:rPr>
        <w:lastRenderedPageBreak/>
        <w:t>Campo 6</w:t>
      </w:r>
      <w:bookmarkEnd w:id="472"/>
      <w:bookmarkEnd w:id="473"/>
    </w:p>
    <w:p w14:paraId="690D4491"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3D0C6E0E"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pix-qrcode.caixa.gov.br/api/v2/cobv/</w:t>
      </w:r>
    </w:p>
    <w:p w14:paraId="20E6E0D6" w14:textId="77777777" w:rsidR="00AC21D3" w:rsidRPr="00991C51" w:rsidRDefault="00AC21D3" w:rsidP="00991C51">
      <w:pPr>
        <w:pStyle w:val="Estilo2"/>
        <w:numPr>
          <w:ilvl w:val="2"/>
          <w:numId w:val="17"/>
        </w:numPr>
        <w:tabs>
          <w:tab w:val="num" w:pos="360"/>
        </w:tabs>
        <w:spacing w:after="0"/>
        <w:ind w:left="360" w:hanging="218"/>
        <w:rPr>
          <w:sz w:val="22"/>
          <w:szCs w:val="24"/>
        </w:rPr>
      </w:pPr>
      <w:bookmarkStart w:id="474" w:name="_Toc181879329"/>
      <w:bookmarkStart w:id="475" w:name="_Toc181879875"/>
      <w:r w:rsidRPr="00991C51">
        <w:rPr>
          <w:sz w:val="22"/>
          <w:szCs w:val="24"/>
        </w:rPr>
        <w:t>Campo 7</w:t>
      </w:r>
      <w:bookmarkEnd w:id="474"/>
      <w:bookmarkEnd w:id="475"/>
    </w:p>
    <w:p w14:paraId="544C2BBC"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Variável</w:t>
      </w:r>
    </w:p>
    <w:p w14:paraId="0936BBC5"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Fixo (CO011) + Variável (0</w:t>
      </w:r>
      <w:r w:rsidR="00B81B86" w:rsidRPr="00991C51">
        <w:rPr>
          <w:sz w:val="22"/>
          <w:szCs w:val="20"/>
        </w:rPr>
        <w:t>CCCCCCC</w:t>
      </w:r>
      <w:r w:rsidRPr="00991C51">
        <w:rPr>
          <w:sz w:val="22"/>
          <w:szCs w:val="20"/>
        </w:rPr>
        <w:t>0</w:t>
      </w:r>
      <w:r w:rsidR="00B81B86" w:rsidRPr="00991C51">
        <w:rPr>
          <w:sz w:val="22"/>
          <w:szCs w:val="20"/>
        </w:rPr>
        <w:t>NNNNNNNNNNNNNNNNN</w:t>
      </w:r>
      <w:r w:rsidRPr="00991C51">
        <w:rPr>
          <w:sz w:val="22"/>
          <w:szCs w:val="20"/>
        </w:rPr>
        <w:t>)</w:t>
      </w:r>
    </w:p>
    <w:p w14:paraId="13CE1A55" w14:textId="77777777" w:rsidR="00B81B86" w:rsidRPr="00991C51" w:rsidRDefault="00B81B86" w:rsidP="00B81B86">
      <w:pPr>
        <w:ind w:firstLine="709"/>
        <w:rPr>
          <w:sz w:val="22"/>
          <w:szCs w:val="20"/>
        </w:rPr>
      </w:pPr>
      <w:r w:rsidRPr="00991C51">
        <w:rPr>
          <w:sz w:val="22"/>
          <w:szCs w:val="20"/>
        </w:rPr>
        <w:t>Onde,</w:t>
      </w:r>
    </w:p>
    <w:p w14:paraId="64D4F755" w14:textId="77777777" w:rsidR="00B81B86" w:rsidRPr="00991C51" w:rsidRDefault="00B81B86" w:rsidP="00B81B86">
      <w:pPr>
        <w:ind w:firstLine="709"/>
        <w:rPr>
          <w:sz w:val="22"/>
          <w:szCs w:val="20"/>
        </w:rPr>
      </w:pPr>
      <w:r w:rsidRPr="00991C51">
        <w:rPr>
          <w:sz w:val="22"/>
          <w:szCs w:val="20"/>
        </w:rPr>
        <w:t xml:space="preserve">CCCCCCC = Código do </w:t>
      </w:r>
      <w:r w:rsidR="007D6F63" w:rsidRPr="00991C51">
        <w:rPr>
          <w:sz w:val="22"/>
          <w:szCs w:val="20"/>
        </w:rPr>
        <w:t>c</w:t>
      </w:r>
      <w:r w:rsidRPr="00991C51">
        <w:rPr>
          <w:sz w:val="22"/>
          <w:szCs w:val="20"/>
        </w:rPr>
        <w:t>onvênio beneficiário</w:t>
      </w:r>
    </w:p>
    <w:p w14:paraId="59216A85" w14:textId="77777777" w:rsidR="00B81B86" w:rsidRPr="00991C51" w:rsidRDefault="00B81B86" w:rsidP="00B81B86">
      <w:pPr>
        <w:ind w:firstLine="709"/>
        <w:rPr>
          <w:sz w:val="22"/>
          <w:szCs w:val="20"/>
        </w:rPr>
      </w:pPr>
      <w:r w:rsidRPr="00991C51">
        <w:rPr>
          <w:sz w:val="22"/>
          <w:szCs w:val="20"/>
        </w:rPr>
        <w:t>NNNNNNNNNNNNNNNNN = Nosso Número</w:t>
      </w:r>
    </w:p>
    <w:p w14:paraId="720046B5" w14:textId="77777777" w:rsidR="00AC21D3" w:rsidRPr="00991C51" w:rsidRDefault="00386B5B" w:rsidP="00991C51">
      <w:pPr>
        <w:pStyle w:val="Estilo2"/>
        <w:numPr>
          <w:ilvl w:val="2"/>
          <w:numId w:val="17"/>
        </w:numPr>
        <w:tabs>
          <w:tab w:val="num" w:pos="360"/>
        </w:tabs>
        <w:spacing w:after="0"/>
        <w:ind w:left="360" w:hanging="218"/>
        <w:rPr>
          <w:sz w:val="22"/>
          <w:szCs w:val="24"/>
        </w:rPr>
      </w:pPr>
      <w:bookmarkStart w:id="476" w:name="_Toc181879330"/>
      <w:bookmarkStart w:id="477" w:name="_Toc181879876"/>
      <w:r w:rsidRPr="00991C51">
        <w:rPr>
          <w:sz w:val="22"/>
          <w:szCs w:val="24"/>
        </w:rPr>
        <w:t>Campo 8</w:t>
      </w:r>
      <w:bookmarkEnd w:id="476"/>
      <w:bookmarkEnd w:id="477"/>
    </w:p>
    <w:p w14:paraId="0FA57828"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59FF474F"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5204000053039865802BR</w:t>
      </w:r>
    </w:p>
    <w:p w14:paraId="315F850E" w14:textId="77777777" w:rsidR="00386B5B" w:rsidRPr="00991C51" w:rsidRDefault="00386B5B" w:rsidP="00991C51">
      <w:pPr>
        <w:pStyle w:val="Estilo2"/>
        <w:numPr>
          <w:ilvl w:val="2"/>
          <w:numId w:val="17"/>
        </w:numPr>
        <w:tabs>
          <w:tab w:val="num" w:pos="360"/>
        </w:tabs>
        <w:spacing w:after="0"/>
        <w:ind w:left="360" w:hanging="218"/>
        <w:rPr>
          <w:sz w:val="22"/>
          <w:szCs w:val="24"/>
        </w:rPr>
      </w:pPr>
      <w:bookmarkStart w:id="478" w:name="_Toc181879331"/>
      <w:bookmarkStart w:id="479" w:name="_Toc181879877"/>
      <w:r w:rsidRPr="00991C51">
        <w:rPr>
          <w:sz w:val="22"/>
          <w:szCs w:val="24"/>
        </w:rPr>
        <w:t>Campo 9</w:t>
      </w:r>
      <w:bookmarkEnd w:id="478"/>
      <w:bookmarkEnd w:id="479"/>
    </w:p>
    <w:p w14:paraId="38803E62"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Variável</w:t>
      </w:r>
    </w:p>
    <w:p w14:paraId="2AE5F657"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w:t>
      </w:r>
      <w:r w:rsidR="007D6F63" w:rsidRPr="00991C51">
        <w:rPr>
          <w:sz w:val="22"/>
          <w:szCs w:val="20"/>
        </w:rPr>
        <w:t>59 + q</w:t>
      </w:r>
      <w:r w:rsidRPr="00991C51">
        <w:rPr>
          <w:sz w:val="22"/>
          <w:szCs w:val="20"/>
        </w:rPr>
        <w:t xml:space="preserve">uantidade de caracteres </w:t>
      </w:r>
      <w:r w:rsidR="007D6F63" w:rsidRPr="00991C51">
        <w:rPr>
          <w:sz w:val="22"/>
          <w:szCs w:val="20"/>
        </w:rPr>
        <w:t>do campo 10 (CAIXA ECONOMICA FEDERAL) = 23</w:t>
      </w:r>
    </w:p>
    <w:p w14:paraId="53283F0C" w14:textId="77777777" w:rsidR="009C1EAC" w:rsidRPr="00991C51" w:rsidRDefault="009C1EAC" w:rsidP="00991C51">
      <w:pPr>
        <w:pStyle w:val="Estilo2"/>
        <w:numPr>
          <w:ilvl w:val="2"/>
          <w:numId w:val="17"/>
        </w:numPr>
        <w:tabs>
          <w:tab w:val="num" w:pos="360"/>
        </w:tabs>
        <w:spacing w:after="0"/>
        <w:ind w:left="360" w:hanging="360"/>
        <w:rPr>
          <w:sz w:val="22"/>
          <w:szCs w:val="24"/>
        </w:rPr>
      </w:pPr>
      <w:bookmarkStart w:id="480" w:name="_Toc181879332"/>
      <w:bookmarkStart w:id="481" w:name="_Toc181879878"/>
      <w:r w:rsidRPr="00991C51">
        <w:rPr>
          <w:sz w:val="22"/>
          <w:szCs w:val="24"/>
        </w:rPr>
        <w:t>Campo 10</w:t>
      </w:r>
      <w:bookmarkEnd w:id="480"/>
      <w:bookmarkEnd w:id="481"/>
    </w:p>
    <w:p w14:paraId="4A078839"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1E01DCE2"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w:t>
      </w:r>
      <w:r w:rsidR="009C1EAC" w:rsidRPr="00991C51">
        <w:rPr>
          <w:sz w:val="22"/>
          <w:szCs w:val="20"/>
        </w:rPr>
        <w:t>‘</w:t>
      </w:r>
      <w:r w:rsidRPr="00991C51">
        <w:rPr>
          <w:sz w:val="22"/>
          <w:szCs w:val="20"/>
        </w:rPr>
        <w:t>Merchant Name</w:t>
      </w:r>
      <w:r w:rsidR="009C1EAC" w:rsidRPr="00991C51">
        <w:rPr>
          <w:sz w:val="22"/>
          <w:szCs w:val="20"/>
        </w:rPr>
        <w:t>’</w:t>
      </w:r>
      <w:r w:rsidR="007D6F63" w:rsidRPr="00991C51">
        <w:rPr>
          <w:sz w:val="22"/>
          <w:szCs w:val="20"/>
        </w:rPr>
        <w:t xml:space="preserve"> é nome/razão social do convênio beneficiário da cobrança</w:t>
      </w:r>
      <w:r w:rsidRPr="00991C51">
        <w:rPr>
          <w:sz w:val="22"/>
          <w:szCs w:val="20"/>
        </w:rPr>
        <w:t xml:space="preserve"> </w:t>
      </w:r>
      <w:r w:rsidR="007D6F63" w:rsidRPr="00991C51">
        <w:rPr>
          <w:sz w:val="22"/>
          <w:szCs w:val="20"/>
        </w:rPr>
        <w:t>(</w:t>
      </w:r>
      <w:r w:rsidRPr="00991C51">
        <w:rPr>
          <w:sz w:val="22"/>
          <w:szCs w:val="20"/>
        </w:rPr>
        <w:t>CAIXA ECONOMICA FEDERAL</w:t>
      </w:r>
      <w:r w:rsidR="007D6F63" w:rsidRPr="00991C51">
        <w:rPr>
          <w:sz w:val="22"/>
          <w:szCs w:val="20"/>
        </w:rPr>
        <w:t>)</w:t>
      </w:r>
    </w:p>
    <w:p w14:paraId="48838C57" w14:textId="77777777" w:rsidR="009C1EAC" w:rsidRPr="00991C51" w:rsidRDefault="009C1EAC" w:rsidP="00991C51">
      <w:pPr>
        <w:pStyle w:val="Estilo2"/>
        <w:numPr>
          <w:ilvl w:val="2"/>
          <w:numId w:val="17"/>
        </w:numPr>
        <w:tabs>
          <w:tab w:val="num" w:pos="360"/>
        </w:tabs>
        <w:spacing w:after="0"/>
        <w:ind w:left="360" w:hanging="360"/>
        <w:rPr>
          <w:sz w:val="22"/>
          <w:szCs w:val="24"/>
        </w:rPr>
      </w:pPr>
      <w:bookmarkStart w:id="482" w:name="_Toc181879333"/>
      <w:bookmarkStart w:id="483" w:name="_Toc181879879"/>
      <w:r w:rsidRPr="00991C51">
        <w:rPr>
          <w:sz w:val="22"/>
          <w:szCs w:val="24"/>
        </w:rPr>
        <w:t>Campo 11</w:t>
      </w:r>
      <w:bookmarkEnd w:id="482"/>
      <w:bookmarkEnd w:id="483"/>
    </w:p>
    <w:p w14:paraId="79ABAEF5"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4A63E68A" w14:textId="77777777" w:rsidR="00B81B86" w:rsidRPr="00991C51" w:rsidRDefault="00AC21D3" w:rsidP="00AC21D3">
      <w:pPr>
        <w:rPr>
          <w:sz w:val="22"/>
          <w:szCs w:val="20"/>
        </w:rPr>
      </w:pPr>
      <w:r w:rsidRPr="00991C51">
        <w:rPr>
          <w:b/>
          <w:bCs/>
          <w:sz w:val="22"/>
          <w:szCs w:val="20"/>
        </w:rPr>
        <w:t>Valor:</w:t>
      </w:r>
      <w:r w:rsidRPr="00991C51">
        <w:rPr>
          <w:sz w:val="22"/>
          <w:szCs w:val="20"/>
        </w:rPr>
        <w:t xml:space="preserve"> 60</w:t>
      </w:r>
      <w:r w:rsidR="007D6F63" w:rsidRPr="00991C51">
        <w:rPr>
          <w:sz w:val="22"/>
          <w:szCs w:val="20"/>
        </w:rPr>
        <w:t xml:space="preserve"> + quantidade de caracteres do campo 12 (BRASILIA) = 08</w:t>
      </w:r>
    </w:p>
    <w:p w14:paraId="75900795" w14:textId="77777777" w:rsidR="009C1EAC" w:rsidRPr="00991C51" w:rsidRDefault="009C1EAC" w:rsidP="00991C51">
      <w:pPr>
        <w:pStyle w:val="Estilo2"/>
        <w:numPr>
          <w:ilvl w:val="2"/>
          <w:numId w:val="17"/>
        </w:numPr>
        <w:tabs>
          <w:tab w:val="num" w:pos="360"/>
        </w:tabs>
        <w:spacing w:after="0"/>
        <w:ind w:left="360" w:hanging="360"/>
        <w:rPr>
          <w:sz w:val="22"/>
          <w:szCs w:val="24"/>
        </w:rPr>
      </w:pPr>
      <w:bookmarkStart w:id="484" w:name="_Toc181879334"/>
      <w:bookmarkStart w:id="485" w:name="_Toc181879880"/>
      <w:r w:rsidRPr="00991C51">
        <w:rPr>
          <w:sz w:val="22"/>
          <w:szCs w:val="24"/>
        </w:rPr>
        <w:t>Campo 1</w:t>
      </w:r>
      <w:r w:rsidR="007D6F63" w:rsidRPr="00991C51">
        <w:rPr>
          <w:sz w:val="22"/>
          <w:szCs w:val="24"/>
        </w:rPr>
        <w:t>2</w:t>
      </w:r>
      <w:bookmarkEnd w:id="484"/>
      <w:bookmarkEnd w:id="485"/>
    </w:p>
    <w:p w14:paraId="317FDBF6"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w:t>
      </w:r>
      <w:r w:rsidR="007D6F63" w:rsidRPr="00991C51">
        <w:rPr>
          <w:sz w:val="22"/>
          <w:szCs w:val="20"/>
        </w:rPr>
        <w:t>Variável</w:t>
      </w:r>
    </w:p>
    <w:p w14:paraId="11263786"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w:t>
      </w:r>
      <w:r w:rsidR="009C1EAC" w:rsidRPr="00991C51">
        <w:rPr>
          <w:sz w:val="22"/>
          <w:szCs w:val="20"/>
        </w:rPr>
        <w:t>‘</w:t>
      </w:r>
      <w:r w:rsidRPr="00991C51">
        <w:rPr>
          <w:sz w:val="22"/>
          <w:szCs w:val="20"/>
        </w:rPr>
        <w:t>Merchant City</w:t>
      </w:r>
      <w:r w:rsidR="009C1EAC" w:rsidRPr="00991C51">
        <w:rPr>
          <w:sz w:val="22"/>
          <w:szCs w:val="20"/>
        </w:rPr>
        <w:t>’</w:t>
      </w:r>
      <w:r w:rsidR="007D6F63" w:rsidRPr="00991C51">
        <w:rPr>
          <w:sz w:val="22"/>
          <w:szCs w:val="20"/>
        </w:rPr>
        <w:t xml:space="preserve"> é a localidade do convênio beneficiário de cobrança (</w:t>
      </w:r>
      <w:r w:rsidRPr="00991C51">
        <w:rPr>
          <w:sz w:val="22"/>
          <w:szCs w:val="20"/>
        </w:rPr>
        <w:t>BRASILIA</w:t>
      </w:r>
      <w:r w:rsidR="007D6F63" w:rsidRPr="00991C51">
        <w:rPr>
          <w:sz w:val="22"/>
          <w:szCs w:val="20"/>
        </w:rPr>
        <w:t>)</w:t>
      </w:r>
    </w:p>
    <w:p w14:paraId="022CCA47" w14:textId="77777777" w:rsidR="009C1EAC" w:rsidRPr="00991C51" w:rsidRDefault="009C1EAC" w:rsidP="00991C51">
      <w:pPr>
        <w:pStyle w:val="Estilo2"/>
        <w:numPr>
          <w:ilvl w:val="2"/>
          <w:numId w:val="17"/>
        </w:numPr>
        <w:tabs>
          <w:tab w:val="num" w:pos="360"/>
        </w:tabs>
        <w:spacing w:after="0"/>
        <w:ind w:left="360" w:hanging="360"/>
        <w:rPr>
          <w:sz w:val="22"/>
          <w:szCs w:val="24"/>
        </w:rPr>
      </w:pPr>
      <w:bookmarkStart w:id="486" w:name="_Toc181879335"/>
      <w:bookmarkStart w:id="487" w:name="_Toc181879881"/>
      <w:r w:rsidRPr="00991C51">
        <w:rPr>
          <w:sz w:val="22"/>
          <w:szCs w:val="24"/>
        </w:rPr>
        <w:t>Campo 1</w:t>
      </w:r>
      <w:r w:rsidR="007D6F63" w:rsidRPr="00991C51">
        <w:rPr>
          <w:sz w:val="22"/>
          <w:szCs w:val="24"/>
        </w:rPr>
        <w:t>3</w:t>
      </w:r>
      <w:bookmarkEnd w:id="486"/>
      <w:bookmarkEnd w:id="487"/>
    </w:p>
    <w:p w14:paraId="0B58BAEC" w14:textId="77777777" w:rsidR="00AC21D3" w:rsidRPr="00991C51" w:rsidRDefault="00AC21D3" w:rsidP="00AC21D3">
      <w:pPr>
        <w:rPr>
          <w:sz w:val="22"/>
          <w:szCs w:val="20"/>
        </w:rPr>
      </w:pPr>
      <w:r w:rsidRPr="00991C51">
        <w:rPr>
          <w:b/>
          <w:bCs/>
          <w:sz w:val="22"/>
          <w:szCs w:val="20"/>
        </w:rPr>
        <w:t>Definição:</w:t>
      </w:r>
      <w:r w:rsidRPr="00991C51">
        <w:rPr>
          <w:sz w:val="22"/>
          <w:szCs w:val="20"/>
        </w:rPr>
        <w:t xml:space="preserve"> Fixo</w:t>
      </w:r>
    </w:p>
    <w:p w14:paraId="66079AE5" w14:textId="77777777" w:rsidR="00AC21D3" w:rsidRPr="00991C51" w:rsidRDefault="00AC21D3" w:rsidP="00AC21D3">
      <w:pPr>
        <w:rPr>
          <w:sz w:val="22"/>
          <w:szCs w:val="20"/>
        </w:rPr>
      </w:pPr>
      <w:r w:rsidRPr="00991C51">
        <w:rPr>
          <w:b/>
          <w:bCs/>
          <w:sz w:val="22"/>
          <w:szCs w:val="20"/>
        </w:rPr>
        <w:t>Valor:</w:t>
      </w:r>
      <w:r w:rsidRPr="00991C51">
        <w:rPr>
          <w:sz w:val="22"/>
          <w:szCs w:val="20"/>
        </w:rPr>
        <w:t xml:space="preserve"> 62070503***</w:t>
      </w:r>
    </w:p>
    <w:p w14:paraId="4CCE25A3" w14:textId="77777777" w:rsidR="009C1EAC" w:rsidRPr="00991C51" w:rsidRDefault="009C1EAC" w:rsidP="00991C51">
      <w:pPr>
        <w:pStyle w:val="Estilo2"/>
        <w:numPr>
          <w:ilvl w:val="2"/>
          <w:numId w:val="17"/>
        </w:numPr>
        <w:tabs>
          <w:tab w:val="num" w:pos="360"/>
        </w:tabs>
        <w:spacing w:after="0"/>
        <w:ind w:left="360" w:hanging="360"/>
        <w:rPr>
          <w:sz w:val="22"/>
          <w:szCs w:val="24"/>
        </w:rPr>
      </w:pPr>
      <w:bookmarkStart w:id="488" w:name="_Toc181879336"/>
      <w:bookmarkStart w:id="489" w:name="_Toc181879882"/>
      <w:r w:rsidRPr="00991C51">
        <w:rPr>
          <w:sz w:val="22"/>
          <w:szCs w:val="24"/>
        </w:rPr>
        <w:t>Campo 1</w:t>
      </w:r>
      <w:r w:rsidR="007D6F63" w:rsidRPr="00991C51">
        <w:rPr>
          <w:sz w:val="22"/>
          <w:szCs w:val="24"/>
        </w:rPr>
        <w:t>4</w:t>
      </w:r>
      <w:bookmarkEnd w:id="488"/>
      <w:bookmarkEnd w:id="489"/>
    </w:p>
    <w:p w14:paraId="1B86C2B2" w14:textId="77777777" w:rsidR="00AC21D3" w:rsidRPr="00991C51" w:rsidRDefault="00AC21D3" w:rsidP="009C1EAC">
      <w:pPr>
        <w:jc w:val="left"/>
        <w:rPr>
          <w:sz w:val="22"/>
          <w:szCs w:val="20"/>
        </w:rPr>
      </w:pPr>
      <w:r w:rsidRPr="00991C51">
        <w:rPr>
          <w:b/>
          <w:bCs/>
          <w:sz w:val="22"/>
          <w:szCs w:val="20"/>
        </w:rPr>
        <w:t>Definição:</w:t>
      </w:r>
      <w:r w:rsidRPr="00991C51">
        <w:rPr>
          <w:sz w:val="22"/>
          <w:szCs w:val="20"/>
        </w:rPr>
        <w:t xml:space="preserve"> Variável</w:t>
      </w:r>
      <w:r w:rsidRPr="00991C51">
        <w:rPr>
          <w:sz w:val="22"/>
          <w:szCs w:val="20"/>
        </w:rPr>
        <w:br/>
      </w:r>
      <w:r w:rsidRPr="00991C51">
        <w:rPr>
          <w:b/>
          <w:bCs/>
          <w:sz w:val="22"/>
          <w:szCs w:val="20"/>
        </w:rPr>
        <w:t>Valor:</w:t>
      </w:r>
      <w:r w:rsidRPr="00991C51">
        <w:rPr>
          <w:sz w:val="22"/>
          <w:szCs w:val="20"/>
        </w:rPr>
        <w:t xml:space="preserve"> </w:t>
      </w:r>
      <w:r w:rsidR="005106EC" w:rsidRPr="00991C51">
        <w:rPr>
          <w:sz w:val="22"/>
          <w:szCs w:val="20"/>
        </w:rPr>
        <w:t xml:space="preserve">6304 + </w:t>
      </w:r>
      <w:r w:rsidRPr="00991C51">
        <w:rPr>
          <w:sz w:val="22"/>
          <w:szCs w:val="20"/>
        </w:rPr>
        <w:t>Gerar HASH CRC16 da cobrança</w:t>
      </w:r>
    </w:p>
    <w:p w14:paraId="1BE7F065" w14:textId="77777777" w:rsidR="00991C51" w:rsidRDefault="00991C51" w:rsidP="009C1EAC">
      <w:pPr>
        <w:jc w:val="left"/>
      </w:pPr>
    </w:p>
    <w:p w14:paraId="2BFE2257" w14:textId="77777777" w:rsidR="00991C51" w:rsidRDefault="00991C51" w:rsidP="00991C51">
      <w:pPr>
        <w:rPr>
          <w:b/>
          <w:bCs/>
          <w:sz w:val="22"/>
          <w:szCs w:val="20"/>
        </w:rPr>
      </w:pPr>
      <w:r>
        <w:rPr>
          <w:b/>
          <w:bCs/>
          <w:sz w:val="22"/>
          <w:szCs w:val="20"/>
        </w:rPr>
        <w:br w:type="page"/>
      </w:r>
    </w:p>
    <w:p w14:paraId="4F7840AA" w14:textId="77777777" w:rsidR="00991C51" w:rsidRDefault="00991C51" w:rsidP="00991C51">
      <w:pPr>
        <w:rPr>
          <w:b/>
          <w:bCs/>
          <w:sz w:val="20"/>
          <w:szCs w:val="18"/>
        </w:rPr>
      </w:pPr>
      <w:r w:rsidRPr="00991C51">
        <w:rPr>
          <w:b/>
          <w:bCs/>
          <w:sz w:val="20"/>
          <w:szCs w:val="18"/>
        </w:rPr>
        <w:t>Código ‘copia e cola’</w:t>
      </w:r>
    </w:p>
    <w:p w14:paraId="5355AA86" w14:textId="77777777" w:rsidR="00991C51" w:rsidRPr="00991C51" w:rsidRDefault="00991C51" w:rsidP="00991C51">
      <w:pPr>
        <w:rPr>
          <w:b/>
          <w:bCs/>
          <w:sz w:val="20"/>
          <w:szCs w:val="18"/>
        </w:rPr>
      </w:pPr>
    </w:p>
    <w:p w14:paraId="187BBEAF" w14:textId="77777777" w:rsidR="00991C51" w:rsidRPr="00991C51" w:rsidRDefault="00991C51" w:rsidP="00991C51">
      <w:pPr>
        <w:rPr>
          <w:b/>
          <w:bCs/>
          <w:sz w:val="20"/>
          <w:szCs w:val="18"/>
        </w:rPr>
      </w:pPr>
      <w:r w:rsidRPr="00991C51">
        <w:rPr>
          <w:b/>
          <w:bCs/>
          <w:sz w:val="20"/>
          <w:szCs w:val="18"/>
        </w:rPr>
        <w:t>00020101021226890014br.gov.bcb.pix2567pix-qrcode.caixa.gov.br/api/v2/cobv/CO011011006890140000001547466335204000053039865802BR5923CAIXA ECONOMICA FEDERAL6008BRASILIA62070503***6304DB0F</w:t>
      </w:r>
    </w:p>
    <w:p w14:paraId="5E4EF78B" w14:textId="77777777" w:rsidR="00991C51" w:rsidRDefault="00991C51" w:rsidP="00991C51">
      <w:pPr>
        <w:rPr>
          <w:b/>
          <w:bCs/>
          <w:sz w:val="22"/>
          <w:szCs w:val="20"/>
        </w:rPr>
      </w:pPr>
    </w:p>
    <w:p w14:paraId="167B83A3" w14:textId="77777777" w:rsidR="00991C51" w:rsidRDefault="00991C51" w:rsidP="00991C51">
      <w:pPr>
        <w:rPr>
          <w:b/>
          <w:bCs/>
          <w:sz w:val="22"/>
          <w:szCs w:val="20"/>
        </w:rPr>
      </w:pPr>
    </w:p>
    <w:p w14:paraId="1B75CC86" w14:textId="77777777" w:rsidR="00991C51" w:rsidRPr="00991C51" w:rsidRDefault="00991C51" w:rsidP="00991C51">
      <w:pPr>
        <w:rPr>
          <w:b/>
          <w:bCs/>
          <w:sz w:val="20"/>
          <w:szCs w:val="18"/>
        </w:rPr>
      </w:pPr>
      <w:r w:rsidRPr="00991C51">
        <w:rPr>
          <w:b/>
          <w:bCs/>
          <w:sz w:val="20"/>
          <w:szCs w:val="18"/>
        </w:rPr>
        <w:t>Decodificação do qrcode</w:t>
      </w:r>
    </w:p>
    <w:p w14:paraId="1133EF06" w14:textId="77777777" w:rsidR="00991C51" w:rsidRDefault="00991C51" w:rsidP="00991C51">
      <w:pPr>
        <w:rPr>
          <w:sz w:val="22"/>
          <w:szCs w:val="20"/>
        </w:rPr>
      </w:pP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58"/>
        <w:gridCol w:w="538"/>
        <w:gridCol w:w="917"/>
        <w:gridCol w:w="827"/>
        <w:gridCol w:w="559"/>
        <w:gridCol w:w="986"/>
        <w:gridCol w:w="5636"/>
      </w:tblGrid>
      <w:tr w:rsidR="00991C51" w14:paraId="48346AAF" w14:textId="77777777" w:rsidTr="00936890">
        <w:tc>
          <w:tcPr>
            <w:tcW w:w="460" w:type="pct"/>
            <w:shd w:val="clear" w:color="auto" w:fill="D9D9D9"/>
            <w:vAlign w:val="center"/>
          </w:tcPr>
          <w:p w14:paraId="10657174" w14:textId="77777777" w:rsidR="00991C51" w:rsidRPr="00936890" w:rsidRDefault="00991C51" w:rsidP="00936890">
            <w:pPr>
              <w:jc w:val="center"/>
              <w:rPr>
                <w:b/>
                <w:bCs/>
                <w:sz w:val="16"/>
                <w:szCs w:val="14"/>
              </w:rPr>
            </w:pPr>
            <w:r w:rsidRPr="00936890">
              <w:rPr>
                <w:b/>
                <w:bCs/>
                <w:sz w:val="16"/>
                <w:szCs w:val="14"/>
              </w:rPr>
              <w:t>Campo</w:t>
            </w:r>
          </w:p>
        </w:tc>
        <w:tc>
          <w:tcPr>
            <w:tcW w:w="258" w:type="pct"/>
            <w:shd w:val="clear" w:color="auto" w:fill="D9D9D9"/>
            <w:vAlign w:val="center"/>
          </w:tcPr>
          <w:p w14:paraId="1EBE326E" w14:textId="77777777" w:rsidR="00991C51" w:rsidRPr="00936890" w:rsidRDefault="00991C51" w:rsidP="00936890">
            <w:pPr>
              <w:jc w:val="center"/>
              <w:rPr>
                <w:b/>
                <w:bCs/>
                <w:sz w:val="16"/>
                <w:szCs w:val="14"/>
              </w:rPr>
            </w:pPr>
            <w:r w:rsidRPr="00936890">
              <w:rPr>
                <w:b/>
                <w:bCs/>
                <w:sz w:val="16"/>
                <w:szCs w:val="14"/>
              </w:rPr>
              <w:t>ID</w:t>
            </w:r>
          </w:p>
        </w:tc>
        <w:tc>
          <w:tcPr>
            <w:tcW w:w="837" w:type="pct"/>
            <w:gridSpan w:val="2"/>
            <w:shd w:val="clear" w:color="auto" w:fill="D9D9D9"/>
            <w:vAlign w:val="center"/>
          </w:tcPr>
          <w:p w14:paraId="01A15DC9" w14:textId="77777777" w:rsidR="00991C51" w:rsidRPr="00936890" w:rsidRDefault="00991C51" w:rsidP="00936890">
            <w:pPr>
              <w:jc w:val="center"/>
              <w:rPr>
                <w:b/>
                <w:bCs/>
                <w:sz w:val="16"/>
                <w:szCs w:val="14"/>
              </w:rPr>
            </w:pPr>
            <w:r w:rsidRPr="00936890">
              <w:rPr>
                <w:b/>
                <w:bCs/>
                <w:sz w:val="16"/>
                <w:szCs w:val="14"/>
              </w:rPr>
              <w:t>Nome EMV</w:t>
            </w:r>
          </w:p>
        </w:tc>
        <w:tc>
          <w:tcPr>
            <w:tcW w:w="268" w:type="pct"/>
            <w:shd w:val="clear" w:color="auto" w:fill="D9D9D9"/>
            <w:vAlign w:val="center"/>
          </w:tcPr>
          <w:p w14:paraId="2697A7DC" w14:textId="77777777" w:rsidR="00991C51" w:rsidRPr="00936890" w:rsidRDefault="00991C51" w:rsidP="00936890">
            <w:pPr>
              <w:jc w:val="center"/>
              <w:rPr>
                <w:b/>
                <w:bCs/>
                <w:sz w:val="16"/>
                <w:szCs w:val="14"/>
              </w:rPr>
            </w:pPr>
            <w:r w:rsidRPr="00936890">
              <w:rPr>
                <w:b/>
                <w:bCs/>
                <w:sz w:val="16"/>
                <w:szCs w:val="14"/>
              </w:rPr>
              <w:t>Tam</w:t>
            </w:r>
          </w:p>
        </w:tc>
        <w:tc>
          <w:tcPr>
            <w:tcW w:w="473" w:type="pct"/>
            <w:shd w:val="clear" w:color="auto" w:fill="D9D9D9"/>
            <w:vAlign w:val="center"/>
          </w:tcPr>
          <w:p w14:paraId="230F7379" w14:textId="77777777" w:rsidR="00991C51" w:rsidRPr="00936890" w:rsidRDefault="00991C51" w:rsidP="00936890">
            <w:pPr>
              <w:jc w:val="center"/>
              <w:rPr>
                <w:b/>
                <w:bCs/>
                <w:sz w:val="16"/>
                <w:szCs w:val="14"/>
              </w:rPr>
            </w:pPr>
            <w:r w:rsidRPr="00936890">
              <w:rPr>
                <w:b/>
                <w:bCs/>
                <w:sz w:val="16"/>
                <w:szCs w:val="14"/>
              </w:rPr>
              <w:t>Definição</w:t>
            </w:r>
          </w:p>
        </w:tc>
        <w:tc>
          <w:tcPr>
            <w:tcW w:w="2704" w:type="pct"/>
            <w:shd w:val="clear" w:color="auto" w:fill="D9D9D9"/>
            <w:vAlign w:val="center"/>
          </w:tcPr>
          <w:p w14:paraId="22CDB20D" w14:textId="77777777" w:rsidR="00991C51" w:rsidRPr="00936890" w:rsidRDefault="00991C51" w:rsidP="00936890">
            <w:pPr>
              <w:jc w:val="center"/>
              <w:rPr>
                <w:b/>
                <w:bCs/>
                <w:sz w:val="16"/>
                <w:szCs w:val="16"/>
              </w:rPr>
            </w:pPr>
            <w:r w:rsidRPr="00936890">
              <w:rPr>
                <w:b/>
                <w:bCs/>
                <w:sz w:val="16"/>
                <w:szCs w:val="16"/>
              </w:rPr>
              <w:t>Valor</w:t>
            </w:r>
          </w:p>
        </w:tc>
      </w:tr>
      <w:tr w:rsidR="00991C51" w14:paraId="716F8552" w14:textId="77777777" w:rsidTr="00936890">
        <w:trPr>
          <w:trHeight w:val="567"/>
        </w:trPr>
        <w:tc>
          <w:tcPr>
            <w:tcW w:w="460" w:type="pct"/>
            <w:shd w:val="clear" w:color="auto" w:fill="auto"/>
            <w:vAlign w:val="center"/>
          </w:tcPr>
          <w:p w14:paraId="1DEDA87C" w14:textId="77777777" w:rsidR="00991C51" w:rsidRPr="00936890" w:rsidRDefault="00991C51" w:rsidP="00936890">
            <w:pPr>
              <w:jc w:val="center"/>
              <w:rPr>
                <w:b/>
                <w:bCs/>
                <w:sz w:val="12"/>
                <w:szCs w:val="10"/>
              </w:rPr>
            </w:pPr>
            <w:r w:rsidRPr="00936890">
              <w:rPr>
                <w:b/>
                <w:bCs/>
                <w:sz w:val="12"/>
                <w:szCs w:val="10"/>
              </w:rPr>
              <w:t>Campo 1</w:t>
            </w:r>
          </w:p>
        </w:tc>
        <w:tc>
          <w:tcPr>
            <w:tcW w:w="258" w:type="pct"/>
            <w:shd w:val="clear" w:color="auto" w:fill="auto"/>
            <w:vAlign w:val="center"/>
          </w:tcPr>
          <w:p w14:paraId="4165643B" w14:textId="77777777" w:rsidR="00991C51" w:rsidRPr="00936890" w:rsidRDefault="00991C51" w:rsidP="00936890">
            <w:pPr>
              <w:jc w:val="center"/>
              <w:rPr>
                <w:sz w:val="16"/>
                <w:szCs w:val="14"/>
              </w:rPr>
            </w:pPr>
            <w:r w:rsidRPr="00936890">
              <w:rPr>
                <w:sz w:val="16"/>
                <w:szCs w:val="14"/>
              </w:rPr>
              <w:t>00</w:t>
            </w:r>
          </w:p>
        </w:tc>
        <w:tc>
          <w:tcPr>
            <w:tcW w:w="837" w:type="pct"/>
            <w:gridSpan w:val="2"/>
            <w:shd w:val="clear" w:color="auto" w:fill="auto"/>
            <w:vAlign w:val="center"/>
          </w:tcPr>
          <w:p w14:paraId="69C2F456" w14:textId="77777777" w:rsidR="00991C51" w:rsidRPr="00936890" w:rsidRDefault="00991C51" w:rsidP="00936890">
            <w:pPr>
              <w:jc w:val="center"/>
              <w:rPr>
                <w:sz w:val="12"/>
                <w:szCs w:val="10"/>
              </w:rPr>
            </w:pPr>
            <w:r w:rsidRPr="00936890">
              <w:rPr>
                <w:sz w:val="12"/>
                <w:szCs w:val="10"/>
              </w:rPr>
              <w:t>Payload Format Indicator</w:t>
            </w:r>
          </w:p>
        </w:tc>
        <w:tc>
          <w:tcPr>
            <w:tcW w:w="268" w:type="pct"/>
            <w:shd w:val="clear" w:color="auto" w:fill="auto"/>
            <w:vAlign w:val="center"/>
          </w:tcPr>
          <w:p w14:paraId="77247D53" w14:textId="77777777" w:rsidR="00991C51" w:rsidRPr="00936890" w:rsidRDefault="00991C51" w:rsidP="00936890">
            <w:pPr>
              <w:jc w:val="center"/>
              <w:rPr>
                <w:sz w:val="16"/>
                <w:szCs w:val="14"/>
              </w:rPr>
            </w:pPr>
            <w:r w:rsidRPr="00936890">
              <w:rPr>
                <w:sz w:val="16"/>
                <w:szCs w:val="14"/>
              </w:rPr>
              <w:t>02</w:t>
            </w:r>
          </w:p>
        </w:tc>
        <w:tc>
          <w:tcPr>
            <w:tcW w:w="473" w:type="pct"/>
            <w:shd w:val="clear" w:color="auto" w:fill="auto"/>
            <w:vAlign w:val="center"/>
          </w:tcPr>
          <w:p w14:paraId="4DE8E38B"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7A6E3837" w14:textId="77777777" w:rsidR="00991C51" w:rsidRPr="00936890" w:rsidRDefault="00991C51" w:rsidP="00936890">
            <w:pPr>
              <w:jc w:val="center"/>
              <w:rPr>
                <w:sz w:val="16"/>
                <w:szCs w:val="16"/>
              </w:rPr>
            </w:pPr>
            <w:r w:rsidRPr="00936890">
              <w:rPr>
                <w:sz w:val="16"/>
                <w:szCs w:val="16"/>
              </w:rPr>
              <w:t>01</w:t>
            </w:r>
          </w:p>
        </w:tc>
      </w:tr>
      <w:tr w:rsidR="00991C51" w14:paraId="7BB8C7C6" w14:textId="77777777" w:rsidTr="00936890">
        <w:trPr>
          <w:trHeight w:val="567"/>
        </w:trPr>
        <w:tc>
          <w:tcPr>
            <w:tcW w:w="460" w:type="pct"/>
            <w:shd w:val="clear" w:color="auto" w:fill="auto"/>
            <w:vAlign w:val="center"/>
          </w:tcPr>
          <w:p w14:paraId="5E5A97FE" w14:textId="77777777" w:rsidR="00991C51" w:rsidRPr="00936890" w:rsidRDefault="00991C51" w:rsidP="00936890">
            <w:pPr>
              <w:jc w:val="center"/>
              <w:rPr>
                <w:b/>
                <w:bCs/>
                <w:sz w:val="12"/>
                <w:szCs w:val="10"/>
              </w:rPr>
            </w:pPr>
            <w:r w:rsidRPr="00936890">
              <w:rPr>
                <w:b/>
                <w:bCs/>
                <w:sz w:val="12"/>
                <w:szCs w:val="10"/>
              </w:rPr>
              <w:t>Campo 2</w:t>
            </w:r>
          </w:p>
        </w:tc>
        <w:tc>
          <w:tcPr>
            <w:tcW w:w="258" w:type="pct"/>
            <w:shd w:val="clear" w:color="auto" w:fill="auto"/>
            <w:vAlign w:val="center"/>
          </w:tcPr>
          <w:p w14:paraId="5485D931" w14:textId="77777777" w:rsidR="00991C51" w:rsidRPr="00936890" w:rsidRDefault="00991C51" w:rsidP="00936890">
            <w:pPr>
              <w:jc w:val="center"/>
              <w:rPr>
                <w:sz w:val="16"/>
                <w:szCs w:val="14"/>
              </w:rPr>
            </w:pPr>
            <w:r w:rsidRPr="00936890">
              <w:rPr>
                <w:sz w:val="16"/>
                <w:szCs w:val="14"/>
              </w:rPr>
              <w:t>01</w:t>
            </w:r>
          </w:p>
        </w:tc>
        <w:tc>
          <w:tcPr>
            <w:tcW w:w="837" w:type="pct"/>
            <w:gridSpan w:val="2"/>
            <w:shd w:val="clear" w:color="auto" w:fill="auto"/>
            <w:vAlign w:val="center"/>
          </w:tcPr>
          <w:p w14:paraId="2DEA188D" w14:textId="77777777" w:rsidR="00991C51" w:rsidRPr="00936890" w:rsidRDefault="00991C51" w:rsidP="00936890">
            <w:pPr>
              <w:jc w:val="center"/>
              <w:rPr>
                <w:sz w:val="12"/>
                <w:szCs w:val="10"/>
              </w:rPr>
            </w:pPr>
            <w:r w:rsidRPr="00936890">
              <w:rPr>
                <w:sz w:val="12"/>
                <w:szCs w:val="10"/>
              </w:rPr>
              <w:t>Point of Initiation Method</w:t>
            </w:r>
          </w:p>
        </w:tc>
        <w:tc>
          <w:tcPr>
            <w:tcW w:w="268" w:type="pct"/>
            <w:shd w:val="clear" w:color="auto" w:fill="auto"/>
            <w:vAlign w:val="center"/>
          </w:tcPr>
          <w:p w14:paraId="08BC9458" w14:textId="77777777" w:rsidR="00991C51" w:rsidRPr="00936890" w:rsidRDefault="00991C51" w:rsidP="00936890">
            <w:pPr>
              <w:jc w:val="center"/>
              <w:rPr>
                <w:sz w:val="16"/>
                <w:szCs w:val="14"/>
              </w:rPr>
            </w:pPr>
            <w:r w:rsidRPr="00936890">
              <w:rPr>
                <w:sz w:val="16"/>
                <w:szCs w:val="14"/>
              </w:rPr>
              <w:t>02</w:t>
            </w:r>
          </w:p>
        </w:tc>
        <w:tc>
          <w:tcPr>
            <w:tcW w:w="473" w:type="pct"/>
            <w:shd w:val="clear" w:color="auto" w:fill="auto"/>
            <w:vAlign w:val="center"/>
          </w:tcPr>
          <w:p w14:paraId="4593B382"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4E5A5D44" w14:textId="77777777" w:rsidR="00991C51" w:rsidRPr="00936890" w:rsidRDefault="00991C51" w:rsidP="00936890">
            <w:pPr>
              <w:jc w:val="center"/>
              <w:rPr>
                <w:sz w:val="16"/>
                <w:szCs w:val="16"/>
              </w:rPr>
            </w:pPr>
            <w:r w:rsidRPr="00936890">
              <w:rPr>
                <w:sz w:val="16"/>
                <w:szCs w:val="16"/>
              </w:rPr>
              <w:t>12</w:t>
            </w:r>
          </w:p>
        </w:tc>
      </w:tr>
      <w:tr w:rsidR="00991C51" w14:paraId="629A2BA4" w14:textId="77777777" w:rsidTr="00936890">
        <w:trPr>
          <w:trHeight w:val="567"/>
        </w:trPr>
        <w:tc>
          <w:tcPr>
            <w:tcW w:w="460" w:type="pct"/>
            <w:shd w:val="clear" w:color="auto" w:fill="auto"/>
            <w:vAlign w:val="center"/>
          </w:tcPr>
          <w:p w14:paraId="7AD50178" w14:textId="77777777" w:rsidR="00991C51" w:rsidRPr="00936890" w:rsidRDefault="00991C51" w:rsidP="00936890">
            <w:pPr>
              <w:jc w:val="center"/>
              <w:rPr>
                <w:b/>
                <w:bCs/>
                <w:sz w:val="12"/>
                <w:szCs w:val="10"/>
              </w:rPr>
            </w:pPr>
            <w:r w:rsidRPr="00936890">
              <w:rPr>
                <w:b/>
                <w:bCs/>
                <w:sz w:val="12"/>
                <w:szCs w:val="10"/>
              </w:rPr>
              <w:t>Campo 3</w:t>
            </w:r>
          </w:p>
        </w:tc>
        <w:tc>
          <w:tcPr>
            <w:tcW w:w="258" w:type="pct"/>
            <w:shd w:val="clear" w:color="auto" w:fill="auto"/>
            <w:vAlign w:val="center"/>
          </w:tcPr>
          <w:p w14:paraId="58A65340" w14:textId="77777777" w:rsidR="00991C51" w:rsidRPr="00936890" w:rsidRDefault="00991C51" w:rsidP="00936890">
            <w:pPr>
              <w:jc w:val="center"/>
              <w:rPr>
                <w:sz w:val="16"/>
                <w:szCs w:val="14"/>
              </w:rPr>
            </w:pPr>
            <w:r w:rsidRPr="00936890">
              <w:rPr>
                <w:sz w:val="16"/>
                <w:szCs w:val="14"/>
              </w:rPr>
              <w:t>26</w:t>
            </w:r>
          </w:p>
        </w:tc>
        <w:tc>
          <w:tcPr>
            <w:tcW w:w="440" w:type="pct"/>
            <w:vMerge w:val="restart"/>
            <w:shd w:val="clear" w:color="auto" w:fill="auto"/>
            <w:textDirection w:val="btLr"/>
            <w:vAlign w:val="center"/>
          </w:tcPr>
          <w:p w14:paraId="7FD4A56C" w14:textId="77777777" w:rsidR="00991C51" w:rsidRPr="00936890" w:rsidRDefault="00991C51" w:rsidP="00936890">
            <w:pPr>
              <w:ind w:left="113" w:right="113"/>
              <w:jc w:val="center"/>
              <w:rPr>
                <w:sz w:val="12"/>
                <w:szCs w:val="10"/>
              </w:rPr>
            </w:pPr>
            <w:r w:rsidRPr="00936890">
              <w:rPr>
                <w:sz w:val="12"/>
                <w:szCs w:val="10"/>
              </w:rPr>
              <w:t>Merchant Account Information</w:t>
            </w:r>
          </w:p>
        </w:tc>
        <w:tc>
          <w:tcPr>
            <w:tcW w:w="397" w:type="pct"/>
            <w:shd w:val="clear" w:color="auto" w:fill="auto"/>
            <w:vAlign w:val="center"/>
          </w:tcPr>
          <w:p w14:paraId="1BDB2503" w14:textId="77777777" w:rsidR="00991C51" w:rsidRPr="00936890" w:rsidRDefault="00991C51" w:rsidP="00936890">
            <w:pPr>
              <w:jc w:val="center"/>
              <w:rPr>
                <w:sz w:val="12"/>
                <w:szCs w:val="10"/>
              </w:rPr>
            </w:pPr>
          </w:p>
        </w:tc>
        <w:tc>
          <w:tcPr>
            <w:tcW w:w="268" w:type="pct"/>
            <w:shd w:val="clear" w:color="auto" w:fill="auto"/>
            <w:vAlign w:val="center"/>
          </w:tcPr>
          <w:p w14:paraId="41279279" w14:textId="77777777" w:rsidR="00991C51" w:rsidRPr="00936890" w:rsidRDefault="00991C51" w:rsidP="00936890">
            <w:pPr>
              <w:jc w:val="center"/>
              <w:rPr>
                <w:sz w:val="16"/>
                <w:szCs w:val="14"/>
              </w:rPr>
            </w:pPr>
            <w:r w:rsidRPr="00936890">
              <w:rPr>
                <w:sz w:val="16"/>
                <w:szCs w:val="14"/>
              </w:rPr>
              <w:t>89</w:t>
            </w:r>
          </w:p>
        </w:tc>
        <w:tc>
          <w:tcPr>
            <w:tcW w:w="473" w:type="pct"/>
            <w:shd w:val="clear" w:color="auto" w:fill="auto"/>
            <w:vAlign w:val="center"/>
          </w:tcPr>
          <w:p w14:paraId="262AF025" w14:textId="77777777" w:rsidR="00991C51" w:rsidRPr="00936890" w:rsidRDefault="00991C51" w:rsidP="00936890">
            <w:pPr>
              <w:jc w:val="center"/>
              <w:rPr>
                <w:sz w:val="16"/>
                <w:szCs w:val="14"/>
              </w:rPr>
            </w:pPr>
            <w:r w:rsidRPr="00936890">
              <w:rPr>
                <w:sz w:val="16"/>
                <w:szCs w:val="14"/>
              </w:rPr>
              <w:t>Variável</w:t>
            </w:r>
          </w:p>
        </w:tc>
        <w:tc>
          <w:tcPr>
            <w:tcW w:w="2704" w:type="pct"/>
            <w:shd w:val="clear" w:color="auto" w:fill="auto"/>
            <w:vAlign w:val="center"/>
          </w:tcPr>
          <w:p w14:paraId="584B7A28" w14:textId="77777777" w:rsidR="00991C51" w:rsidRPr="00936890" w:rsidRDefault="00991C51" w:rsidP="00936890">
            <w:pPr>
              <w:jc w:val="center"/>
              <w:rPr>
                <w:sz w:val="12"/>
                <w:szCs w:val="12"/>
              </w:rPr>
            </w:pPr>
            <w:r w:rsidRPr="00936890">
              <w:rPr>
                <w:sz w:val="12"/>
                <w:szCs w:val="12"/>
              </w:rPr>
              <w:t>br.gov.bcb.pix2567pix-qrcode.caixa.gov.br/api/v2/cobv/CO01101100689014000000154746633</w:t>
            </w:r>
          </w:p>
        </w:tc>
      </w:tr>
      <w:tr w:rsidR="00991C51" w14:paraId="580599CA" w14:textId="77777777" w:rsidTr="00936890">
        <w:trPr>
          <w:trHeight w:val="567"/>
        </w:trPr>
        <w:tc>
          <w:tcPr>
            <w:tcW w:w="460" w:type="pct"/>
            <w:vMerge w:val="restart"/>
            <w:shd w:val="clear" w:color="auto" w:fill="auto"/>
            <w:vAlign w:val="center"/>
          </w:tcPr>
          <w:p w14:paraId="4F892DFC" w14:textId="77777777" w:rsidR="00991C51" w:rsidRPr="00936890" w:rsidRDefault="00991C51" w:rsidP="00936890">
            <w:pPr>
              <w:jc w:val="center"/>
              <w:rPr>
                <w:b/>
                <w:bCs/>
                <w:sz w:val="12"/>
                <w:szCs w:val="10"/>
              </w:rPr>
            </w:pPr>
            <w:r w:rsidRPr="00936890">
              <w:rPr>
                <w:b/>
                <w:bCs/>
                <w:sz w:val="12"/>
                <w:szCs w:val="10"/>
              </w:rPr>
              <w:t>Campo 4</w:t>
            </w:r>
          </w:p>
          <w:p w14:paraId="5CB5FC9B" w14:textId="77777777" w:rsidR="00991C51" w:rsidRPr="00936890" w:rsidRDefault="00991C51" w:rsidP="00936890">
            <w:pPr>
              <w:jc w:val="center"/>
              <w:rPr>
                <w:b/>
                <w:bCs/>
                <w:sz w:val="12"/>
                <w:szCs w:val="10"/>
              </w:rPr>
            </w:pPr>
            <w:r w:rsidRPr="00936890">
              <w:rPr>
                <w:b/>
                <w:bCs/>
                <w:sz w:val="12"/>
                <w:szCs w:val="10"/>
              </w:rPr>
              <w:t>Campo 5</w:t>
            </w:r>
          </w:p>
          <w:p w14:paraId="4CA89AE7" w14:textId="77777777" w:rsidR="00991C51" w:rsidRPr="00936890" w:rsidRDefault="00991C51" w:rsidP="00936890">
            <w:pPr>
              <w:jc w:val="center"/>
              <w:rPr>
                <w:b/>
                <w:bCs/>
                <w:sz w:val="12"/>
                <w:szCs w:val="10"/>
              </w:rPr>
            </w:pPr>
            <w:r w:rsidRPr="00936890">
              <w:rPr>
                <w:b/>
                <w:bCs/>
                <w:sz w:val="12"/>
                <w:szCs w:val="10"/>
              </w:rPr>
              <w:t>Campo 6</w:t>
            </w:r>
          </w:p>
          <w:p w14:paraId="7B4B6C87" w14:textId="77777777" w:rsidR="00991C51" w:rsidRPr="00936890" w:rsidRDefault="00991C51" w:rsidP="00936890">
            <w:pPr>
              <w:jc w:val="center"/>
              <w:rPr>
                <w:b/>
                <w:bCs/>
                <w:sz w:val="12"/>
                <w:szCs w:val="10"/>
              </w:rPr>
            </w:pPr>
            <w:r w:rsidRPr="00936890">
              <w:rPr>
                <w:b/>
                <w:bCs/>
                <w:sz w:val="12"/>
                <w:szCs w:val="10"/>
              </w:rPr>
              <w:t>Campo 7</w:t>
            </w:r>
          </w:p>
        </w:tc>
        <w:tc>
          <w:tcPr>
            <w:tcW w:w="258" w:type="pct"/>
            <w:shd w:val="clear" w:color="auto" w:fill="auto"/>
            <w:vAlign w:val="center"/>
          </w:tcPr>
          <w:p w14:paraId="178F645E" w14:textId="77777777" w:rsidR="00991C51" w:rsidRPr="00936890" w:rsidRDefault="00991C51" w:rsidP="00936890">
            <w:pPr>
              <w:jc w:val="center"/>
              <w:rPr>
                <w:sz w:val="16"/>
                <w:szCs w:val="14"/>
              </w:rPr>
            </w:pPr>
            <w:r w:rsidRPr="00936890">
              <w:rPr>
                <w:sz w:val="16"/>
                <w:szCs w:val="14"/>
              </w:rPr>
              <w:t>00</w:t>
            </w:r>
          </w:p>
        </w:tc>
        <w:tc>
          <w:tcPr>
            <w:tcW w:w="440" w:type="pct"/>
            <w:vMerge/>
            <w:shd w:val="clear" w:color="auto" w:fill="auto"/>
            <w:vAlign w:val="center"/>
          </w:tcPr>
          <w:p w14:paraId="730A1E39" w14:textId="77777777" w:rsidR="00991C51" w:rsidRPr="00936890" w:rsidRDefault="00991C51" w:rsidP="00936890">
            <w:pPr>
              <w:jc w:val="center"/>
              <w:rPr>
                <w:sz w:val="12"/>
                <w:szCs w:val="10"/>
              </w:rPr>
            </w:pPr>
          </w:p>
        </w:tc>
        <w:tc>
          <w:tcPr>
            <w:tcW w:w="397" w:type="pct"/>
            <w:shd w:val="clear" w:color="auto" w:fill="D9D9D9"/>
            <w:vAlign w:val="center"/>
          </w:tcPr>
          <w:p w14:paraId="663653C3" w14:textId="77777777" w:rsidR="00991C51" w:rsidRPr="00936890" w:rsidRDefault="00991C51" w:rsidP="00936890">
            <w:pPr>
              <w:jc w:val="center"/>
              <w:rPr>
                <w:sz w:val="12"/>
                <w:szCs w:val="10"/>
              </w:rPr>
            </w:pPr>
            <w:r w:rsidRPr="00936890">
              <w:rPr>
                <w:sz w:val="12"/>
                <w:szCs w:val="10"/>
              </w:rPr>
              <w:t>Globally Unique Identifier</w:t>
            </w:r>
          </w:p>
        </w:tc>
        <w:tc>
          <w:tcPr>
            <w:tcW w:w="268" w:type="pct"/>
            <w:shd w:val="clear" w:color="auto" w:fill="D9D9D9"/>
            <w:vAlign w:val="center"/>
          </w:tcPr>
          <w:p w14:paraId="4D383EC6" w14:textId="77777777" w:rsidR="00991C51" w:rsidRPr="00936890" w:rsidRDefault="00991C51" w:rsidP="00936890">
            <w:pPr>
              <w:jc w:val="center"/>
              <w:rPr>
                <w:sz w:val="16"/>
                <w:szCs w:val="14"/>
              </w:rPr>
            </w:pPr>
            <w:r w:rsidRPr="00936890">
              <w:rPr>
                <w:sz w:val="16"/>
                <w:szCs w:val="14"/>
              </w:rPr>
              <w:t>14</w:t>
            </w:r>
          </w:p>
        </w:tc>
        <w:tc>
          <w:tcPr>
            <w:tcW w:w="473" w:type="pct"/>
            <w:shd w:val="clear" w:color="auto" w:fill="D9D9D9"/>
            <w:vAlign w:val="center"/>
          </w:tcPr>
          <w:p w14:paraId="01CD1118"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D9D9D9"/>
            <w:vAlign w:val="center"/>
          </w:tcPr>
          <w:p w14:paraId="33156D0F" w14:textId="77777777" w:rsidR="00991C51" w:rsidRPr="00936890" w:rsidRDefault="00991C51" w:rsidP="00936890">
            <w:pPr>
              <w:jc w:val="center"/>
              <w:rPr>
                <w:sz w:val="16"/>
                <w:szCs w:val="16"/>
              </w:rPr>
            </w:pPr>
            <w:r w:rsidRPr="00936890">
              <w:rPr>
                <w:sz w:val="12"/>
                <w:szCs w:val="12"/>
              </w:rPr>
              <w:t>br.gov.bcb.pix</w:t>
            </w:r>
          </w:p>
        </w:tc>
      </w:tr>
      <w:tr w:rsidR="00991C51" w14:paraId="723D3C68" w14:textId="77777777" w:rsidTr="00936890">
        <w:trPr>
          <w:trHeight w:val="567"/>
        </w:trPr>
        <w:tc>
          <w:tcPr>
            <w:tcW w:w="460" w:type="pct"/>
            <w:vMerge/>
            <w:shd w:val="clear" w:color="auto" w:fill="auto"/>
            <w:vAlign w:val="center"/>
          </w:tcPr>
          <w:p w14:paraId="69E9B3D8" w14:textId="77777777" w:rsidR="00991C51" w:rsidRPr="00936890" w:rsidRDefault="00991C51" w:rsidP="00936890">
            <w:pPr>
              <w:jc w:val="center"/>
              <w:rPr>
                <w:b/>
                <w:bCs/>
                <w:sz w:val="12"/>
                <w:szCs w:val="10"/>
              </w:rPr>
            </w:pPr>
          </w:p>
        </w:tc>
        <w:tc>
          <w:tcPr>
            <w:tcW w:w="258" w:type="pct"/>
            <w:shd w:val="clear" w:color="auto" w:fill="auto"/>
            <w:vAlign w:val="center"/>
          </w:tcPr>
          <w:p w14:paraId="45A56107" w14:textId="77777777" w:rsidR="00991C51" w:rsidRPr="00936890" w:rsidRDefault="00991C51" w:rsidP="00936890">
            <w:pPr>
              <w:jc w:val="center"/>
              <w:rPr>
                <w:sz w:val="16"/>
                <w:szCs w:val="14"/>
              </w:rPr>
            </w:pPr>
            <w:r w:rsidRPr="00936890">
              <w:rPr>
                <w:sz w:val="16"/>
                <w:szCs w:val="14"/>
              </w:rPr>
              <w:t>25</w:t>
            </w:r>
          </w:p>
        </w:tc>
        <w:tc>
          <w:tcPr>
            <w:tcW w:w="440" w:type="pct"/>
            <w:vMerge/>
            <w:shd w:val="clear" w:color="auto" w:fill="auto"/>
            <w:vAlign w:val="center"/>
          </w:tcPr>
          <w:p w14:paraId="7488112C" w14:textId="77777777" w:rsidR="00991C51" w:rsidRPr="00936890" w:rsidRDefault="00991C51" w:rsidP="00936890">
            <w:pPr>
              <w:jc w:val="center"/>
              <w:rPr>
                <w:sz w:val="12"/>
                <w:szCs w:val="10"/>
              </w:rPr>
            </w:pPr>
          </w:p>
        </w:tc>
        <w:tc>
          <w:tcPr>
            <w:tcW w:w="397" w:type="pct"/>
            <w:shd w:val="clear" w:color="auto" w:fill="D9D9D9"/>
            <w:vAlign w:val="center"/>
          </w:tcPr>
          <w:p w14:paraId="2307B7B4" w14:textId="77777777" w:rsidR="00991C51" w:rsidRPr="00936890" w:rsidRDefault="00991C51" w:rsidP="00936890">
            <w:pPr>
              <w:jc w:val="center"/>
              <w:rPr>
                <w:sz w:val="12"/>
                <w:szCs w:val="10"/>
              </w:rPr>
            </w:pPr>
            <w:r w:rsidRPr="00936890">
              <w:rPr>
                <w:sz w:val="12"/>
                <w:szCs w:val="10"/>
              </w:rPr>
              <w:t>URL do Payload</w:t>
            </w:r>
          </w:p>
        </w:tc>
        <w:tc>
          <w:tcPr>
            <w:tcW w:w="268" w:type="pct"/>
            <w:shd w:val="clear" w:color="auto" w:fill="D9D9D9"/>
            <w:vAlign w:val="center"/>
          </w:tcPr>
          <w:p w14:paraId="7A1F2B76" w14:textId="77777777" w:rsidR="00991C51" w:rsidRPr="00936890" w:rsidRDefault="00991C51" w:rsidP="00936890">
            <w:pPr>
              <w:jc w:val="center"/>
              <w:rPr>
                <w:sz w:val="16"/>
                <w:szCs w:val="14"/>
              </w:rPr>
            </w:pPr>
            <w:r w:rsidRPr="00936890">
              <w:rPr>
                <w:sz w:val="16"/>
                <w:szCs w:val="14"/>
              </w:rPr>
              <w:t>67</w:t>
            </w:r>
          </w:p>
        </w:tc>
        <w:tc>
          <w:tcPr>
            <w:tcW w:w="473" w:type="pct"/>
            <w:shd w:val="clear" w:color="auto" w:fill="D9D9D9"/>
            <w:vAlign w:val="center"/>
          </w:tcPr>
          <w:p w14:paraId="18D33B1E" w14:textId="77777777" w:rsidR="00991C51" w:rsidRPr="00936890" w:rsidRDefault="00991C51" w:rsidP="00936890">
            <w:pPr>
              <w:jc w:val="center"/>
              <w:rPr>
                <w:sz w:val="16"/>
                <w:szCs w:val="14"/>
              </w:rPr>
            </w:pPr>
            <w:r w:rsidRPr="00936890">
              <w:rPr>
                <w:sz w:val="16"/>
                <w:szCs w:val="14"/>
              </w:rPr>
              <w:t>Variável</w:t>
            </w:r>
          </w:p>
        </w:tc>
        <w:tc>
          <w:tcPr>
            <w:tcW w:w="2704" w:type="pct"/>
            <w:shd w:val="clear" w:color="auto" w:fill="D9D9D9"/>
            <w:vAlign w:val="center"/>
          </w:tcPr>
          <w:p w14:paraId="7A8F9B14" w14:textId="77777777" w:rsidR="00991C51" w:rsidRPr="00936890" w:rsidRDefault="00991C51" w:rsidP="00936890">
            <w:pPr>
              <w:jc w:val="center"/>
              <w:rPr>
                <w:sz w:val="16"/>
                <w:szCs w:val="16"/>
              </w:rPr>
            </w:pPr>
            <w:r w:rsidRPr="00936890">
              <w:rPr>
                <w:sz w:val="12"/>
                <w:szCs w:val="12"/>
              </w:rPr>
              <w:t>pix-qrcode.caixa.gov.br/api/v2/cobv/CO01101100689014000000154746633</w:t>
            </w:r>
          </w:p>
        </w:tc>
      </w:tr>
      <w:tr w:rsidR="00991C51" w14:paraId="2CFC9E00" w14:textId="77777777" w:rsidTr="00936890">
        <w:trPr>
          <w:trHeight w:val="567"/>
        </w:trPr>
        <w:tc>
          <w:tcPr>
            <w:tcW w:w="460" w:type="pct"/>
            <w:vMerge w:val="restart"/>
            <w:shd w:val="clear" w:color="auto" w:fill="auto"/>
            <w:vAlign w:val="center"/>
          </w:tcPr>
          <w:p w14:paraId="32436296" w14:textId="77777777" w:rsidR="00991C51" w:rsidRPr="00936890" w:rsidRDefault="00991C51" w:rsidP="00936890">
            <w:pPr>
              <w:jc w:val="center"/>
              <w:rPr>
                <w:b/>
                <w:bCs/>
                <w:sz w:val="12"/>
                <w:szCs w:val="10"/>
              </w:rPr>
            </w:pPr>
            <w:r w:rsidRPr="00936890">
              <w:rPr>
                <w:b/>
                <w:bCs/>
                <w:sz w:val="12"/>
                <w:szCs w:val="10"/>
              </w:rPr>
              <w:t>Campo 8</w:t>
            </w:r>
          </w:p>
        </w:tc>
        <w:tc>
          <w:tcPr>
            <w:tcW w:w="258" w:type="pct"/>
            <w:shd w:val="clear" w:color="auto" w:fill="auto"/>
            <w:vAlign w:val="center"/>
          </w:tcPr>
          <w:p w14:paraId="5E29D142" w14:textId="77777777" w:rsidR="00991C51" w:rsidRPr="00936890" w:rsidRDefault="00991C51" w:rsidP="00936890">
            <w:pPr>
              <w:jc w:val="center"/>
              <w:rPr>
                <w:sz w:val="16"/>
                <w:szCs w:val="14"/>
              </w:rPr>
            </w:pPr>
            <w:r w:rsidRPr="00936890">
              <w:rPr>
                <w:sz w:val="16"/>
                <w:szCs w:val="14"/>
              </w:rPr>
              <w:t>52</w:t>
            </w:r>
          </w:p>
        </w:tc>
        <w:tc>
          <w:tcPr>
            <w:tcW w:w="837" w:type="pct"/>
            <w:gridSpan w:val="2"/>
            <w:shd w:val="clear" w:color="auto" w:fill="auto"/>
            <w:vAlign w:val="center"/>
          </w:tcPr>
          <w:p w14:paraId="054DB6BC" w14:textId="77777777" w:rsidR="00991C51" w:rsidRPr="00936890" w:rsidRDefault="00991C51" w:rsidP="00936890">
            <w:pPr>
              <w:jc w:val="center"/>
              <w:rPr>
                <w:sz w:val="12"/>
                <w:szCs w:val="10"/>
              </w:rPr>
            </w:pPr>
            <w:r w:rsidRPr="00936890">
              <w:rPr>
                <w:sz w:val="12"/>
                <w:szCs w:val="10"/>
              </w:rPr>
              <w:t>Merchant Category Code</w:t>
            </w:r>
          </w:p>
        </w:tc>
        <w:tc>
          <w:tcPr>
            <w:tcW w:w="268" w:type="pct"/>
            <w:shd w:val="clear" w:color="auto" w:fill="auto"/>
            <w:vAlign w:val="center"/>
          </w:tcPr>
          <w:p w14:paraId="1167F10A" w14:textId="77777777" w:rsidR="00991C51" w:rsidRPr="00936890" w:rsidRDefault="00991C51" w:rsidP="00936890">
            <w:pPr>
              <w:jc w:val="center"/>
              <w:rPr>
                <w:sz w:val="16"/>
                <w:szCs w:val="14"/>
              </w:rPr>
            </w:pPr>
            <w:r w:rsidRPr="00936890">
              <w:rPr>
                <w:sz w:val="16"/>
                <w:szCs w:val="14"/>
              </w:rPr>
              <w:t>04</w:t>
            </w:r>
          </w:p>
        </w:tc>
        <w:tc>
          <w:tcPr>
            <w:tcW w:w="473" w:type="pct"/>
            <w:shd w:val="clear" w:color="auto" w:fill="auto"/>
            <w:vAlign w:val="center"/>
          </w:tcPr>
          <w:p w14:paraId="5B96BC96"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40CDA9EC" w14:textId="77777777" w:rsidR="00991C51" w:rsidRPr="00936890" w:rsidRDefault="00991C51" w:rsidP="00936890">
            <w:pPr>
              <w:jc w:val="center"/>
              <w:rPr>
                <w:sz w:val="16"/>
                <w:szCs w:val="16"/>
              </w:rPr>
            </w:pPr>
            <w:r w:rsidRPr="00936890">
              <w:rPr>
                <w:sz w:val="16"/>
                <w:szCs w:val="16"/>
              </w:rPr>
              <w:t>0000</w:t>
            </w:r>
          </w:p>
        </w:tc>
      </w:tr>
      <w:tr w:rsidR="00991C51" w14:paraId="65A43800" w14:textId="77777777" w:rsidTr="00936890">
        <w:trPr>
          <w:trHeight w:val="567"/>
        </w:trPr>
        <w:tc>
          <w:tcPr>
            <w:tcW w:w="460" w:type="pct"/>
            <w:vMerge/>
            <w:shd w:val="clear" w:color="auto" w:fill="auto"/>
            <w:vAlign w:val="center"/>
          </w:tcPr>
          <w:p w14:paraId="7246229D" w14:textId="77777777" w:rsidR="00991C51" w:rsidRPr="00936890" w:rsidRDefault="00991C51" w:rsidP="00936890">
            <w:pPr>
              <w:jc w:val="center"/>
              <w:rPr>
                <w:b/>
                <w:bCs/>
                <w:sz w:val="12"/>
                <w:szCs w:val="10"/>
              </w:rPr>
            </w:pPr>
          </w:p>
        </w:tc>
        <w:tc>
          <w:tcPr>
            <w:tcW w:w="258" w:type="pct"/>
            <w:shd w:val="clear" w:color="auto" w:fill="auto"/>
            <w:vAlign w:val="center"/>
          </w:tcPr>
          <w:p w14:paraId="07AADF38" w14:textId="77777777" w:rsidR="00991C51" w:rsidRPr="00936890" w:rsidRDefault="00991C51" w:rsidP="00936890">
            <w:pPr>
              <w:jc w:val="center"/>
              <w:rPr>
                <w:sz w:val="16"/>
                <w:szCs w:val="14"/>
              </w:rPr>
            </w:pPr>
            <w:r w:rsidRPr="00936890">
              <w:rPr>
                <w:sz w:val="16"/>
                <w:szCs w:val="14"/>
              </w:rPr>
              <w:t>53</w:t>
            </w:r>
          </w:p>
        </w:tc>
        <w:tc>
          <w:tcPr>
            <w:tcW w:w="837" w:type="pct"/>
            <w:gridSpan w:val="2"/>
            <w:shd w:val="clear" w:color="auto" w:fill="auto"/>
            <w:vAlign w:val="center"/>
          </w:tcPr>
          <w:p w14:paraId="41421653" w14:textId="77777777" w:rsidR="00991C51" w:rsidRPr="00936890" w:rsidRDefault="00991C51" w:rsidP="00936890">
            <w:pPr>
              <w:jc w:val="center"/>
              <w:rPr>
                <w:sz w:val="12"/>
                <w:szCs w:val="10"/>
              </w:rPr>
            </w:pPr>
            <w:r w:rsidRPr="00936890">
              <w:rPr>
                <w:sz w:val="12"/>
                <w:szCs w:val="10"/>
              </w:rPr>
              <w:t>Transaction Currency</w:t>
            </w:r>
          </w:p>
        </w:tc>
        <w:tc>
          <w:tcPr>
            <w:tcW w:w="268" w:type="pct"/>
            <w:shd w:val="clear" w:color="auto" w:fill="auto"/>
            <w:vAlign w:val="center"/>
          </w:tcPr>
          <w:p w14:paraId="1F5F43B9" w14:textId="77777777" w:rsidR="00991C51" w:rsidRPr="00936890" w:rsidRDefault="00991C51" w:rsidP="00936890">
            <w:pPr>
              <w:jc w:val="center"/>
              <w:rPr>
                <w:sz w:val="16"/>
                <w:szCs w:val="14"/>
              </w:rPr>
            </w:pPr>
            <w:r w:rsidRPr="00936890">
              <w:rPr>
                <w:sz w:val="16"/>
                <w:szCs w:val="14"/>
              </w:rPr>
              <w:t>03</w:t>
            </w:r>
          </w:p>
        </w:tc>
        <w:tc>
          <w:tcPr>
            <w:tcW w:w="473" w:type="pct"/>
            <w:shd w:val="clear" w:color="auto" w:fill="auto"/>
            <w:vAlign w:val="center"/>
          </w:tcPr>
          <w:p w14:paraId="24B5D452"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6E9F0588" w14:textId="77777777" w:rsidR="00991C51" w:rsidRPr="00936890" w:rsidRDefault="00991C51" w:rsidP="00936890">
            <w:pPr>
              <w:jc w:val="center"/>
              <w:rPr>
                <w:sz w:val="16"/>
                <w:szCs w:val="16"/>
              </w:rPr>
            </w:pPr>
            <w:r w:rsidRPr="00936890">
              <w:rPr>
                <w:sz w:val="16"/>
                <w:szCs w:val="16"/>
              </w:rPr>
              <w:t>986</w:t>
            </w:r>
          </w:p>
        </w:tc>
      </w:tr>
      <w:tr w:rsidR="00991C51" w14:paraId="3D83DAF9" w14:textId="77777777" w:rsidTr="00936890">
        <w:trPr>
          <w:trHeight w:val="567"/>
        </w:trPr>
        <w:tc>
          <w:tcPr>
            <w:tcW w:w="460" w:type="pct"/>
            <w:vMerge/>
            <w:shd w:val="clear" w:color="auto" w:fill="auto"/>
            <w:vAlign w:val="center"/>
          </w:tcPr>
          <w:p w14:paraId="6805531B" w14:textId="77777777" w:rsidR="00991C51" w:rsidRPr="00936890" w:rsidRDefault="00991C51" w:rsidP="00936890">
            <w:pPr>
              <w:jc w:val="center"/>
              <w:rPr>
                <w:b/>
                <w:bCs/>
                <w:sz w:val="12"/>
                <w:szCs w:val="10"/>
              </w:rPr>
            </w:pPr>
          </w:p>
        </w:tc>
        <w:tc>
          <w:tcPr>
            <w:tcW w:w="258" w:type="pct"/>
            <w:shd w:val="clear" w:color="auto" w:fill="auto"/>
            <w:vAlign w:val="center"/>
          </w:tcPr>
          <w:p w14:paraId="2F521D5C" w14:textId="77777777" w:rsidR="00991C51" w:rsidRPr="00936890" w:rsidRDefault="00991C51" w:rsidP="00936890">
            <w:pPr>
              <w:jc w:val="center"/>
              <w:rPr>
                <w:sz w:val="16"/>
                <w:szCs w:val="14"/>
              </w:rPr>
            </w:pPr>
            <w:r w:rsidRPr="00936890">
              <w:rPr>
                <w:sz w:val="16"/>
                <w:szCs w:val="14"/>
              </w:rPr>
              <w:t>58</w:t>
            </w:r>
          </w:p>
        </w:tc>
        <w:tc>
          <w:tcPr>
            <w:tcW w:w="837" w:type="pct"/>
            <w:gridSpan w:val="2"/>
            <w:shd w:val="clear" w:color="auto" w:fill="auto"/>
            <w:vAlign w:val="center"/>
          </w:tcPr>
          <w:p w14:paraId="7C3D1122" w14:textId="77777777" w:rsidR="00991C51" w:rsidRPr="00936890" w:rsidRDefault="00991C51" w:rsidP="00936890">
            <w:pPr>
              <w:jc w:val="center"/>
              <w:rPr>
                <w:sz w:val="12"/>
                <w:szCs w:val="10"/>
              </w:rPr>
            </w:pPr>
            <w:r w:rsidRPr="00936890">
              <w:rPr>
                <w:sz w:val="12"/>
                <w:szCs w:val="10"/>
              </w:rPr>
              <w:t>Country Code</w:t>
            </w:r>
          </w:p>
        </w:tc>
        <w:tc>
          <w:tcPr>
            <w:tcW w:w="268" w:type="pct"/>
            <w:shd w:val="clear" w:color="auto" w:fill="auto"/>
            <w:vAlign w:val="center"/>
          </w:tcPr>
          <w:p w14:paraId="4DC746D4" w14:textId="77777777" w:rsidR="00991C51" w:rsidRPr="00936890" w:rsidRDefault="00991C51" w:rsidP="00936890">
            <w:pPr>
              <w:jc w:val="center"/>
              <w:rPr>
                <w:sz w:val="16"/>
                <w:szCs w:val="14"/>
              </w:rPr>
            </w:pPr>
            <w:r w:rsidRPr="00936890">
              <w:rPr>
                <w:sz w:val="16"/>
                <w:szCs w:val="14"/>
              </w:rPr>
              <w:t>02</w:t>
            </w:r>
          </w:p>
        </w:tc>
        <w:tc>
          <w:tcPr>
            <w:tcW w:w="473" w:type="pct"/>
            <w:shd w:val="clear" w:color="auto" w:fill="auto"/>
            <w:vAlign w:val="center"/>
          </w:tcPr>
          <w:p w14:paraId="70F5080E"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03430783" w14:textId="77777777" w:rsidR="00991C51" w:rsidRPr="00936890" w:rsidRDefault="00991C51" w:rsidP="00936890">
            <w:pPr>
              <w:jc w:val="center"/>
              <w:rPr>
                <w:sz w:val="16"/>
                <w:szCs w:val="16"/>
              </w:rPr>
            </w:pPr>
            <w:r w:rsidRPr="00936890">
              <w:rPr>
                <w:sz w:val="16"/>
                <w:szCs w:val="16"/>
              </w:rPr>
              <w:t>BR</w:t>
            </w:r>
          </w:p>
        </w:tc>
      </w:tr>
      <w:tr w:rsidR="00991C51" w14:paraId="79276C47" w14:textId="77777777" w:rsidTr="00936890">
        <w:trPr>
          <w:trHeight w:val="567"/>
        </w:trPr>
        <w:tc>
          <w:tcPr>
            <w:tcW w:w="460" w:type="pct"/>
            <w:shd w:val="clear" w:color="auto" w:fill="auto"/>
            <w:vAlign w:val="center"/>
          </w:tcPr>
          <w:p w14:paraId="067446A6" w14:textId="77777777" w:rsidR="00991C51" w:rsidRPr="00936890" w:rsidRDefault="00991C51" w:rsidP="00936890">
            <w:pPr>
              <w:jc w:val="center"/>
              <w:rPr>
                <w:b/>
                <w:bCs/>
                <w:sz w:val="12"/>
                <w:szCs w:val="10"/>
              </w:rPr>
            </w:pPr>
            <w:r w:rsidRPr="00936890">
              <w:rPr>
                <w:b/>
                <w:bCs/>
                <w:sz w:val="12"/>
                <w:szCs w:val="10"/>
              </w:rPr>
              <w:t>Campo 9</w:t>
            </w:r>
          </w:p>
          <w:p w14:paraId="35C6FDA9" w14:textId="77777777" w:rsidR="00991C51" w:rsidRPr="00936890" w:rsidRDefault="00991C51" w:rsidP="00936890">
            <w:pPr>
              <w:jc w:val="center"/>
              <w:rPr>
                <w:b/>
                <w:bCs/>
                <w:sz w:val="12"/>
                <w:szCs w:val="10"/>
              </w:rPr>
            </w:pPr>
            <w:r w:rsidRPr="00936890">
              <w:rPr>
                <w:b/>
                <w:bCs/>
                <w:sz w:val="12"/>
                <w:szCs w:val="10"/>
              </w:rPr>
              <w:t>Campo 10</w:t>
            </w:r>
          </w:p>
        </w:tc>
        <w:tc>
          <w:tcPr>
            <w:tcW w:w="258" w:type="pct"/>
            <w:shd w:val="clear" w:color="auto" w:fill="auto"/>
            <w:vAlign w:val="center"/>
          </w:tcPr>
          <w:p w14:paraId="2DFE0E71" w14:textId="77777777" w:rsidR="00991C51" w:rsidRPr="00936890" w:rsidRDefault="00991C51" w:rsidP="00936890">
            <w:pPr>
              <w:jc w:val="center"/>
              <w:rPr>
                <w:sz w:val="16"/>
                <w:szCs w:val="14"/>
              </w:rPr>
            </w:pPr>
            <w:r w:rsidRPr="00936890">
              <w:rPr>
                <w:sz w:val="16"/>
                <w:szCs w:val="14"/>
              </w:rPr>
              <w:t>59</w:t>
            </w:r>
          </w:p>
        </w:tc>
        <w:tc>
          <w:tcPr>
            <w:tcW w:w="837" w:type="pct"/>
            <w:gridSpan w:val="2"/>
            <w:shd w:val="clear" w:color="auto" w:fill="auto"/>
            <w:vAlign w:val="center"/>
          </w:tcPr>
          <w:p w14:paraId="067CDAEC" w14:textId="77777777" w:rsidR="00991C51" w:rsidRPr="00936890" w:rsidRDefault="00991C51" w:rsidP="00936890">
            <w:pPr>
              <w:jc w:val="center"/>
              <w:rPr>
                <w:sz w:val="12"/>
                <w:szCs w:val="10"/>
              </w:rPr>
            </w:pPr>
            <w:r w:rsidRPr="00936890">
              <w:rPr>
                <w:sz w:val="12"/>
                <w:szCs w:val="10"/>
              </w:rPr>
              <w:t>Merchant Name</w:t>
            </w:r>
          </w:p>
        </w:tc>
        <w:tc>
          <w:tcPr>
            <w:tcW w:w="268" w:type="pct"/>
            <w:shd w:val="clear" w:color="auto" w:fill="auto"/>
            <w:vAlign w:val="center"/>
          </w:tcPr>
          <w:p w14:paraId="7EE7495A" w14:textId="77777777" w:rsidR="00991C51" w:rsidRPr="00936890" w:rsidRDefault="00991C51" w:rsidP="00936890">
            <w:pPr>
              <w:jc w:val="center"/>
              <w:rPr>
                <w:sz w:val="16"/>
                <w:szCs w:val="14"/>
              </w:rPr>
            </w:pPr>
            <w:r w:rsidRPr="00936890">
              <w:rPr>
                <w:sz w:val="16"/>
                <w:szCs w:val="14"/>
              </w:rPr>
              <w:t>23</w:t>
            </w:r>
          </w:p>
        </w:tc>
        <w:tc>
          <w:tcPr>
            <w:tcW w:w="473" w:type="pct"/>
            <w:shd w:val="clear" w:color="auto" w:fill="auto"/>
            <w:vAlign w:val="center"/>
          </w:tcPr>
          <w:p w14:paraId="09F5F5B0" w14:textId="77777777" w:rsidR="00991C51" w:rsidRPr="00936890" w:rsidRDefault="00991C51" w:rsidP="00936890">
            <w:pPr>
              <w:jc w:val="center"/>
              <w:rPr>
                <w:sz w:val="16"/>
                <w:szCs w:val="14"/>
              </w:rPr>
            </w:pPr>
            <w:r w:rsidRPr="00936890">
              <w:rPr>
                <w:sz w:val="16"/>
                <w:szCs w:val="14"/>
              </w:rPr>
              <w:t>Variável</w:t>
            </w:r>
          </w:p>
        </w:tc>
        <w:tc>
          <w:tcPr>
            <w:tcW w:w="2704" w:type="pct"/>
            <w:shd w:val="clear" w:color="auto" w:fill="auto"/>
            <w:vAlign w:val="center"/>
          </w:tcPr>
          <w:p w14:paraId="3BDF1B4F" w14:textId="77777777" w:rsidR="00991C51" w:rsidRPr="00936890" w:rsidRDefault="00991C51" w:rsidP="00936890">
            <w:pPr>
              <w:jc w:val="center"/>
              <w:rPr>
                <w:sz w:val="16"/>
                <w:szCs w:val="16"/>
              </w:rPr>
            </w:pPr>
            <w:r w:rsidRPr="00936890">
              <w:rPr>
                <w:sz w:val="16"/>
                <w:szCs w:val="16"/>
              </w:rPr>
              <w:t>CAIXA ECONOMICA FEDERAL</w:t>
            </w:r>
          </w:p>
        </w:tc>
      </w:tr>
      <w:tr w:rsidR="00991C51" w14:paraId="4EB0BB3B" w14:textId="77777777" w:rsidTr="00936890">
        <w:trPr>
          <w:trHeight w:val="567"/>
        </w:trPr>
        <w:tc>
          <w:tcPr>
            <w:tcW w:w="460" w:type="pct"/>
            <w:shd w:val="clear" w:color="auto" w:fill="auto"/>
            <w:vAlign w:val="center"/>
          </w:tcPr>
          <w:p w14:paraId="7871E40A" w14:textId="77777777" w:rsidR="00991C51" w:rsidRPr="00936890" w:rsidRDefault="00991C51" w:rsidP="00936890">
            <w:pPr>
              <w:jc w:val="center"/>
              <w:rPr>
                <w:b/>
                <w:bCs/>
                <w:sz w:val="12"/>
                <w:szCs w:val="10"/>
              </w:rPr>
            </w:pPr>
            <w:r w:rsidRPr="00936890">
              <w:rPr>
                <w:b/>
                <w:bCs/>
                <w:sz w:val="12"/>
                <w:szCs w:val="10"/>
              </w:rPr>
              <w:t>Campo 11</w:t>
            </w:r>
          </w:p>
          <w:p w14:paraId="44464466" w14:textId="77777777" w:rsidR="00991C51" w:rsidRPr="00936890" w:rsidRDefault="00991C51" w:rsidP="00936890">
            <w:pPr>
              <w:jc w:val="center"/>
              <w:rPr>
                <w:b/>
                <w:bCs/>
                <w:sz w:val="12"/>
                <w:szCs w:val="10"/>
              </w:rPr>
            </w:pPr>
            <w:r w:rsidRPr="00936890">
              <w:rPr>
                <w:b/>
                <w:bCs/>
                <w:sz w:val="12"/>
                <w:szCs w:val="10"/>
              </w:rPr>
              <w:t>Campo 12</w:t>
            </w:r>
          </w:p>
        </w:tc>
        <w:tc>
          <w:tcPr>
            <w:tcW w:w="258" w:type="pct"/>
            <w:shd w:val="clear" w:color="auto" w:fill="auto"/>
            <w:vAlign w:val="center"/>
          </w:tcPr>
          <w:p w14:paraId="56BAE521" w14:textId="77777777" w:rsidR="00991C51" w:rsidRPr="00936890" w:rsidRDefault="00991C51" w:rsidP="00936890">
            <w:pPr>
              <w:jc w:val="center"/>
              <w:rPr>
                <w:sz w:val="16"/>
                <w:szCs w:val="14"/>
              </w:rPr>
            </w:pPr>
            <w:r w:rsidRPr="00936890">
              <w:rPr>
                <w:sz w:val="16"/>
                <w:szCs w:val="14"/>
              </w:rPr>
              <w:t>60</w:t>
            </w:r>
          </w:p>
        </w:tc>
        <w:tc>
          <w:tcPr>
            <w:tcW w:w="837" w:type="pct"/>
            <w:gridSpan w:val="2"/>
            <w:shd w:val="clear" w:color="auto" w:fill="auto"/>
            <w:vAlign w:val="center"/>
          </w:tcPr>
          <w:p w14:paraId="5AF5084A" w14:textId="77777777" w:rsidR="00991C51" w:rsidRPr="00936890" w:rsidRDefault="00991C51" w:rsidP="00936890">
            <w:pPr>
              <w:jc w:val="center"/>
              <w:rPr>
                <w:sz w:val="12"/>
                <w:szCs w:val="10"/>
              </w:rPr>
            </w:pPr>
            <w:r w:rsidRPr="00936890">
              <w:rPr>
                <w:sz w:val="12"/>
                <w:szCs w:val="10"/>
              </w:rPr>
              <w:t>Merchant City</w:t>
            </w:r>
          </w:p>
        </w:tc>
        <w:tc>
          <w:tcPr>
            <w:tcW w:w="268" w:type="pct"/>
            <w:shd w:val="clear" w:color="auto" w:fill="auto"/>
            <w:vAlign w:val="center"/>
          </w:tcPr>
          <w:p w14:paraId="054BEEE8" w14:textId="77777777" w:rsidR="00991C51" w:rsidRPr="00936890" w:rsidRDefault="00991C51" w:rsidP="00936890">
            <w:pPr>
              <w:jc w:val="center"/>
              <w:rPr>
                <w:sz w:val="16"/>
                <w:szCs w:val="14"/>
              </w:rPr>
            </w:pPr>
            <w:r w:rsidRPr="00936890">
              <w:rPr>
                <w:sz w:val="16"/>
                <w:szCs w:val="14"/>
              </w:rPr>
              <w:t>08</w:t>
            </w:r>
          </w:p>
        </w:tc>
        <w:tc>
          <w:tcPr>
            <w:tcW w:w="473" w:type="pct"/>
            <w:shd w:val="clear" w:color="auto" w:fill="auto"/>
            <w:vAlign w:val="center"/>
          </w:tcPr>
          <w:p w14:paraId="4D18DC99" w14:textId="77777777" w:rsidR="00991C51" w:rsidRPr="00936890" w:rsidRDefault="00991C51" w:rsidP="00936890">
            <w:pPr>
              <w:jc w:val="center"/>
              <w:rPr>
                <w:sz w:val="16"/>
                <w:szCs w:val="14"/>
              </w:rPr>
            </w:pPr>
            <w:r w:rsidRPr="00936890">
              <w:rPr>
                <w:sz w:val="16"/>
                <w:szCs w:val="14"/>
              </w:rPr>
              <w:t>Variável</w:t>
            </w:r>
          </w:p>
        </w:tc>
        <w:tc>
          <w:tcPr>
            <w:tcW w:w="2704" w:type="pct"/>
            <w:shd w:val="clear" w:color="auto" w:fill="auto"/>
            <w:vAlign w:val="center"/>
          </w:tcPr>
          <w:p w14:paraId="4DD3BAC3" w14:textId="77777777" w:rsidR="00991C51" w:rsidRPr="00936890" w:rsidRDefault="00991C51" w:rsidP="00936890">
            <w:pPr>
              <w:jc w:val="center"/>
              <w:rPr>
                <w:sz w:val="16"/>
                <w:szCs w:val="16"/>
              </w:rPr>
            </w:pPr>
            <w:r w:rsidRPr="00936890">
              <w:rPr>
                <w:sz w:val="16"/>
                <w:szCs w:val="16"/>
              </w:rPr>
              <w:t>BRASILIA</w:t>
            </w:r>
          </w:p>
        </w:tc>
      </w:tr>
      <w:tr w:rsidR="00991C51" w14:paraId="61C787F6" w14:textId="77777777" w:rsidTr="00936890">
        <w:trPr>
          <w:cantSplit/>
          <w:trHeight w:val="567"/>
        </w:trPr>
        <w:tc>
          <w:tcPr>
            <w:tcW w:w="460" w:type="pct"/>
            <w:vMerge w:val="restart"/>
            <w:shd w:val="clear" w:color="auto" w:fill="auto"/>
            <w:vAlign w:val="center"/>
          </w:tcPr>
          <w:p w14:paraId="6D0BB1F4" w14:textId="77777777" w:rsidR="00991C51" w:rsidRPr="00936890" w:rsidRDefault="00991C51" w:rsidP="00936890">
            <w:pPr>
              <w:jc w:val="center"/>
              <w:rPr>
                <w:b/>
                <w:bCs/>
                <w:sz w:val="12"/>
                <w:szCs w:val="10"/>
              </w:rPr>
            </w:pPr>
            <w:r w:rsidRPr="00936890">
              <w:rPr>
                <w:b/>
                <w:bCs/>
                <w:sz w:val="12"/>
                <w:szCs w:val="10"/>
              </w:rPr>
              <w:t>Campo 13</w:t>
            </w:r>
          </w:p>
        </w:tc>
        <w:tc>
          <w:tcPr>
            <w:tcW w:w="258" w:type="pct"/>
            <w:shd w:val="clear" w:color="auto" w:fill="auto"/>
            <w:vAlign w:val="center"/>
          </w:tcPr>
          <w:p w14:paraId="74B6D094" w14:textId="77777777" w:rsidR="00991C51" w:rsidRPr="00936890" w:rsidRDefault="00991C51" w:rsidP="00936890">
            <w:pPr>
              <w:jc w:val="center"/>
              <w:rPr>
                <w:sz w:val="16"/>
                <w:szCs w:val="14"/>
              </w:rPr>
            </w:pPr>
            <w:r w:rsidRPr="00936890">
              <w:rPr>
                <w:sz w:val="16"/>
                <w:szCs w:val="14"/>
              </w:rPr>
              <w:t>62</w:t>
            </w:r>
          </w:p>
        </w:tc>
        <w:tc>
          <w:tcPr>
            <w:tcW w:w="440" w:type="pct"/>
            <w:vMerge w:val="restart"/>
            <w:shd w:val="clear" w:color="auto" w:fill="auto"/>
            <w:textDirection w:val="btLr"/>
            <w:vAlign w:val="center"/>
          </w:tcPr>
          <w:p w14:paraId="246CB02F" w14:textId="77777777" w:rsidR="00991C51" w:rsidRPr="00936890" w:rsidRDefault="00991C51" w:rsidP="00936890">
            <w:pPr>
              <w:ind w:left="113" w:right="113"/>
              <w:jc w:val="center"/>
              <w:rPr>
                <w:sz w:val="12"/>
                <w:szCs w:val="10"/>
              </w:rPr>
            </w:pPr>
            <w:r w:rsidRPr="00936890">
              <w:rPr>
                <w:sz w:val="12"/>
                <w:szCs w:val="10"/>
              </w:rPr>
              <w:t>Additional Data Field Template</w:t>
            </w:r>
          </w:p>
        </w:tc>
        <w:tc>
          <w:tcPr>
            <w:tcW w:w="397" w:type="pct"/>
            <w:shd w:val="clear" w:color="auto" w:fill="auto"/>
            <w:vAlign w:val="center"/>
          </w:tcPr>
          <w:p w14:paraId="78AFBCA2" w14:textId="77777777" w:rsidR="00991C51" w:rsidRPr="00936890" w:rsidRDefault="00991C51" w:rsidP="00936890">
            <w:pPr>
              <w:jc w:val="center"/>
              <w:rPr>
                <w:sz w:val="12"/>
                <w:szCs w:val="10"/>
              </w:rPr>
            </w:pPr>
          </w:p>
        </w:tc>
        <w:tc>
          <w:tcPr>
            <w:tcW w:w="268" w:type="pct"/>
            <w:shd w:val="clear" w:color="auto" w:fill="auto"/>
            <w:vAlign w:val="center"/>
          </w:tcPr>
          <w:p w14:paraId="08E49096" w14:textId="77777777" w:rsidR="00991C51" w:rsidRPr="00936890" w:rsidRDefault="00991C51" w:rsidP="00936890">
            <w:pPr>
              <w:jc w:val="center"/>
              <w:rPr>
                <w:sz w:val="16"/>
                <w:szCs w:val="14"/>
              </w:rPr>
            </w:pPr>
            <w:r w:rsidRPr="00936890">
              <w:rPr>
                <w:sz w:val="16"/>
                <w:szCs w:val="14"/>
              </w:rPr>
              <w:t>07</w:t>
            </w:r>
          </w:p>
        </w:tc>
        <w:tc>
          <w:tcPr>
            <w:tcW w:w="473" w:type="pct"/>
            <w:shd w:val="clear" w:color="auto" w:fill="auto"/>
            <w:vAlign w:val="center"/>
          </w:tcPr>
          <w:p w14:paraId="438B762D"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auto"/>
            <w:vAlign w:val="center"/>
          </w:tcPr>
          <w:p w14:paraId="58417237" w14:textId="77777777" w:rsidR="00991C51" w:rsidRPr="00936890" w:rsidRDefault="00991C51" w:rsidP="00936890">
            <w:pPr>
              <w:jc w:val="center"/>
              <w:rPr>
                <w:sz w:val="16"/>
                <w:szCs w:val="16"/>
              </w:rPr>
            </w:pPr>
            <w:r w:rsidRPr="00936890">
              <w:rPr>
                <w:sz w:val="16"/>
                <w:szCs w:val="16"/>
              </w:rPr>
              <w:t>0503***</w:t>
            </w:r>
          </w:p>
        </w:tc>
      </w:tr>
      <w:tr w:rsidR="00991C51" w14:paraId="5E413159" w14:textId="77777777" w:rsidTr="00936890">
        <w:trPr>
          <w:trHeight w:val="567"/>
        </w:trPr>
        <w:tc>
          <w:tcPr>
            <w:tcW w:w="460" w:type="pct"/>
            <w:vMerge/>
            <w:shd w:val="clear" w:color="auto" w:fill="auto"/>
            <w:vAlign w:val="center"/>
          </w:tcPr>
          <w:p w14:paraId="3EB7DC5B" w14:textId="77777777" w:rsidR="00991C51" w:rsidRPr="00936890" w:rsidRDefault="00991C51" w:rsidP="00936890">
            <w:pPr>
              <w:jc w:val="center"/>
              <w:rPr>
                <w:b/>
                <w:bCs/>
                <w:sz w:val="12"/>
                <w:szCs w:val="10"/>
              </w:rPr>
            </w:pPr>
          </w:p>
        </w:tc>
        <w:tc>
          <w:tcPr>
            <w:tcW w:w="258" w:type="pct"/>
            <w:shd w:val="clear" w:color="auto" w:fill="auto"/>
            <w:vAlign w:val="center"/>
          </w:tcPr>
          <w:p w14:paraId="2E8D6FCB" w14:textId="77777777" w:rsidR="00991C51" w:rsidRPr="00936890" w:rsidRDefault="00991C51" w:rsidP="00936890">
            <w:pPr>
              <w:jc w:val="center"/>
              <w:rPr>
                <w:sz w:val="16"/>
                <w:szCs w:val="14"/>
              </w:rPr>
            </w:pPr>
            <w:r w:rsidRPr="00936890">
              <w:rPr>
                <w:sz w:val="16"/>
                <w:szCs w:val="14"/>
              </w:rPr>
              <w:t>05</w:t>
            </w:r>
          </w:p>
        </w:tc>
        <w:tc>
          <w:tcPr>
            <w:tcW w:w="440" w:type="pct"/>
            <w:vMerge/>
            <w:shd w:val="clear" w:color="auto" w:fill="auto"/>
            <w:vAlign w:val="center"/>
          </w:tcPr>
          <w:p w14:paraId="03068555" w14:textId="77777777" w:rsidR="00991C51" w:rsidRPr="00936890" w:rsidRDefault="00991C51" w:rsidP="00936890">
            <w:pPr>
              <w:jc w:val="center"/>
              <w:rPr>
                <w:sz w:val="12"/>
                <w:szCs w:val="10"/>
              </w:rPr>
            </w:pPr>
          </w:p>
        </w:tc>
        <w:tc>
          <w:tcPr>
            <w:tcW w:w="397" w:type="pct"/>
            <w:shd w:val="clear" w:color="auto" w:fill="D9D9D9"/>
            <w:vAlign w:val="center"/>
          </w:tcPr>
          <w:p w14:paraId="2C35C567" w14:textId="77777777" w:rsidR="00991C51" w:rsidRPr="00936890" w:rsidRDefault="00991C51" w:rsidP="00936890">
            <w:pPr>
              <w:jc w:val="center"/>
              <w:rPr>
                <w:sz w:val="12"/>
                <w:szCs w:val="10"/>
              </w:rPr>
            </w:pPr>
            <w:r w:rsidRPr="00936890">
              <w:rPr>
                <w:sz w:val="12"/>
                <w:szCs w:val="10"/>
              </w:rPr>
              <w:t>Reference Label</w:t>
            </w:r>
          </w:p>
        </w:tc>
        <w:tc>
          <w:tcPr>
            <w:tcW w:w="268" w:type="pct"/>
            <w:shd w:val="clear" w:color="auto" w:fill="D9D9D9"/>
            <w:vAlign w:val="center"/>
          </w:tcPr>
          <w:p w14:paraId="25E2CAC0" w14:textId="77777777" w:rsidR="00991C51" w:rsidRPr="00936890" w:rsidRDefault="00991C51" w:rsidP="00936890">
            <w:pPr>
              <w:jc w:val="center"/>
              <w:rPr>
                <w:sz w:val="16"/>
                <w:szCs w:val="14"/>
              </w:rPr>
            </w:pPr>
            <w:r w:rsidRPr="00936890">
              <w:rPr>
                <w:sz w:val="16"/>
                <w:szCs w:val="14"/>
              </w:rPr>
              <w:t>03</w:t>
            </w:r>
          </w:p>
        </w:tc>
        <w:tc>
          <w:tcPr>
            <w:tcW w:w="473" w:type="pct"/>
            <w:shd w:val="clear" w:color="auto" w:fill="D9D9D9"/>
            <w:vAlign w:val="center"/>
          </w:tcPr>
          <w:p w14:paraId="0888F96D" w14:textId="77777777" w:rsidR="00991C51" w:rsidRPr="00936890" w:rsidRDefault="00991C51" w:rsidP="00936890">
            <w:pPr>
              <w:jc w:val="center"/>
              <w:rPr>
                <w:sz w:val="16"/>
                <w:szCs w:val="14"/>
              </w:rPr>
            </w:pPr>
            <w:r w:rsidRPr="00936890">
              <w:rPr>
                <w:sz w:val="16"/>
                <w:szCs w:val="14"/>
              </w:rPr>
              <w:t>Fixo</w:t>
            </w:r>
          </w:p>
        </w:tc>
        <w:tc>
          <w:tcPr>
            <w:tcW w:w="2704" w:type="pct"/>
            <w:shd w:val="clear" w:color="auto" w:fill="D9D9D9"/>
            <w:vAlign w:val="center"/>
          </w:tcPr>
          <w:p w14:paraId="09D57DA1" w14:textId="77777777" w:rsidR="00991C51" w:rsidRPr="00936890" w:rsidRDefault="00991C51" w:rsidP="00936890">
            <w:pPr>
              <w:jc w:val="center"/>
              <w:rPr>
                <w:sz w:val="16"/>
                <w:szCs w:val="16"/>
              </w:rPr>
            </w:pPr>
            <w:r w:rsidRPr="00936890">
              <w:rPr>
                <w:sz w:val="16"/>
                <w:szCs w:val="16"/>
              </w:rPr>
              <w:t>***</w:t>
            </w:r>
          </w:p>
        </w:tc>
      </w:tr>
      <w:tr w:rsidR="00991C51" w14:paraId="4F1CB396" w14:textId="77777777" w:rsidTr="00936890">
        <w:trPr>
          <w:trHeight w:val="567"/>
        </w:trPr>
        <w:tc>
          <w:tcPr>
            <w:tcW w:w="460" w:type="pct"/>
            <w:shd w:val="clear" w:color="auto" w:fill="auto"/>
            <w:vAlign w:val="center"/>
          </w:tcPr>
          <w:p w14:paraId="060F1574" w14:textId="77777777" w:rsidR="00991C51" w:rsidRPr="00936890" w:rsidRDefault="00991C51" w:rsidP="00936890">
            <w:pPr>
              <w:jc w:val="center"/>
              <w:rPr>
                <w:b/>
                <w:bCs/>
                <w:sz w:val="12"/>
                <w:szCs w:val="10"/>
              </w:rPr>
            </w:pPr>
            <w:r w:rsidRPr="00936890">
              <w:rPr>
                <w:b/>
                <w:bCs/>
                <w:sz w:val="12"/>
                <w:szCs w:val="10"/>
              </w:rPr>
              <w:t>Campo 14</w:t>
            </w:r>
          </w:p>
        </w:tc>
        <w:tc>
          <w:tcPr>
            <w:tcW w:w="258" w:type="pct"/>
            <w:shd w:val="clear" w:color="auto" w:fill="auto"/>
            <w:vAlign w:val="center"/>
          </w:tcPr>
          <w:p w14:paraId="0BB6A8C2" w14:textId="77777777" w:rsidR="00991C51" w:rsidRPr="00936890" w:rsidRDefault="00991C51" w:rsidP="00936890">
            <w:pPr>
              <w:jc w:val="center"/>
              <w:rPr>
                <w:sz w:val="16"/>
                <w:szCs w:val="14"/>
              </w:rPr>
            </w:pPr>
            <w:r w:rsidRPr="00936890">
              <w:rPr>
                <w:sz w:val="16"/>
                <w:szCs w:val="14"/>
              </w:rPr>
              <w:t>63</w:t>
            </w:r>
          </w:p>
        </w:tc>
        <w:tc>
          <w:tcPr>
            <w:tcW w:w="837" w:type="pct"/>
            <w:gridSpan w:val="2"/>
            <w:shd w:val="clear" w:color="auto" w:fill="auto"/>
            <w:vAlign w:val="center"/>
          </w:tcPr>
          <w:p w14:paraId="7974D4FE" w14:textId="77777777" w:rsidR="00991C51" w:rsidRPr="00936890" w:rsidRDefault="00991C51" w:rsidP="00936890">
            <w:pPr>
              <w:jc w:val="center"/>
              <w:rPr>
                <w:sz w:val="12"/>
                <w:szCs w:val="10"/>
              </w:rPr>
            </w:pPr>
            <w:r w:rsidRPr="00936890">
              <w:rPr>
                <w:sz w:val="12"/>
                <w:szCs w:val="10"/>
              </w:rPr>
              <w:t>CRC</w:t>
            </w:r>
          </w:p>
        </w:tc>
        <w:tc>
          <w:tcPr>
            <w:tcW w:w="268" w:type="pct"/>
            <w:shd w:val="clear" w:color="auto" w:fill="auto"/>
            <w:vAlign w:val="center"/>
          </w:tcPr>
          <w:p w14:paraId="121C0F29" w14:textId="77777777" w:rsidR="00991C51" w:rsidRPr="00936890" w:rsidRDefault="00991C51" w:rsidP="00936890">
            <w:pPr>
              <w:jc w:val="center"/>
              <w:rPr>
                <w:sz w:val="16"/>
                <w:szCs w:val="14"/>
              </w:rPr>
            </w:pPr>
            <w:r w:rsidRPr="00936890">
              <w:rPr>
                <w:sz w:val="16"/>
                <w:szCs w:val="14"/>
              </w:rPr>
              <w:t>04</w:t>
            </w:r>
          </w:p>
        </w:tc>
        <w:tc>
          <w:tcPr>
            <w:tcW w:w="473" w:type="pct"/>
            <w:shd w:val="clear" w:color="auto" w:fill="auto"/>
            <w:vAlign w:val="center"/>
          </w:tcPr>
          <w:p w14:paraId="597E472C" w14:textId="77777777" w:rsidR="00991C51" w:rsidRPr="00936890" w:rsidRDefault="00991C51" w:rsidP="00936890">
            <w:pPr>
              <w:jc w:val="center"/>
              <w:rPr>
                <w:sz w:val="16"/>
                <w:szCs w:val="14"/>
              </w:rPr>
            </w:pPr>
            <w:r w:rsidRPr="00936890">
              <w:rPr>
                <w:sz w:val="16"/>
                <w:szCs w:val="14"/>
              </w:rPr>
              <w:t>Variável</w:t>
            </w:r>
          </w:p>
        </w:tc>
        <w:tc>
          <w:tcPr>
            <w:tcW w:w="2704" w:type="pct"/>
            <w:shd w:val="clear" w:color="auto" w:fill="auto"/>
            <w:vAlign w:val="center"/>
          </w:tcPr>
          <w:p w14:paraId="5C7D546D" w14:textId="77777777" w:rsidR="00991C51" w:rsidRPr="00936890" w:rsidRDefault="00991C51" w:rsidP="00936890">
            <w:pPr>
              <w:jc w:val="center"/>
              <w:rPr>
                <w:sz w:val="16"/>
                <w:szCs w:val="16"/>
              </w:rPr>
            </w:pPr>
            <w:r w:rsidRPr="00936890">
              <w:rPr>
                <w:sz w:val="16"/>
                <w:szCs w:val="16"/>
              </w:rPr>
              <w:t>DB0F</w:t>
            </w:r>
          </w:p>
        </w:tc>
      </w:tr>
    </w:tbl>
    <w:p w14:paraId="1B22611A" w14:textId="77777777" w:rsidR="00991C51" w:rsidRDefault="00991C51" w:rsidP="00991C51">
      <w:pPr>
        <w:rPr>
          <w:sz w:val="22"/>
          <w:szCs w:val="20"/>
        </w:rPr>
      </w:pPr>
    </w:p>
    <w:p w14:paraId="10F3F399" w14:textId="77777777" w:rsidR="00991C51" w:rsidRPr="00362E77" w:rsidRDefault="00991C51" w:rsidP="00991C51">
      <w:pPr>
        <w:rPr>
          <w:sz w:val="22"/>
          <w:szCs w:val="20"/>
        </w:rPr>
      </w:pPr>
      <w:r w:rsidRPr="00991C51">
        <w:rPr>
          <w:b/>
          <w:bCs/>
          <w:sz w:val="16"/>
          <w:szCs w:val="14"/>
        </w:rPr>
        <w:t>Fonte:</w:t>
      </w:r>
      <w:r w:rsidRPr="00991C51">
        <w:rPr>
          <w:sz w:val="16"/>
          <w:szCs w:val="14"/>
        </w:rPr>
        <w:t xml:space="preserve"> </w:t>
      </w:r>
      <w:hyperlink r:id="rId25" w:history="1">
        <w:r w:rsidRPr="00991C51">
          <w:rPr>
            <w:rStyle w:val="Hyperlink"/>
            <w:sz w:val="16"/>
            <w:szCs w:val="14"/>
          </w:rPr>
          <w:t>https://pix.nascent.com.br/tools/pix-qr-decoder/</w:t>
        </w:r>
      </w:hyperlink>
    </w:p>
    <w:p w14:paraId="79D4DD31" w14:textId="77777777" w:rsidR="00991C51" w:rsidRDefault="00991C51" w:rsidP="009C1EAC">
      <w:pPr>
        <w:jc w:val="left"/>
      </w:pPr>
    </w:p>
    <w:p w14:paraId="76368BDF" w14:textId="77777777" w:rsidR="00AC21D3" w:rsidRDefault="00AC21D3" w:rsidP="003A227E"/>
    <w:p w14:paraId="25A0D995" w14:textId="77777777" w:rsidR="009C1EAC" w:rsidRDefault="00991C51" w:rsidP="00B87F58">
      <w:pPr>
        <w:pStyle w:val="Estilo2"/>
        <w:numPr>
          <w:ilvl w:val="1"/>
          <w:numId w:val="17"/>
        </w:numPr>
        <w:tabs>
          <w:tab w:val="num" w:pos="360"/>
        </w:tabs>
      </w:pPr>
      <w:r>
        <w:br w:type="page"/>
      </w:r>
      <w:bookmarkStart w:id="490" w:name="_Toc181879337"/>
      <w:bookmarkStart w:id="491" w:name="_Toc181879883"/>
      <w:r w:rsidR="00B87F58">
        <w:lastRenderedPageBreak/>
        <w:t xml:space="preserve">Anexo VIII - </w:t>
      </w:r>
      <w:r w:rsidR="009C1EAC">
        <w:t>HASH CRC16</w:t>
      </w:r>
      <w:bookmarkEnd w:id="490"/>
      <w:bookmarkEnd w:id="491"/>
    </w:p>
    <w:p w14:paraId="26C7EE70" w14:textId="77777777" w:rsidR="00362E77" w:rsidRDefault="00362E77" w:rsidP="00362E77">
      <w:r>
        <w:t>Para calcular o CRC16, siga a norma ISO/IEC 13239, utilizando o polinômio ‘1021’ (hexadecimal) e um valor inicial de ‘FFFF’ (hexadecimal). O cálculo deve incluir todos os dados da linha do ‘</w:t>
      </w:r>
      <w:r w:rsidR="00B87F58">
        <w:t>c</w:t>
      </w:r>
      <w:r>
        <w:t xml:space="preserve">opia e </w:t>
      </w:r>
      <w:r w:rsidR="00B87F58">
        <w:t>c</w:t>
      </w:r>
      <w:r>
        <w:t>ola’, na seguinte ordem: identificadores dos campos, seus tamanhos e seus valores. Não se esqueça de incluir também o identificador e o tamanho do campo do CRC.</w:t>
      </w:r>
    </w:p>
    <w:p w14:paraId="5F131933" w14:textId="77777777" w:rsidR="00362E77" w:rsidRDefault="00362E77" w:rsidP="00362E77"/>
    <w:p w14:paraId="7ABAA38C" w14:textId="77777777" w:rsidR="00362E77" w:rsidRDefault="00362E77" w:rsidP="00362E77">
      <w:r>
        <w:t xml:space="preserve">Depois de calcular o CRC16, o resultado, que será um valor de dois bytes em hexadecimal, deve ser convertido em um valor Alfanumérico Especial de 4 caracteres. Cada byte deve ser transformado em um caractere alfanumérico especial correspondente. </w:t>
      </w:r>
    </w:p>
    <w:p w14:paraId="652132E2" w14:textId="77777777" w:rsidR="00362E77" w:rsidRDefault="00362E77" w:rsidP="00362E77"/>
    <w:p w14:paraId="45AA0036" w14:textId="77777777" w:rsidR="00362E77" w:rsidRDefault="00362E77" w:rsidP="00362E77">
      <w:r>
        <w:t>Por exemplo, um byte com valor hexadecimal ‘0’ é convertido em ‘0’, que tem valor hexadecimal ‘30’. Um byte com valor hexadecimal ‘1’ é convertido em ‘1’, que tem valor hexadecimal ‘31’, e assim por diante. Os valores hexadecimais de ‘A’ a ‘F’ devem ser convertidos para seus equivalentes maiúsculos, com valores hexadecimais entre ‘41’ e ‘46’.</w:t>
      </w:r>
    </w:p>
    <w:p w14:paraId="25D6F7FA" w14:textId="77777777" w:rsidR="00362E77" w:rsidRDefault="00362E77" w:rsidP="00362E77"/>
    <w:p w14:paraId="42F3FBED" w14:textId="77777777" w:rsidR="00362E77" w:rsidRDefault="00362E77" w:rsidP="00362E77">
      <w:r>
        <w:t>Exemplo para o ‘</w:t>
      </w:r>
      <w:r w:rsidR="00B87F58">
        <w:t>c</w:t>
      </w:r>
      <w:r>
        <w:t>opia e cola’ abaixo:</w:t>
      </w:r>
    </w:p>
    <w:p w14:paraId="25147F3A" w14:textId="77777777" w:rsidR="00362E77" w:rsidRDefault="00362E77" w:rsidP="00362E77"/>
    <w:p w14:paraId="1E619C87" w14:textId="77777777" w:rsidR="00362E77" w:rsidRPr="00362E77" w:rsidRDefault="00362E77" w:rsidP="00362E77">
      <w:pPr>
        <w:rPr>
          <w:b/>
          <w:bCs/>
          <w:sz w:val="22"/>
          <w:szCs w:val="20"/>
        </w:rPr>
      </w:pPr>
      <w:r w:rsidRPr="00362E77">
        <w:rPr>
          <w:b/>
          <w:bCs/>
          <w:sz w:val="22"/>
          <w:szCs w:val="20"/>
        </w:rPr>
        <w:t>00020101021226890014br.gov.bcb.pix2567pix-qrcode.caixa.gov.br/api/v2/cobv/CO011011006890140000001547466335204000053039865802BR5923CAIXA ECONOMICA FEDERAL6008BRASILIA62070503***6304</w:t>
      </w:r>
    </w:p>
    <w:p w14:paraId="21BEB352" w14:textId="77777777" w:rsidR="00362E77" w:rsidRDefault="00362E77" w:rsidP="00362E77"/>
    <w:p w14:paraId="2BF2272F" w14:textId="77777777" w:rsidR="00362E77" w:rsidRDefault="00362E77" w:rsidP="00362E77">
      <w:r>
        <w:t xml:space="preserve">O resultado de dois bytes convertido em hexadecimal </w:t>
      </w:r>
      <w:r w:rsidR="00B81B86">
        <w:t>será</w:t>
      </w:r>
      <w:r>
        <w:t xml:space="preserve"> ‘</w:t>
      </w:r>
      <w:r w:rsidRPr="00B81B86">
        <w:rPr>
          <w:b/>
          <w:bCs/>
        </w:rPr>
        <w:t>DB0F’</w:t>
      </w:r>
      <w:r>
        <w:t>.</w:t>
      </w:r>
    </w:p>
    <w:p w14:paraId="03D5FA1D" w14:textId="77777777" w:rsidR="00AA378C" w:rsidRDefault="00AA378C" w:rsidP="00362E77"/>
    <w:p w14:paraId="42E8DB50" w14:textId="77777777" w:rsidR="00AA378C" w:rsidRDefault="00AA378C" w:rsidP="00362E77">
      <w:r>
        <w:br w:type="page"/>
      </w:r>
      <w:r>
        <w:lastRenderedPageBreak/>
        <w:t>Exemplo d</w:t>
      </w:r>
      <w:r w:rsidR="00703642">
        <w:t>e</w:t>
      </w:r>
      <w:r>
        <w:t xml:space="preserve"> código </w:t>
      </w:r>
      <w:r w:rsidR="00703642">
        <w:t xml:space="preserve">de geração do </w:t>
      </w:r>
      <w:r>
        <w:t>Hash CRC16 em Java:</w:t>
      </w:r>
    </w:p>
    <w:p w14:paraId="7A326F6A" w14:textId="77777777" w:rsidR="00AA378C" w:rsidRDefault="00AA378C" w:rsidP="00362E77"/>
    <w:tbl>
      <w:tblPr>
        <w:tblW w:w="0" w:type="auto"/>
        <w:tblLook w:val="04A0" w:firstRow="1" w:lastRow="0" w:firstColumn="1" w:lastColumn="0" w:noHBand="0" w:noVBand="1"/>
      </w:tblPr>
      <w:tblGrid>
        <w:gridCol w:w="10345"/>
      </w:tblGrid>
      <w:tr w:rsidR="00AA378C" w14:paraId="45343E8E" w14:textId="77777777" w:rsidTr="00936890">
        <w:tc>
          <w:tcPr>
            <w:tcW w:w="10345" w:type="dxa"/>
            <w:shd w:val="clear" w:color="auto" w:fill="auto"/>
          </w:tcPr>
          <w:p w14:paraId="7BE93029" w14:textId="77777777" w:rsidR="00AA378C" w:rsidRPr="00936890" w:rsidRDefault="00AA378C" w:rsidP="00936890">
            <w:pPr>
              <w:pStyle w:val="Pr-formataoHTML"/>
              <w:shd w:val="clear" w:color="auto" w:fill="1E1F22"/>
              <w:rPr>
                <w:color w:val="54A857"/>
              </w:rPr>
            </w:pPr>
            <w:r w:rsidRPr="00936890">
              <w:rPr>
                <w:color w:val="CC7832"/>
              </w:rPr>
              <w:t xml:space="preserve">public static </w:t>
            </w:r>
            <w:r w:rsidRPr="00936890">
              <w:rPr>
                <w:color w:val="A9B7C6"/>
              </w:rPr>
              <w:t xml:space="preserve">String </w:t>
            </w:r>
            <w:r w:rsidRPr="00936890">
              <w:rPr>
                <w:color w:val="FFC66D"/>
              </w:rPr>
              <w:t>gerarCrc16</w:t>
            </w:r>
            <w:r w:rsidRPr="00936890">
              <w:rPr>
                <w:color w:val="E8BA36"/>
              </w:rPr>
              <w:t>(</w:t>
            </w:r>
            <w:r w:rsidRPr="00936890">
              <w:rPr>
                <w:color w:val="A9B7C6"/>
              </w:rPr>
              <w:t>String qrCode</w:t>
            </w:r>
            <w:r w:rsidRPr="00936890">
              <w:rPr>
                <w:color w:val="E8BA36"/>
              </w:rPr>
              <w:t xml:space="preserve">) </w:t>
            </w:r>
            <w:r w:rsidRPr="00936890">
              <w:rPr>
                <w:color w:val="54A857"/>
              </w:rPr>
              <w:t>{</w:t>
            </w:r>
            <w:r w:rsidRPr="00936890">
              <w:rPr>
                <w:color w:val="54A857"/>
              </w:rPr>
              <w:br/>
            </w:r>
          </w:p>
          <w:p w14:paraId="3BE9A26F" w14:textId="77777777" w:rsidR="00AA378C" w:rsidRPr="00936890" w:rsidRDefault="00AA378C" w:rsidP="00936890">
            <w:pPr>
              <w:pStyle w:val="Pr-formataoHTML"/>
              <w:shd w:val="clear" w:color="auto" w:fill="1E1F22"/>
              <w:rPr>
                <w:color w:val="808080"/>
              </w:rPr>
            </w:pPr>
            <w:r w:rsidRPr="00936890">
              <w:rPr>
                <w:color w:val="54A857"/>
              </w:rPr>
              <w:t xml:space="preserve">    </w:t>
            </w:r>
            <w:r w:rsidRPr="00936890">
              <w:rPr>
                <w:color w:val="CC7832"/>
              </w:rPr>
              <w:t xml:space="preserve">int </w:t>
            </w:r>
            <w:r w:rsidRPr="00936890">
              <w:rPr>
                <w:color w:val="A9B7C6"/>
              </w:rPr>
              <w:t xml:space="preserve">crc = </w:t>
            </w:r>
            <w:r w:rsidRPr="00936890">
              <w:rPr>
                <w:color w:val="6897BB"/>
              </w:rPr>
              <w:t>0xFFFF</w:t>
            </w:r>
            <w:r w:rsidRPr="00936890">
              <w:rPr>
                <w:color w:val="CC7832"/>
              </w:rPr>
              <w:t xml:space="preserve">;          </w:t>
            </w:r>
            <w:r w:rsidRPr="00936890">
              <w:rPr>
                <w:color w:val="808080"/>
              </w:rPr>
              <w:t>// initial value</w:t>
            </w:r>
            <w:r w:rsidRPr="00936890">
              <w:rPr>
                <w:color w:val="808080"/>
              </w:rPr>
              <w:br/>
            </w:r>
          </w:p>
          <w:p w14:paraId="0D095AD0" w14:textId="77777777" w:rsidR="00AA378C" w:rsidRPr="00936890" w:rsidRDefault="00AA378C" w:rsidP="00936890">
            <w:pPr>
              <w:pStyle w:val="Pr-formataoHTML"/>
              <w:shd w:val="clear" w:color="auto" w:fill="1E1F22"/>
              <w:rPr>
                <w:color w:val="808080"/>
              </w:rPr>
            </w:pPr>
            <w:r w:rsidRPr="00936890">
              <w:rPr>
                <w:color w:val="808080"/>
              </w:rPr>
              <w:t xml:space="preserve">    </w:t>
            </w:r>
            <w:r w:rsidRPr="00936890">
              <w:rPr>
                <w:color w:val="CC7832"/>
              </w:rPr>
              <w:t xml:space="preserve">int </w:t>
            </w:r>
            <w:r w:rsidRPr="00936890">
              <w:rPr>
                <w:color w:val="A9B7C6"/>
              </w:rPr>
              <w:t xml:space="preserve">polynomial = </w:t>
            </w:r>
            <w:r w:rsidRPr="00936890">
              <w:rPr>
                <w:color w:val="6897BB"/>
              </w:rPr>
              <w:t>0x1021</w:t>
            </w:r>
            <w:r w:rsidRPr="00936890">
              <w:rPr>
                <w:color w:val="CC7832"/>
              </w:rPr>
              <w:t xml:space="preserve">;   </w:t>
            </w:r>
            <w:r w:rsidRPr="00936890">
              <w:rPr>
                <w:color w:val="808080"/>
              </w:rPr>
              <w:t>// 0001 0000 0010 0001  (0, 5, 12)</w:t>
            </w:r>
            <w:r w:rsidRPr="00936890">
              <w:rPr>
                <w:color w:val="808080"/>
              </w:rPr>
              <w:br/>
            </w:r>
          </w:p>
          <w:p w14:paraId="3AED92E9" w14:textId="77777777" w:rsidR="00AA378C" w:rsidRPr="00936890" w:rsidRDefault="00AA378C" w:rsidP="00936890">
            <w:pPr>
              <w:pStyle w:val="Pr-formataoHTML"/>
              <w:shd w:val="clear" w:color="auto" w:fill="1E1F22"/>
              <w:rPr>
                <w:color w:val="808080"/>
              </w:rPr>
            </w:pPr>
            <w:r w:rsidRPr="00936890">
              <w:rPr>
                <w:color w:val="808080"/>
              </w:rPr>
              <w:br/>
            </w:r>
          </w:p>
          <w:p w14:paraId="4729DB12" w14:textId="77777777" w:rsidR="00AA378C" w:rsidRPr="00936890" w:rsidRDefault="00AA378C" w:rsidP="00936890">
            <w:pPr>
              <w:pStyle w:val="Pr-formataoHTML"/>
              <w:shd w:val="clear" w:color="auto" w:fill="1E1F22"/>
              <w:rPr>
                <w:color w:val="CC7832"/>
              </w:rPr>
            </w:pPr>
            <w:r w:rsidRPr="00936890">
              <w:rPr>
                <w:color w:val="808080"/>
              </w:rPr>
              <w:t xml:space="preserve">    </w:t>
            </w:r>
            <w:r w:rsidRPr="00936890">
              <w:rPr>
                <w:color w:val="CC7832"/>
              </w:rPr>
              <w:t>byte</w:t>
            </w:r>
            <w:r w:rsidRPr="00936890">
              <w:rPr>
                <w:color w:val="E8BA36"/>
              </w:rPr>
              <w:t xml:space="preserve">[] </w:t>
            </w:r>
            <w:r w:rsidRPr="00936890">
              <w:rPr>
                <w:color w:val="A9B7C6"/>
              </w:rPr>
              <w:t>bytes = qrCode.getBytes</w:t>
            </w:r>
            <w:r w:rsidRPr="00936890">
              <w:rPr>
                <w:color w:val="E8BA36"/>
              </w:rPr>
              <w:t>()</w:t>
            </w:r>
            <w:r w:rsidRPr="00936890">
              <w:rPr>
                <w:color w:val="CC7832"/>
              </w:rPr>
              <w:t>;</w:t>
            </w:r>
            <w:r w:rsidRPr="00936890">
              <w:rPr>
                <w:color w:val="CC7832"/>
              </w:rPr>
              <w:br/>
            </w:r>
          </w:p>
          <w:p w14:paraId="2BC626FE" w14:textId="77777777" w:rsidR="00AA378C" w:rsidRPr="00936890" w:rsidRDefault="00AA378C" w:rsidP="00936890">
            <w:pPr>
              <w:pStyle w:val="Pr-formataoHTML"/>
              <w:shd w:val="clear" w:color="auto" w:fill="1E1F22"/>
              <w:rPr>
                <w:color w:val="CC7832"/>
              </w:rPr>
            </w:pPr>
            <w:r w:rsidRPr="00936890">
              <w:rPr>
                <w:color w:val="CC7832"/>
              </w:rPr>
              <w:br/>
            </w:r>
          </w:p>
          <w:p w14:paraId="6BD2B5DD" w14:textId="77777777" w:rsidR="00AA378C" w:rsidRPr="00936890" w:rsidRDefault="00AA378C" w:rsidP="00936890">
            <w:pPr>
              <w:pStyle w:val="Pr-formataoHTML"/>
              <w:shd w:val="clear" w:color="auto" w:fill="1E1F22"/>
              <w:rPr>
                <w:color w:val="359FF4"/>
              </w:rPr>
            </w:pPr>
            <w:r w:rsidRPr="00936890">
              <w:rPr>
                <w:color w:val="CC7832"/>
              </w:rPr>
              <w:t xml:space="preserve">    for </w:t>
            </w:r>
            <w:r w:rsidRPr="00936890">
              <w:rPr>
                <w:color w:val="E8BA36"/>
              </w:rPr>
              <w:t>(</w:t>
            </w:r>
            <w:r w:rsidRPr="00936890">
              <w:rPr>
                <w:color w:val="CC7832"/>
              </w:rPr>
              <w:t xml:space="preserve">byte </w:t>
            </w:r>
            <w:r w:rsidRPr="00936890">
              <w:rPr>
                <w:color w:val="A9B7C6"/>
              </w:rPr>
              <w:t>b : bytes</w:t>
            </w:r>
            <w:r w:rsidRPr="00936890">
              <w:rPr>
                <w:color w:val="E8BA36"/>
              </w:rPr>
              <w:t xml:space="preserve">) </w:t>
            </w:r>
            <w:r w:rsidRPr="00936890">
              <w:rPr>
                <w:color w:val="359FF4"/>
              </w:rPr>
              <w:t>{</w:t>
            </w:r>
            <w:r w:rsidRPr="00936890">
              <w:rPr>
                <w:color w:val="359FF4"/>
              </w:rPr>
              <w:br/>
            </w:r>
          </w:p>
          <w:p w14:paraId="0D97C617" w14:textId="77777777" w:rsidR="00AA378C" w:rsidRPr="00936890" w:rsidRDefault="00AA378C" w:rsidP="00936890">
            <w:pPr>
              <w:pStyle w:val="Pr-formataoHTML"/>
              <w:shd w:val="clear" w:color="auto" w:fill="1E1F22"/>
              <w:rPr>
                <w:color w:val="6E7ED9"/>
              </w:rPr>
            </w:pPr>
            <w:r w:rsidRPr="00936890">
              <w:rPr>
                <w:color w:val="359FF4"/>
              </w:rPr>
              <w:t xml:space="preserve">        </w:t>
            </w:r>
            <w:r w:rsidRPr="00936890">
              <w:rPr>
                <w:color w:val="CC7832"/>
              </w:rPr>
              <w:t xml:space="preserve">for </w:t>
            </w:r>
            <w:r w:rsidRPr="00936890">
              <w:rPr>
                <w:color w:val="54A857"/>
              </w:rPr>
              <w:t>(</w:t>
            </w:r>
            <w:r w:rsidRPr="00936890">
              <w:rPr>
                <w:color w:val="CC7832"/>
              </w:rPr>
              <w:t xml:space="preserve">int </w:t>
            </w:r>
            <w:r w:rsidRPr="00936890">
              <w:rPr>
                <w:color w:val="A9B7C6"/>
              </w:rPr>
              <w:t xml:space="preserve">i = </w:t>
            </w:r>
            <w:r w:rsidRPr="00936890">
              <w:rPr>
                <w:color w:val="6897BB"/>
              </w:rPr>
              <w:t>0</w:t>
            </w:r>
            <w:r w:rsidRPr="00936890">
              <w:rPr>
                <w:color w:val="CC7832"/>
              </w:rPr>
              <w:t xml:space="preserve">; </w:t>
            </w:r>
            <w:r w:rsidRPr="00936890">
              <w:rPr>
                <w:color w:val="A9B7C6"/>
              </w:rPr>
              <w:t xml:space="preserve">i &lt; </w:t>
            </w:r>
            <w:r w:rsidRPr="00936890">
              <w:rPr>
                <w:color w:val="6897BB"/>
              </w:rPr>
              <w:t>8</w:t>
            </w:r>
            <w:r w:rsidRPr="00936890">
              <w:rPr>
                <w:color w:val="CC7832"/>
              </w:rPr>
              <w:t xml:space="preserve">; </w:t>
            </w:r>
            <w:r w:rsidRPr="00936890">
              <w:rPr>
                <w:color w:val="A9B7C6"/>
              </w:rPr>
              <w:t>i++</w:t>
            </w:r>
            <w:r w:rsidRPr="00936890">
              <w:rPr>
                <w:color w:val="54A857"/>
              </w:rPr>
              <w:t xml:space="preserve">) </w:t>
            </w:r>
            <w:r w:rsidRPr="00936890">
              <w:rPr>
                <w:color w:val="6E7ED9"/>
              </w:rPr>
              <w:t>{</w:t>
            </w:r>
            <w:r w:rsidRPr="00936890">
              <w:rPr>
                <w:color w:val="6E7ED9"/>
              </w:rPr>
              <w:br/>
            </w:r>
          </w:p>
          <w:p w14:paraId="12971BED" w14:textId="77777777" w:rsidR="00AA378C" w:rsidRPr="00936890" w:rsidRDefault="00AA378C" w:rsidP="00936890">
            <w:pPr>
              <w:pStyle w:val="Pr-formataoHTML"/>
              <w:shd w:val="clear" w:color="auto" w:fill="1E1F22"/>
              <w:rPr>
                <w:color w:val="CC7832"/>
              </w:rPr>
            </w:pPr>
            <w:r w:rsidRPr="00936890">
              <w:rPr>
                <w:color w:val="6E7ED9"/>
              </w:rPr>
              <w:t xml:space="preserve">            </w:t>
            </w:r>
            <w:r w:rsidRPr="00936890">
              <w:rPr>
                <w:color w:val="CC7832"/>
              </w:rPr>
              <w:t xml:space="preserve">boolean </w:t>
            </w:r>
            <w:r w:rsidRPr="00936890">
              <w:rPr>
                <w:color w:val="A9B7C6"/>
              </w:rPr>
              <w:t xml:space="preserve">bit = </w:t>
            </w:r>
            <w:r w:rsidRPr="00936890">
              <w:rPr>
                <w:color w:val="359FF4"/>
              </w:rPr>
              <w:t>(</w:t>
            </w:r>
            <w:r w:rsidRPr="00936890">
              <w:rPr>
                <w:color w:val="6E7ED9"/>
              </w:rPr>
              <w:t>(</w:t>
            </w:r>
            <w:r w:rsidRPr="00936890">
              <w:rPr>
                <w:color w:val="A9B7C6"/>
              </w:rPr>
              <w:t xml:space="preserve">b &gt;&gt; </w:t>
            </w:r>
            <w:r w:rsidRPr="00936890">
              <w:rPr>
                <w:color w:val="179387"/>
              </w:rPr>
              <w:t>(</w:t>
            </w:r>
            <w:r w:rsidRPr="00936890">
              <w:rPr>
                <w:color w:val="6897BB"/>
              </w:rPr>
              <w:t xml:space="preserve">7 </w:t>
            </w:r>
            <w:r w:rsidRPr="00936890">
              <w:rPr>
                <w:color w:val="A9B7C6"/>
              </w:rPr>
              <w:t>- i</w:t>
            </w:r>
            <w:r w:rsidRPr="00936890">
              <w:rPr>
                <w:color w:val="179387"/>
              </w:rPr>
              <w:t xml:space="preserve">) </w:t>
            </w:r>
            <w:r w:rsidRPr="00936890">
              <w:rPr>
                <w:color w:val="A9B7C6"/>
              </w:rPr>
              <w:t xml:space="preserve">&amp; </w:t>
            </w:r>
            <w:r w:rsidRPr="00936890">
              <w:rPr>
                <w:color w:val="6897BB"/>
              </w:rPr>
              <w:t>1</w:t>
            </w:r>
            <w:r w:rsidRPr="00936890">
              <w:rPr>
                <w:color w:val="6E7ED9"/>
              </w:rPr>
              <w:t xml:space="preserve">) </w:t>
            </w:r>
            <w:r w:rsidRPr="00936890">
              <w:rPr>
                <w:color w:val="A9B7C6"/>
              </w:rPr>
              <w:t xml:space="preserve">== </w:t>
            </w:r>
            <w:r w:rsidRPr="00936890">
              <w:rPr>
                <w:color w:val="6897BB"/>
              </w:rPr>
              <w:t>1</w:t>
            </w:r>
            <w:r w:rsidRPr="00936890">
              <w:rPr>
                <w:color w:val="359FF4"/>
              </w:rPr>
              <w:t>)</w:t>
            </w:r>
            <w:r w:rsidRPr="00936890">
              <w:rPr>
                <w:color w:val="CC7832"/>
              </w:rPr>
              <w:t>;</w:t>
            </w:r>
            <w:r w:rsidRPr="00936890">
              <w:rPr>
                <w:color w:val="CC7832"/>
              </w:rPr>
              <w:br/>
            </w:r>
          </w:p>
          <w:p w14:paraId="4A171615" w14:textId="77777777" w:rsidR="00AA378C" w:rsidRPr="00936890" w:rsidRDefault="00AA378C" w:rsidP="00936890">
            <w:pPr>
              <w:pStyle w:val="Pr-formataoHTML"/>
              <w:shd w:val="clear" w:color="auto" w:fill="1E1F22"/>
              <w:rPr>
                <w:color w:val="CC7832"/>
              </w:rPr>
            </w:pPr>
            <w:r w:rsidRPr="00936890">
              <w:rPr>
                <w:color w:val="CC7832"/>
              </w:rPr>
              <w:t xml:space="preserve">            boolean </w:t>
            </w:r>
            <w:r w:rsidRPr="00936890">
              <w:rPr>
                <w:color w:val="A9B7C6"/>
              </w:rPr>
              <w:t xml:space="preserve">c15 = </w:t>
            </w:r>
            <w:r w:rsidRPr="00936890">
              <w:rPr>
                <w:color w:val="359FF4"/>
              </w:rPr>
              <w:t>(</w:t>
            </w:r>
            <w:r w:rsidRPr="00936890">
              <w:rPr>
                <w:color w:val="6E7ED9"/>
              </w:rPr>
              <w:t>(</w:t>
            </w:r>
            <w:r w:rsidRPr="00936890">
              <w:rPr>
                <w:color w:val="A9B7C6"/>
              </w:rPr>
              <w:t xml:space="preserve">crc &gt;&gt; </w:t>
            </w:r>
            <w:r w:rsidRPr="00936890">
              <w:rPr>
                <w:color w:val="6897BB"/>
              </w:rPr>
              <w:t xml:space="preserve">15 </w:t>
            </w:r>
            <w:r w:rsidRPr="00936890">
              <w:rPr>
                <w:color w:val="A9B7C6"/>
              </w:rPr>
              <w:t xml:space="preserve">&amp; </w:t>
            </w:r>
            <w:r w:rsidRPr="00936890">
              <w:rPr>
                <w:color w:val="6897BB"/>
              </w:rPr>
              <w:t>1</w:t>
            </w:r>
            <w:r w:rsidRPr="00936890">
              <w:rPr>
                <w:color w:val="6E7ED9"/>
              </w:rPr>
              <w:t xml:space="preserve">) </w:t>
            </w:r>
            <w:r w:rsidRPr="00936890">
              <w:rPr>
                <w:color w:val="A9B7C6"/>
              </w:rPr>
              <w:t xml:space="preserve">== </w:t>
            </w:r>
            <w:r w:rsidRPr="00936890">
              <w:rPr>
                <w:color w:val="6897BB"/>
              </w:rPr>
              <w:t>1</w:t>
            </w:r>
            <w:r w:rsidRPr="00936890">
              <w:rPr>
                <w:color w:val="359FF4"/>
              </w:rPr>
              <w:t>)</w:t>
            </w:r>
            <w:r w:rsidRPr="00936890">
              <w:rPr>
                <w:color w:val="CC7832"/>
              </w:rPr>
              <w:t>;</w:t>
            </w:r>
            <w:r w:rsidRPr="00936890">
              <w:rPr>
                <w:color w:val="CC7832"/>
              </w:rPr>
              <w:br/>
            </w:r>
          </w:p>
          <w:p w14:paraId="72B70C4D" w14:textId="77777777" w:rsidR="00AA378C" w:rsidRPr="00936890" w:rsidRDefault="00AA378C" w:rsidP="00936890">
            <w:pPr>
              <w:pStyle w:val="Pr-formataoHTML"/>
              <w:shd w:val="clear" w:color="auto" w:fill="1E1F22"/>
              <w:rPr>
                <w:color w:val="CC7832"/>
              </w:rPr>
            </w:pPr>
            <w:r w:rsidRPr="00936890">
              <w:rPr>
                <w:color w:val="CC7832"/>
              </w:rPr>
              <w:t xml:space="preserve">            </w:t>
            </w:r>
            <w:r w:rsidRPr="00936890">
              <w:rPr>
                <w:color w:val="A9B7C6"/>
              </w:rPr>
              <w:t xml:space="preserve">crc &lt;&lt;= </w:t>
            </w:r>
            <w:r w:rsidRPr="00936890">
              <w:rPr>
                <w:color w:val="6897BB"/>
              </w:rPr>
              <w:t>1</w:t>
            </w:r>
            <w:r w:rsidRPr="00936890">
              <w:rPr>
                <w:color w:val="CC7832"/>
              </w:rPr>
              <w:t>;</w:t>
            </w:r>
            <w:r w:rsidRPr="00936890">
              <w:rPr>
                <w:color w:val="CC7832"/>
              </w:rPr>
              <w:br/>
            </w:r>
          </w:p>
          <w:p w14:paraId="735FDCA8" w14:textId="77777777" w:rsidR="00AA378C" w:rsidRPr="00936890" w:rsidRDefault="00AA378C" w:rsidP="00936890">
            <w:pPr>
              <w:pStyle w:val="Pr-formataoHTML"/>
              <w:shd w:val="clear" w:color="auto" w:fill="1E1F22"/>
              <w:rPr>
                <w:color w:val="CC7832"/>
              </w:rPr>
            </w:pPr>
            <w:r w:rsidRPr="00936890">
              <w:rPr>
                <w:color w:val="CC7832"/>
              </w:rPr>
              <w:t xml:space="preserve">            if </w:t>
            </w:r>
            <w:r w:rsidRPr="00936890">
              <w:rPr>
                <w:color w:val="359FF4"/>
              </w:rPr>
              <w:t>(</w:t>
            </w:r>
            <w:r w:rsidRPr="00936890">
              <w:rPr>
                <w:color w:val="A9B7C6"/>
              </w:rPr>
              <w:t>c15 ^ bit</w:t>
            </w:r>
            <w:r w:rsidRPr="00936890">
              <w:rPr>
                <w:color w:val="359FF4"/>
              </w:rPr>
              <w:t xml:space="preserve">) </w:t>
            </w:r>
            <w:r w:rsidRPr="00936890">
              <w:rPr>
                <w:color w:val="A9B7C6"/>
              </w:rPr>
              <w:t>crc ^= polynomial</w:t>
            </w:r>
            <w:r w:rsidRPr="00936890">
              <w:rPr>
                <w:color w:val="CC7832"/>
              </w:rPr>
              <w:t>;</w:t>
            </w:r>
            <w:r w:rsidRPr="00936890">
              <w:rPr>
                <w:color w:val="CC7832"/>
              </w:rPr>
              <w:br/>
            </w:r>
          </w:p>
          <w:p w14:paraId="3FA10E72" w14:textId="77777777" w:rsidR="00AA378C" w:rsidRPr="00936890" w:rsidRDefault="00AA378C" w:rsidP="00936890">
            <w:pPr>
              <w:pStyle w:val="Pr-formataoHTML"/>
              <w:shd w:val="clear" w:color="auto" w:fill="1E1F22"/>
              <w:rPr>
                <w:color w:val="6E7ED9"/>
              </w:rPr>
            </w:pPr>
            <w:r w:rsidRPr="00936890">
              <w:rPr>
                <w:color w:val="CC7832"/>
              </w:rPr>
              <w:t xml:space="preserve">        </w:t>
            </w:r>
            <w:r w:rsidRPr="00936890">
              <w:rPr>
                <w:color w:val="6E7ED9"/>
              </w:rPr>
              <w:t>}</w:t>
            </w:r>
            <w:r w:rsidRPr="00936890">
              <w:rPr>
                <w:color w:val="6E7ED9"/>
              </w:rPr>
              <w:br/>
            </w:r>
          </w:p>
          <w:p w14:paraId="20B3F72B" w14:textId="77777777" w:rsidR="00AA378C" w:rsidRPr="00936890" w:rsidRDefault="00AA378C" w:rsidP="00936890">
            <w:pPr>
              <w:pStyle w:val="Pr-formataoHTML"/>
              <w:shd w:val="clear" w:color="auto" w:fill="1E1F22"/>
              <w:rPr>
                <w:color w:val="359FF4"/>
              </w:rPr>
            </w:pPr>
            <w:r w:rsidRPr="00936890">
              <w:rPr>
                <w:color w:val="6E7ED9"/>
              </w:rPr>
              <w:t xml:space="preserve">    </w:t>
            </w:r>
            <w:r w:rsidRPr="00936890">
              <w:rPr>
                <w:color w:val="359FF4"/>
              </w:rPr>
              <w:t>}</w:t>
            </w:r>
            <w:r w:rsidRPr="00936890">
              <w:rPr>
                <w:color w:val="359FF4"/>
              </w:rPr>
              <w:br/>
            </w:r>
          </w:p>
          <w:p w14:paraId="331DF899" w14:textId="77777777" w:rsidR="00AA378C" w:rsidRPr="00936890" w:rsidRDefault="00AA378C" w:rsidP="00936890">
            <w:pPr>
              <w:pStyle w:val="Pr-formataoHTML"/>
              <w:shd w:val="clear" w:color="auto" w:fill="1E1F22"/>
              <w:rPr>
                <w:color w:val="359FF4"/>
              </w:rPr>
            </w:pPr>
            <w:r w:rsidRPr="00936890">
              <w:rPr>
                <w:color w:val="359FF4"/>
              </w:rPr>
              <w:br/>
            </w:r>
          </w:p>
          <w:p w14:paraId="1FD6E677" w14:textId="77777777" w:rsidR="00AA378C" w:rsidRPr="00936890" w:rsidRDefault="00AA378C" w:rsidP="00936890">
            <w:pPr>
              <w:pStyle w:val="Pr-formataoHTML"/>
              <w:shd w:val="clear" w:color="auto" w:fill="1E1F22"/>
              <w:rPr>
                <w:color w:val="CC7832"/>
              </w:rPr>
            </w:pPr>
            <w:r w:rsidRPr="00936890">
              <w:rPr>
                <w:color w:val="359FF4"/>
              </w:rPr>
              <w:t xml:space="preserve">    </w:t>
            </w:r>
            <w:r w:rsidRPr="00936890">
              <w:rPr>
                <w:color w:val="A9B7C6"/>
              </w:rPr>
              <w:t xml:space="preserve">crc &amp;= </w:t>
            </w:r>
            <w:r w:rsidRPr="00936890">
              <w:rPr>
                <w:color w:val="6897BB"/>
              </w:rPr>
              <w:t>0xffff</w:t>
            </w:r>
            <w:r w:rsidRPr="00936890">
              <w:rPr>
                <w:color w:val="CC7832"/>
              </w:rPr>
              <w:t>;</w:t>
            </w:r>
            <w:r w:rsidRPr="00936890">
              <w:rPr>
                <w:color w:val="CC7832"/>
              </w:rPr>
              <w:br/>
            </w:r>
          </w:p>
          <w:p w14:paraId="125437C1" w14:textId="77777777" w:rsidR="00AA378C" w:rsidRPr="00936890" w:rsidRDefault="00AA378C" w:rsidP="00936890">
            <w:pPr>
              <w:pStyle w:val="Pr-formataoHTML"/>
              <w:shd w:val="clear" w:color="auto" w:fill="1E1F22"/>
              <w:rPr>
                <w:color w:val="CC7832"/>
              </w:rPr>
            </w:pPr>
            <w:r w:rsidRPr="00936890">
              <w:rPr>
                <w:color w:val="CC7832"/>
              </w:rPr>
              <w:t xml:space="preserve">    return </w:t>
            </w:r>
            <w:r w:rsidRPr="00936890">
              <w:rPr>
                <w:color w:val="A9B7C6"/>
              </w:rPr>
              <w:t>Integer.</w:t>
            </w:r>
            <w:r w:rsidRPr="00936890">
              <w:rPr>
                <w:i/>
                <w:iCs/>
                <w:color w:val="A9B7C6"/>
              </w:rPr>
              <w:t>toHexString</w:t>
            </w:r>
            <w:r w:rsidRPr="00936890">
              <w:rPr>
                <w:color w:val="E8BA36"/>
              </w:rPr>
              <w:t>(</w:t>
            </w:r>
            <w:r w:rsidRPr="00936890">
              <w:rPr>
                <w:color w:val="A9B7C6"/>
              </w:rPr>
              <w:t>crc</w:t>
            </w:r>
            <w:r w:rsidRPr="00936890">
              <w:rPr>
                <w:color w:val="E8BA36"/>
              </w:rPr>
              <w:t>)</w:t>
            </w:r>
            <w:r w:rsidRPr="00936890">
              <w:rPr>
                <w:color w:val="A9B7C6"/>
              </w:rPr>
              <w:t>.toUpperCase</w:t>
            </w:r>
            <w:r w:rsidRPr="00936890">
              <w:rPr>
                <w:color w:val="E8BA36"/>
              </w:rPr>
              <w:t>(</w:t>
            </w:r>
            <w:r w:rsidRPr="00936890">
              <w:rPr>
                <w:color w:val="A9B7C6"/>
              </w:rPr>
              <w:t>Locale.</w:t>
            </w:r>
            <w:r w:rsidRPr="00936890">
              <w:rPr>
                <w:i/>
                <w:iCs/>
                <w:color w:val="9876AA"/>
              </w:rPr>
              <w:t>ROOT</w:t>
            </w:r>
            <w:r w:rsidRPr="00936890">
              <w:rPr>
                <w:color w:val="E8BA36"/>
              </w:rPr>
              <w:t>)</w:t>
            </w:r>
            <w:r w:rsidRPr="00936890">
              <w:rPr>
                <w:color w:val="CC7832"/>
              </w:rPr>
              <w:t>;</w:t>
            </w:r>
            <w:r w:rsidRPr="00936890">
              <w:rPr>
                <w:color w:val="CC7832"/>
              </w:rPr>
              <w:br/>
            </w:r>
          </w:p>
          <w:p w14:paraId="43EB9665" w14:textId="77777777" w:rsidR="00AA378C" w:rsidRPr="00936890" w:rsidRDefault="00AA378C" w:rsidP="00936890">
            <w:pPr>
              <w:pStyle w:val="Pr-formataoHTML"/>
              <w:shd w:val="clear" w:color="auto" w:fill="1E1F22"/>
              <w:rPr>
                <w:color w:val="A9B7C6"/>
              </w:rPr>
            </w:pPr>
            <w:r w:rsidRPr="00936890">
              <w:rPr>
                <w:color w:val="54A857"/>
              </w:rPr>
              <w:t>}</w:t>
            </w:r>
          </w:p>
          <w:p w14:paraId="3FF56BC5" w14:textId="77777777" w:rsidR="00AA378C" w:rsidRDefault="00AA378C" w:rsidP="00362E77"/>
        </w:tc>
      </w:tr>
    </w:tbl>
    <w:p w14:paraId="0050AD33" w14:textId="77777777" w:rsidR="003A227E" w:rsidRDefault="00362E77" w:rsidP="00362E77">
      <w:r>
        <w:t xml:space="preserve">Para mais detalhes, consulte o repositório oficial da API PIX no perfil do Banco Central do Brasil, no Github: </w:t>
      </w:r>
      <w:hyperlink r:id="rId26" w:history="1">
        <w:r w:rsidRPr="00EF2338">
          <w:rPr>
            <w:rStyle w:val="Hyperlink"/>
          </w:rPr>
          <w:t>https://github.com/bacen/pix-api</w:t>
        </w:r>
      </w:hyperlink>
      <w:r>
        <w:t>.</w:t>
      </w:r>
    </w:p>
    <w:p w14:paraId="32112850" w14:textId="77777777" w:rsidR="00362E77" w:rsidRDefault="00362E77" w:rsidP="00362E77"/>
    <w:p w14:paraId="5744540A" w14:textId="77777777" w:rsidR="00362E77" w:rsidRDefault="00362E77" w:rsidP="00991C51">
      <w:pPr>
        <w:pStyle w:val="Estilo2"/>
        <w:numPr>
          <w:ilvl w:val="0"/>
          <w:numId w:val="0"/>
        </w:numPr>
      </w:pPr>
    </w:p>
    <w:p w14:paraId="7358D6BA" w14:textId="77777777" w:rsidR="00362E77" w:rsidRDefault="00362E77" w:rsidP="00362E77"/>
    <w:p w14:paraId="32328845" w14:textId="77777777" w:rsidR="00FF0914" w:rsidRDefault="00FF0914" w:rsidP="00140F8D">
      <w:pPr>
        <w:pStyle w:val="Ttulo1"/>
        <w:numPr>
          <w:ilvl w:val="0"/>
          <w:numId w:val="1"/>
        </w:numPr>
        <w:ind w:hanging="644"/>
        <w:sectPr w:rsidR="00FF0914" w:rsidSect="00874AB7">
          <w:headerReference w:type="even" r:id="rId27"/>
          <w:pgSz w:w="11907" w:h="16839" w:code="9"/>
          <w:pgMar w:top="1985" w:right="851" w:bottom="1134" w:left="851" w:header="964" w:footer="709" w:gutter="0"/>
          <w:cols w:space="708"/>
          <w:docGrid w:linePitch="360"/>
        </w:sectPr>
      </w:pPr>
    </w:p>
    <w:p w14:paraId="57A28BB8" w14:textId="77777777" w:rsidR="00964048" w:rsidRPr="008B6C86" w:rsidRDefault="00964048" w:rsidP="00140F8D">
      <w:pPr>
        <w:pStyle w:val="Ttulo1"/>
        <w:numPr>
          <w:ilvl w:val="0"/>
          <w:numId w:val="1"/>
        </w:numPr>
        <w:ind w:hanging="644"/>
      </w:pPr>
      <w:bookmarkStart w:id="492" w:name="_Toc181879884"/>
      <w:r w:rsidRPr="008B6C86">
        <w:lastRenderedPageBreak/>
        <w:t>CONTROLE DE ALTERAÇÕES DO MANUAL</w:t>
      </w:r>
      <w:bookmarkEnd w:id="492"/>
    </w:p>
    <w:p w14:paraId="11D6E4B8" w14:textId="77777777" w:rsidR="009A2DF1" w:rsidRDefault="009A2DF1"/>
    <w:p w14:paraId="7C111645" w14:textId="77777777" w:rsidR="00D80F72" w:rsidRPr="00AE2CAA" w:rsidRDefault="00D80F72" w:rsidP="00D80F72">
      <w:pPr>
        <w:rPr>
          <w:sz w:val="8"/>
          <w:szCs w:val="8"/>
        </w:rPr>
      </w:pPr>
    </w:p>
    <w:tbl>
      <w:tblPr>
        <w:tblW w:w="0" w:type="auto"/>
        <w:tblInd w:w="70" w:type="dxa"/>
        <w:tblLayout w:type="fixed"/>
        <w:tblCellMar>
          <w:left w:w="70" w:type="dxa"/>
          <w:right w:w="70" w:type="dxa"/>
        </w:tblCellMar>
        <w:tblLook w:val="0000" w:firstRow="0" w:lastRow="0" w:firstColumn="0" w:lastColumn="0" w:noHBand="0" w:noVBand="0"/>
      </w:tblPr>
      <w:tblGrid>
        <w:gridCol w:w="9711"/>
      </w:tblGrid>
      <w:tr w:rsidR="005D0A47" w:rsidRPr="0040061D" w14:paraId="70344CA8" w14:textId="77777777" w:rsidTr="003E2840">
        <w:tc>
          <w:tcPr>
            <w:tcW w:w="9711" w:type="dxa"/>
          </w:tcPr>
          <w:p w14:paraId="36905472" w14:textId="77777777" w:rsidR="007F0A8F" w:rsidRDefault="007F0A8F" w:rsidP="007F244A">
            <w:pPr>
              <w:rPr>
                <w:rFonts w:ascii="Futura Std Book Bold TTF" w:hAnsi="Futura Std Book Bold TTF"/>
              </w:rPr>
            </w:pPr>
            <w:r>
              <w:rPr>
                <w:rFonts w:ascii="Futura Std Book Bold TTF" w:hAnsi="Futura Std Book Bold TTF"/>
              </w:rPr>
              <w:t>INCLUSÃO</w:t>
            </w:r>
          </w:p>
          <w:p w14:paraId="5A046B29" w14:textId="77777777" w:rsidR="007F0A8F" w:rsidRDefault="007F0A8F" w:rsidP="007F244A">
            <w:pPr>
              <w:rPr>
                <w:rFonts w:ascii="Futura Std Book Bold TTF" w:hAnsi="Futura Std Book Bold TTF"/>
              </w:rPr>
            </w:pPr>
          </w:p>
          <w:p w14:paraId="768FE440" w14:textId="77777777" w:rsidR="007F0A8F" w:rsidRDefault="007F0A8F" w:rsidP="007F0A8F">
            <w:pPr>
              <w:rPr>
                <w:rFonts w:ascii="Futura Std Book Bold TTF" w:hAnsi="Futura Std Book Bold TTF"/>
              </w:rPr>
            </w:pPr>
            <w:r w:rsidRPr="007F0A8F">
              <w:rPr>
                <w:rFonts w:ascii="Futura Std Book Bold TTF" w:hAnsi="Futura Std Book Bold TTF"/>
              </w:rPr>
              <w:t xml:space="preserve">Item </w:t>
            </w:r>
            <w:r w:rsidR="00B87F58" w:rsidRPr="00B87F58">
              <w:rPr>
                <w:rFonts w:ascii="Futura Std Book Bold TTF" w:hAnsi="Futura Std Book Bold TTF"/>
              </w:rPr>
              <w:t>5.7</w:t>
            </w:r>
            <w:r w:rsidR="00B87F58">
              <w:rPr>
                <w:rFonts w:ascii="Futura Std Book Bold TTF" w:hAnsi="Futura Std Book Bold TTF"/>
              </w:rPr>
              <w:t xml:space="preserve"> – A</w:t>
            </w:r>
            <w:r w:rsidR="00B87F58" w:rsidRPr="00B87F58">
              <w:rPr>
                <w:rFonts w:ascii="Futura Std Book Bold TTF" w:hAnsi="Futura Std Book Bold TTF"/>
              </w:rPr>
              <w:t>nexo VII – Geração de QR Code PIX e código ‘copia e cola’</w:t>
            </w:r>
          </w:p>
          <w:p w14:paraId="09345BB9" w14:textId="77777777" w:rsidR="007F0A8F" w:rsidRPr="007F0A8F" w:rsidRDefault="007F0A8F" w:rsidP="007F0A8F">
            <w:r w:rsidRPr="007F0A8F">
              <w:t xml:space="preserve">Orientações </w:t>
            </w:r>
            <w:r w:rsidR="00B87F58">
              <w:t>gerais sobre formas de criação do qrcode PIX e código copia e cola.</w:t>
            </w:r>
          </w:p>
          <w:p w14:paraId="38AF6E0C" w14:textId="77777777" w:rsidR="007F0A8F" w:rsidRDefault="007F0A8F" w:rsidP="007F0A8F">
            <w:pPr>
              <w:rPr>
                <w:rFonts w:ascii="Futura Std Book Bold TTF" w:hAnsi="Futura Std Book Bold TTF"/>
              </w:rPr>
            </w:pPr>
          </w:p>
          <w:p w14:paraId="3D1D91C9" w14:textId="77777777" w:rsidR="007F0A8F" w:rsidRDefault="007F0A8F" w:rsidP="007F0A8F">
            <w:pPr>
              <w:rPr>
                <w:rFonts w:ascii="Futura Std Book Bold TTF" w:hAnsi="Futura Std Book Bold TTF"/>
              </w:rPr>
            </w:pPr>
            <w:r w:rsidRPr="007F0A8F">
              <w:rPr>
                <w:rFonts w:ascii="Futura Std Book Bold TTF" w:hAnsi="Futura Std Book Bold TTF"/>
              </w:rPr>
              <w:t xml:space="preserve">Item </w:t>
            </w:r>
            <w:r w:rsidR="00B87F58">
              <w:rPr>
                <w:rFonts w:ascii="Futura Std Book Bold TTF" w:hAnsi="Futura Std Book Bold TTF"/>
              </w:rPr>
              <w:t>5.8 – Anexo VIII – Geração Hash CRC16</w:t>
            </w:r>
          </w:p>
          <w:p w14:paraId="326E942D" w14:textId="77777777" w:rsidR="007F0A8F" w:rsidRPr="007F0A8F" w:rsidRDefault="007F0A8F" w:rsidP="007F0A8F">
            <w:r w:rsidRPr="007F0A8F">
              <w:t xml:space="preserve">Orientações </w:t>
            </w:r>
            <w:r w:rsidR="00B87F58">
              <w:t>sobre cálculo do hash do código copia e cola.</w:t>
            </w:r>
          </w:p>
          <w:p w14:paraId="5737591D" w14:textId="77777777" w:rsidR="007F0A8F" w:rsidRDefault="007F0A8F" w:rsidP="007F244A">
            <w:pPr>
              <w:rPr>
                <w:rFonts w:ascii="Futura Std Book Bold TTF" w:hAnsi="Futura Std Book Bold TTF"/>
              </w:rPr>
            </w:pPr>
          </w:p>
          <w:p w14:paraId="0162946A" w14:textId="77777777" w:rsidR="00B87F58" w:rsidRDefault="00B87F58" w:rsidP="00B87F58">
            <w:pPr>
              <w:rPr>
                <w:rFonts w:ascii="Futura Std Book Bold TTF" w:hAnsi="Futura Std Book Bold TTF"/>
              </w:rPr>
            </w:pPr>
            <w:r>
              <w:rPr>
                <w:rFonts w:ascii="Futura Std Book Bold TTF" w:hAnsi="Futura Std Book Bold TTF"/>
              </w:rPr>
              <w:t xml:space="preserve">Item </w:t>
            </w:r>
            <w:r w:rsidRPr="00B87F58">
              <w:rPr>
                <w:rFonts w:ascii="Futura Std Book Bold TTF" w:hAnsi="Futura Std Book Bold TTF"/>
              </w:rPr>
              <w:t>4.1.3.</w:t>
            </w:r>
            <w:r>
              <w:rPr>
                <w:rFonts w:ascii="Futura Std Book Bold TTF" w:hAnsi="Futura Std Book Bold TTF"/>
              </w:rPr>
              <w:t xml:space="preserve"> – </w:t>
            </w:r>
            <w:r w:rsidRPr="00B87F58">
              <w:rPr>
                <w:rFonts w:ascii="Futura Std Book Bold TTF" w:hAnsi="Futura Std Book Bold TTF"/>
              </w:rPr>
              <w:t>Modelo III - Ficha de compensação: boleto de cobrança com qrcode - itens (F) (G)</w:t>
            </w:r>
          </w:p>
          <w:p w14:paraId="3DE4690B" w14:textId="77777777" w:rsidR="00B87F58" w:rsidRDefault="00B87F58" w:rsidP="00B87F58">
            <w:r>
              <w:t>Orientações sobre estruturação do modelo de ficha de compensação.</w:t>
            </w:r>
          </w:p>
          <w:p w14:paraId="7E9EB039" w14:textId="77777777" w:rsidR="00B87F58" w:rsidRPr="00B87F58" w:rsidRDefault="00B87F58" w:rsidP="00B87F58">
            <w:pPr>
              <w:rPr>
                <w:rFonts w:ascii="Futura Std Book Bold TTF" w:hAnsi="Futura Std Book Bold TTF"/>
              </w:rPr>
            </w:pPr>
          </w:p>
          <w:p w14:paraId="28DB6F39" w14:textId="77777777" w:rsidR="00B87F58" w:rsidRDefault="00B87F58" w:rsidP="00B87F58">
            <w:pPr>
              <w:rPr>
                <w:rFonts w:ascii="Futura Std Book Bold TTF" w:hAnsi="Futura Std Book Bold TTF"/>
              </w:rPr>
            </w:pPr>
            <w:r>
              <w:rPr>
                <w:rFonts w:ascii="Futura Std Book Bold TTF" w:hAnsi="Futura Std Book Bold TTF"/>
              </w:rPr>
              <w:t xml:space="preserve">Item </w:t>
            </w:r>
            <w:r w:rsidRPr="00B87F58">
              <w:rPr>
                <w:rFonts w:ascii="Futura Std Book Bold TTF" w:hAnsi="Futura Std Book Bold TTF"/>
              </w:rPr>
              <w:t>4.1.4.</w:t>
            </w:r>
            <w:r>
              <w:rPr>
                <w:rFonts w:ascii="Futura Std Book Bold TTF" w:hAnsi="Futura Std Book Bold TTF"/>
              </w:rPr>
              <w:t xml:space="preserve"> – </w:t>
            </w:r>
            <w:r w:rsidRPr="00B87F58">
              <w:rPr>
                <w:rFonts w:ascii="Futura Std Book Bold TTF" w:hAnsi="Futura Std Book Bold TTF"/>
              </w:rPr>
              <w:t>Modelo IV - Ficha de compensação: boleto de cobrança com qrcode - itens (F) (G) estendidos</w:t>
            </w:r>
          </w:p>
          <w:p w14:paraId="0546A292" w14:textId="77777777" w:rsidR="00B87F58" w:rsidRPr="00B87F58" w:rsidRDefault="00B87F58" w:rsidP="007F244A">
            <w:r>
              <w:t>Orientações sobre estruturação do modelo de ficha de compensação.</w:t>
            </w:r>
          </w:p>
          <w:p w14:paraId="01D76BBF" w14:textId="77777777" w:rsidR="00B87F58" w:rsidRDefault="00B87F58" w:rsidP="007F244A">
            <w:pPr>
              <w:rPr>
                <w:rFonts w:ascii="Futura Std Book Bold TTF" w:hAnsi="Futura Std Book Bold TTF"/>
              </w:rPr>
            </w:pPr>
          </w:p>
          <w:p w14:paraId="404D3469" w14:textId="77777777" w:rsidR="007F244A" w:rsidRPr="00DF2E7A" w:rsidRDefault="007F244A" w:rsidP="007F244A">
            <w:pPr>
              <w:rPr>
                <w:rFonts w:ascii="Futura Std Book Bold TTF" w:hAnsi="Futura Std Book Bold TTF"/>
              </w:rPr>
            </w:pPr>
            <w:r>
              <w:rPr>
                <w:rFonts w:ascii="Futura Std Book Bold TTF" w:hAnsi="Futura Std Book Bold TTF"/>
              </w:rPr>
              <w:t>ALTERAÇÃO</w:t>
            </w:r>
          </w:p>
          <w:p w14:paraId="6CE0788F" w14:textId="77777777" w:rsidR="007F244A" w:rsidRDefault="007F244A" w:rsidP="007F244A">
            <w:pPr>
              <w:jc w:val="left"/>
            </w:pPr>
          </w:p>
          <w:p w14:paraId="7A7E03AD" w14:textId="77777777" w:rsidR="00CC0D83" w:rsidRPr="00CC0D83" w:rsidRDefault="007F0A8F" w:rsidP="00360B11">
            <w:pPr>
              <w:rPr>
                <w:rFonts w:ascii="Futura Std Book Bold TTF" w:hAnsi="Futura Std Book Bold TTF"/>
              </w:rPr>
            </w:pPr>
            <w:r w:rsidRPr="00CC0D83">
              <w:rPr>
                <w:rFonts w:ascii="Futura Std Book Bold TTF" w:hAnsi="Futura Std Book Bold TTF"/>
              </w:rPr>
              <w:t>OBSERVAÇÕES IMPORTANTES</w:t>
            </w:r>
          </w:p>
          <w:p w14:paraId="4F5FFC42" w14:textId="77777777" w:rsidR="007F0A8F" w:rsidRDefault="007F0A8F" w:rsidP="00360B11">
            <w:r w:rsidRPr="007F0A8F">
              <w:t>Recomendações sobre emissão de boleto híbrido</w:t>
            </w:r>
            <w:r w:rsidR="00B87F58">
              <w:t>, geração de qrcode PIX e código copia e cola.</w:t>
            </w:r>
          </w:p>
          <w:p w14:paraId="305D45EC" w14:textId="77777777" w:rsidR="007F0A8F" w:rsidRDefault="007F0A8F" w:rsidP="00360B11"/>
          <w:p w14:paraId="05502F54" w14:textId="77777777" w:rsidR="007F0A8F" w:rsidRPr="00BA2BDD" w:rsidRDefault="007F0A8F" w:rsidP="00B87F58"/>
        </w:tc>
      </w:tr>
    </w:tbl>
    <w:p w14:paraId="216DAA24" w14:textId="77777777" w:rsidR="00D80F72" w:rsidRDefault="00D80F72" w:rsidP="00D80F72">
      <w:pPr>
        <w:rPr>
          <w:sz w:val="8"/>
        </w:rPr>
      </w:pPr>
    </w:p>
    <w:p w14:paraId="0724EA25" w14:textId="77777777" w:rsidR="005E548D" w:rsidRDefault="005E548D" w:rsidP="00140F8D">
      <w:pPr>
        <w:jc w:val="center"/>
        <w:rPr>
          <w:rFonts w:ascii="Futura Std Book Bold TTF" w:hAnsi="Futura Std Book Bold TTF" w:cs="FuturaStd-Bold"/>
          <w:b/>
          <w:bCs/>
          <w:color w:val="4183C5"/>
        </w:rPr>
      </w:pPr>
    </w:p>
    <w:p w14:paraId="2E37305C" w14:textId="77777777" w:rsidR="005E548D" w:rsidRDefault="005E548D" w:rsidP="00140F8D">
      <w:pPr>
        <w:jc w:val="center"/>
        <w:rPr>
          <w:rFonts w:ascii="Futura Std Book Bold TTF" w:hAnsi="Futura Std Book Bold TTF" w:cs="FuturaStd-Bold"/>
          <w:b/>
          <w:bCs/>
          <w:color w:val="4183C5"/>
        </w:rPr>
      </w:pPr>
    </w:p>
    <w:p w14:paraId="164705A0" w14:textId="77777777" w:rsidR="00CC0D83" w:rsidRDefault="00CC0D83" w:rsidP="00140F8D">
      <w:pPr>
        <w:jc w:val="center"/>
        <w:rPr>
          <w:rFonts w:ascii="Futura Std Book Bold TTF" w:hAnsi="Futura Std Book Bold TTF" w:cs="FuturaStd-Bold"/>
          <w:b/>
          <w:bCs/>
          <w:color w:val="4183C5"/>
        </w:rPr>
      </w:pPr>
    </w:p>
    <w:p w14:paraId="3DAF9A8D" w14:textId="77777777" w:rsidR="00CC0D83" w:rsidRDefault="00CC0D83" w:rsidP="00140F8D">
      <w:pPr>
        <w:jc w:val="center"/>
        <w:rPr>
          <w:rFonts w:ascii="Futura Std Book Bold TTF" w:hAnsi="Futura Std Book Bold TTF" w:cs="FuturaStd-Bold"/>
          <w:b/>
          <w:bCs/>
          <w:color w:val="4183C5"/>
        </w:rPr>
      </w:pPr>
    </w:p>
    <w:p w14:paraId="14C8DB62" w14:textId="77777777" w:rsidR="00CC0D83" w:rsidRDefault="00CC0D83" w:rsidP="00140F8D">
      <w:pPr>
        <w:jc w:val="center"/>
        <w:rPr>
          <w:rFonts w:ascii="Futura Std Book Bold TTF" w:hAnsi="Futura Std Book Bold TTF" w:cs="FuturaStd-Bold"/>
          <w:b/>
          <w:bCs/>
          <w:color w:val="4183C5"/>
        </w:rPr>
      </w:pPr>
    </w:p>
    <w:p w14:paraId="7894EF01" w14:textId="77777777" w:rsidR="00E2464F" w:rsidRDefault="00E2464F" w:rsidP="00CC0D83">
      <w:pPr>
        <w:spacing w:line="360" w:lineRule="auto"/>
        <w:jc w:val="center"/>
      </w:pPr>
    </w:p>
    <w:sectPr w:rsidR="00E2464F" w:rsidSect="00874AB7">
      <w:footerReference w:type="default" r:id="rId28"/>
      <w:pgSz w:w="11907" w:h="16839" w:code="9"/>
      <w:pgMar w:top="1985" w:right="851" w:bottom="1134" w:left="851"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5C416" w14:textId="77777777" w:rsidR="000103DA" w:rsidRDefault="000103DA" w:rsidP="00336FE5">
      <w:pPr>
        <w:spacing w:line="240" w:lineRule="auto"/>
      </w:pPr>
      <w:r>
        <w:separator/>
      </w:r>
    </w:p>
  </w:endnote>
  <w:endnote w:type="continuationSeparator" w:id="0">
    <w:p w14:paraId="234C5367" w14:textId="77777777" w:rsidR="000103DA" w:rsidRDefault="000103DA" w:rsidP="00336F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utura Std Book Bold TTF">
    <w:altName w:val="Century Gothic"/>
    <w:charset w:val="00"/>
    <w:family w:val="swiss"/>
    <w:pitch w:val="variable"/>
    <w:sig w:usb0="800000AF" w:usb1="4000204A" w:usb2="00000000" w:usb3="00000000" w:csb0="00000001" w:csb1="00000000"/>
  </w:font>
  <w:font w:name="CAIXA Std">
    <w:panose1 w:val="020B0603020204030204"/>
    <w:charset w:val="00"/>
    <w:family w:val="swiss"/>
    <w:pitch w:val="variable"/>
    <w:sig w:usb0="A00000EF" w:usb1="4000205B" w:usb2="00000000" w:usb3="00000000" w:csb0="00000093" w:csb1="00000000"/>
    <w:embedRegular r:id="rId1" w:fontKey="{CCEEA4E7-3898-49C4-A5F4-30CB802330D3}"/>
    <w:embedBold r:id="rId2" w:fontKey="{A4510AF4-2E6A-4462-B5F7-351940621F21}"/>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Std Book">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Std Book TTF">
    <w:altName w:val="Century Gothic"/>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embedRegular r:id="rId3" w:fontKey="{EA86D8E4-AA82-4C5F-86A4-547169B4B123}"/>
    <w:embedBold r:id="rId4" w:fontKey="{2674E30E-2262-45A6-924D-DD51D228C752}"/>
  </w:font>
  <w:font w:name="FuturaStd-Bold">
    <w:altName w:val="Century Gothic"/>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97C06" w14:textId="77777777" w:rsidR="00815810" w:rsidRPr="000C7CFC" w:rsidRDefault="00815810" w:rsidP="000C7CFC">
    <w:pPr>
      <w:pStyle w:val="Rodap"/>
      <w:jc w:val="center"/>
      <w:rPr>
        <w:sz w:val="20"/>
        <w:szCs w:val="20"/>
      </w:rPr>
    </w:pPr>
    <w:r w:rsidRPr="005D0A47">
      <w:rPr>
        <w:rFonts w:ascii="Arial" w:hAnsi="Arial" w:cs="Arial"/>
        <w:color w:val="auto"/>
        <w:sz w:val="18"/>
        <w:szCs w:val="18"/>
      </w:rPr>
      <w:t>67</w:t>
    </w:r>
    <w:r>
      <w:rPr>
        <w:rFonts w:ascii="Arial" w:hAnsi="Arial" w:cs="Arial"/>
        <w:color w:val="auto"/>
        <w:sz w:val="18"/>
        <w:szCs w:val="18"/>
      </w:rPr>
      <w:t>.119 v01</w:t>
    </w:r>
    <w:r w:rsidR="00FE2637">
      <w:rPr>
        <w:rFonts w:ascii="Arial" w:hAnsi="Arial" w:cs="Arial"/>
        <w:color w:val="auto"/>
        <w:sz w:val="18"/>
        <w:szCs w:val="18"/>
      </w:rPr>
      <w:t>4</w:t>
    </w:r>
    <w:r w:rsidRPr="005D0A47">
      <w:rPr>
        <w:rFonts w:ascii="Arial" w:hAnsi="Arial" w:cs="Arial"/>
        <w:color w:val="auto"/>
        <w:sz w:val="18"/>
        <w:szCs w:val="18"/>
      </w:rPr>
      <w:t xml:space="preserve"> micro</w:t>
    </w:r>
    <w:r w:rsidRPr="000C7CFC">
      <w:rPr>
        <w:sz w:val="20"/>
        <w:szCs w:val="20"/>
      </w:rPr>
      <w:tab/>
    </w:r>
    <w:r w:rsidRPr="000C7CFC">
      <w:rPr>
        <w:sz w:val="20"/>
        <w:szCs w:val="20"/>
      </w:rPr>
      <w:tab/>
    </w:r>
    <w:r w:rsidRPr="000C7CFC">
      <w:rPr>
        <w:sz w:val="20"/>
        <w:szCs w:val="20"/>
      </w:rPr>
      <w:tab/>
    </w:r>
    <w:r w:rsidRPr="000C7CFC">
      <w:rPr>
        <w:sz w:val="20"/>
        <w:szCs w:val="20"/>
      </w:rPr>
      <w:tab/>
    </w:r>
    <w:r w:rsidRPr="000C7CFC">
      <w:rPr>
        <w:sz w:val="20"/>
        <w:szCs w:val="20"/>
      </w:rPr>
      <w:tab/>
    </w:r>
    <w:r w:rsidRPr="000C7CFC">
      <w:rPr>
        <w:sz w:val="20"/>
        <w:szCs w:val="20"/>
      </w:rPr>
      <w:fldChar w:fldCharType="begin"/>
    </w:r>
    <w:r w:rsidRPr="000C7CFC">
      <w:rPr>
        <w:sz w:val="20"/>
        <w:szCs w:val="20"/>
      </w:rPr>
      <w:instrText>PAGE   \* MERGEFORMAT</w:instrText>
    </w:r>
    <w:r w:rsidRPr="000C7CFC">
      <w:rPr>
        <w:sz w:val="20"/>
        <w:szCs w:val="20"/>
      </w:rPr>
      <w:fldChar w:fldCharType="separate"/>
    </w:r>
    <w:r w:rsidR="00364204">
      <w:rPr>
        <w:noProof/>
        <w:sz w:val="20"/>
        <w:szCs w:val="20"/>
      </w:rPr>
      <w:t>2</w:t>
    </w:r>
    <w:r w:rsidRPr="000C7CFC">
      <w:rPr>
        <w:sz w:val="20"/>
        <w:szCs w:val="20"/>
      </w:rPr>
      <w:fldChar w:fldCharType="end"/>
    </w:r>
  </w:p>
  <w:p w14:paraId="0457C2A8" w14:textId="77777777" w:rsidR="00815810" w:rsidRDefault="0081581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1316D" w14:textId="77777777" w:rsidR="00815810" w:rsidRPr="008315AD" w:rsidRDefault="00815810" w:rsidP="003F3DC7">
    <w:pPr>
      <w:pStyle w:val="Ttulo1"/>
      <w:jc w:val="left"/>
      <w:rPr>
        <w:b w:val="0"/>
        <w:color w:val="FFFFFF"/>
        <w:sz w:val="28"/>
      </w:rPr>
    </w:pPr>
    <w:r w:rsidRPr="008315AD">
      <w:rPr>
        <w:color w:val="FFFFFF"/>
        <w:sz w:val="28"/>
      </w:rPr>
      <w:t>PADRONIZAÇÃO PARA EMISSÃO</w:t>
    </w:r>
    <w:r w:rsidR="006B085E" w:rsidRPr="008315AD">
      <w:rPr>
        <w:color w:val="FFFFFF"/>
        <w:sz w:val="28"/>
      </w:rPr>
      <w:br/>
      <w:t>COM CÓDIGO DE BARRAS E QR CODE</w:t>
    </w:r>
    <w:r w:rsidRPr="008315AD">
      <w:rPr>
        <w:color w:val="FFFFFF"/>
        <w:sz w:val="28"/>
      </w:rPr>
      <w:br/>
    </w:r>
    <w:r w:rsidR="003766C3">
      <w:rPr>
        <w:color w:val="FFFFFF"/>
        <w:sz w:val="44"/>
        <w:szCs w:val="48"/>
      </w:rPr>
      <w:t>abril</w:t>
    </w:r>
    <w:r w:rsidRPr="008315AD">
      <w:rPr>
        <w:color w:val="FFFFFF"/>
        <w:sz w:val="44"/>
        <w:szCs w:val="48"/>
      </w:rPr>
      <w:t>/202</w:t>
    </w:r>
    <w:r w:rsidR="00DA1460">
      <w:rPr>
        <w:color w:val="FFFFFF"/>
        <w:sz w:val="44"/>
        <w:szCs w:val="48"/>
      </w:rPr>
      <w:t>5</w:t>
    </w:r>
  </w:p>
  <w:p w14:paraId="75F2056D" w14:textId="77777777" w:rsidR="00815810" w:rsidRPr="008315AD" w:rsidRDefault="00815810" w:rsidP="002330C0">
    <w:pPr>
      <w:pStyle w:val="Ttulo1"/>
      <w:jc w:val="left"/>
      <w:rPr>
        <w:b w:val="0"/>
        <w:color w:val="FFFFFF"/>
        <w:sz w:val="28"/>
      </w:rPr>
    </w:pPr>
    <w:r w:rsidRPr="008315AD">
      <w:rPr>
        <w:color w:val="FFFFFF"/>
        <w:sz w:val="18"/>
      </w:rPr>
      <w:t xml:space="preserve">67.119 </w:t>
    </w:r>
    <w:r w:rsidR="0021357C" w:rsidRPr="008315AD">
      <w:rPr>
        <w:color w:val="FFFFFF"/>
        <w:sz w:val="18"/>
      </w:rPr>
      <w:t>v01</w:t>
    </w:r>
    <w:r w:rsidR="003F3DC7" w:rsidRPr="008315AD">
      <w:rPr>
        <w:color w:val="FFFFFF"/>
        <w:sz w:val="18"/>
      </w:rPr>
      <w:t>5</w:t>
    </w:r>
    <w:r w:rsidR="0021357C" w:rsidRPr="008315AD">
      <w:rPr>
        <w:color w:val="FFFFFF"/>
        <w:sz w:val="18"/>
      </w:rPr>
      <w:t xml:space="preserve"> </w:t>
    </w:r>
    <w:r w:rsidR="009758E2">
      <w:rPr>
        <w:color w:val="FFFFFF"/>
        <w:sz w:val="18"/>
      </w:rPr>
      <w:t>micro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413D7" w14:textId="77777777" w:rsidR="00815810" w:rsidRPr="000C7CFC" w:rsidRDefault="00815810">
    <w:pPr>
      <w:pStyle w:val="Rodap"/>
      <w:jc w:val="center"/>
      <w:rPr>
        <w:sz w:val="20"/>
        <w:szCs w:val="20"/>
      </w:rPr>
    </w:pPr>
    <w:r w:rsidRPr="005D0A47">
      <w:rPr>
        <w:rFonts w:ascii="Arial" w:hAnsi="Arial" w:cs="Arial"/>
        <w:color w:val="auto"/>
        <w:sz w:val="18"/>
        <w:szCs w:val="18"/>
      </w:rPr>
      <w:t>67</w:t>
    </w:r>
    <w:r>
      <w:rPr>
        <w:rFonts w:ascii="Arial" w:hAnsi="Arial" w:cs="Arial"/>
        <w:color w:val="auto"/>
        <w:sz w:val="18"/>
        <w:szCs w:val="18"/>
      </w:rPr>
      <w:t xml:space="preserve">.119 </w:t>
    </w:r>
    <w:r w:rsidR="00847841">
      <w:rPr>
        <w:rFonts w:ascii="Arial" w:hAnsi="Arial" w:cs="Arial"/>
        <w:color w:val="auto"/>
        <w:sz w:val="18"/>
        <w:szCs w:val="18"/>
      </w:rPr>
      <w:t>v01</w:t>
    </w:r>
    <w:r w:rsidR="003F3DC7">
      <w:rPr>
        <w:rFonts w:ascii="Arial" w:hAnsi="Arial" w:cs="Arial"/>
        <w:color w:val="auto"/>
        <w:sz w:val="18"/>
        <w:szCs w:val="18"/>
      </w:rPr>
      <w:t>5</w:t>
    </w:r>
    <w:r w:rsidR="00847841" w:rsidRPr="005D0A47">
      <w:rPr>
        <w:rFonts w:ascii="Arial" w:hAnsi="Arial" w:cs="Arial"/>
        <w:color w:val="auto"/>
        <w:sz w:val="18"/>
        <w:szCs w:val="18"/>
      </w:rPr>
      <w:t xml:space="preserve"> </w:t>
    </w:r>
    <w:r w:rsidR="009758E2">
      <w:rPr>
        <w:rFonts w:ascii="Arial" w:hAnsi="Arial" w:cs="Arial"/>
        <w:color w:val="auto"/>
        <w:sz w:val="18"/>
        <w:szCs w:val="18"/>
      </w:rPr>
      <w:t>micro</w:t>
    </w:r>
    <w:r w:rsidRPr="0040061D">
      <w:rPr>
        <w:color w:val="808080"/>
        <w:sz w:val="20"/>
        <w:szCs w:val="20"/>
      </w:rPr>
      <w:tab/>
    </w:r>
    <w:r w:rsidRPr="000C7CFC">
      <w:rPr>
        <w:sz w:val="20"/>
        <w:szCs w:val="20"/>
      </w:rPr>
      <w:tab/>
    </w:r>
    <w:r w:rsidRPr="000C7CFC">
      <w:rPr>
        <w:sz w:val="20"/>
        <w:szCs w:val="20"/>
      </w:rPr>
      <w:tab/>
    </w:r>
    <w:r w:rsidRPr="000C7CFC">
      <w:rPr>
        <w:sz w:val="20"/>
        <w:szCs w:val="20"/>
      </w:rPr>
      <w:tab/>
    </w:r>
    <w:r w:rsidRPr="000C7CFC">
      <w:rPr>
        <w:sz w:val="20"/>
        <w:szCs w:val="20"/>
      </w:rPr>
      <w:tab/>
    </w:r>
    <w:r w:rsidRPr="0040061D">
      <w:rPr>
        <w:color w:val="808080"/>
        <w:sz w:val="20"/>
        <w:szCs w:val="20"/>
      </w:rPr>
      <w:fldChar w:fldCharType="begin"/>
    </w:r>
    <w:r w:rsidRPr="0040061D">
      <w:rPr>
        <w:color w:val="808080"/>
        <w:sz w:val="20"/>
        <w:szCs w:val="20"/>
      </w:rPr>
      <w:instrText>PAGE   \* MERGEFORMAT</w:instrText>
    </w:r>
    <w:r w:rsidRPr="0040061D">
      <w:rPr>
        <w:color w:val="808080"/>
        <w:sz w:val="20"/>
        <w:szCs w:val="20"/>
      </w:rPr>
      <w:fldChar w:fldCharType="separate"/>
    </w:r>
    <w:r w:rsidR="00364204">
      <w:rPr>
        <w:noProof/>
        <w:color w:val="808080"/>
        <w:sz w:val="20"/>
        <w:szCs w:val="20"/>
      </w:rPr>
      <w:t>12</w:t>
    </w:r>
    <w:r w:rsidRPr="0040061D">
      <w:rPr>
        <w:color w:val="808080"/>
        <w:sz w:val="20"/>
        <w:szCs w:val="20"/>
      </w:rPr>
      <w:fldChar w:fldCharType="end"/>
    </w:r>
  </w:p>
  <w:p w14:paraId="0D3A01DD" w14:textId="77777777" w:rsidR="00815810" w:rsidRDefault="0081581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2CD0A" w14:textId="77777777" w:rsidR="00833E92" w:rsidRDefault="00833E92">
    <w:pPr>
      <w:pStyle w:val="Rodap"/>
      <w:jc w:val="center"/>
      <w:rPr>
        <w:rFonts w:ascii="Arial" w:hAnsi="Arial" w:cs="Arial"/>
        <w:color w:val="auto"/>
        <w:sz w:val="18"/>
        <w:szCs w:val="18"/>
      </w:rPr>
    </w:pPr>
  </w:p>
  <w:p w14:paraId="45B0F83C" w14:textId="77777777" w:rsidR="00833E92" w:rsidRPr="00B963B8" w:rsidRDefault="00833E92" w:rsidP="004E3CEA">
    <w:pPr>
      <w:spacing w:line="360" w:lineRule="auto"/>
      <w:jc w:val="center"/>
      <w:rPr>
        <w:sz w:val="20"/>
        <w:szCs w:val="20"/>
      </w:rPr>
    </w:pPr>
    <w:r w:rsidRPr="00B963B8">
      <w:rPr>
        <w:rFonts w:ascii="Futura Std Book Bold TTF" w:hAnsi="Futura Std Book Bold TTF" w:cs="FuturaStd-Bold"/>
        <w:b/>
        <w:bCs/>
        <w:color w:val="4183C5"/>
        <w:sz w:val="20"/>
        <w:szCs w:val="20"/>
      </w:rPr>
      <w:t>SUPORTE TECNOLÓGICO A CLIENTES:</w:t>
    </w:r>
    <w:r w:rsidRPr="00B963B8">
      <w:rPr>
        <w:rFonts w:ascii="FuturaStd-Bold" w:hAnsi="FuturaStd-Bold" w:cs="FuturaStd-Bold"/>
        <w:b/>
        <w:bCs/>
        <w:color w:val="4183C5"/>
        <w:sz w:val="20"/>
        <w:szCs w:val="20"/>
      </w:rPr>
      <w:t xml:space="preserve">  </w:t>
    </w:r>
    <w:r w:rsidRPr="00B963B8">
      <w:rPr>
        <w:sz w:val="20"/>
        <w:szCs w:val="20"/>
      </w:rPr>
      <w:t>4004 0104 (para capitais e regiões metropolitanas)</w:t>
    </w:r>
    <w:r>
      <w:rPr>
        <w:sz w:val="20"/>
        <w:szCs w:val="20"/>
      </w:rPr>
      <w:t xml:space="preserve"> </w:t>
    </w:r>
    <w:r w:rsidRPr="00B963B8">
      <w:rPr>
        <w:sz w:val="20"/>
        <w:szCs w:val="20"/>
      </w:rPr>
      <w:t>0800 104 0104 (demais regiões)</w:t>
    </w:r>
  </w:p>
  <w:p w14:paraId="312FFC73" w14:textId="77777777" w:rsidR="00833E92" w:rsidRPr="00B963B8" w:rsidRDefault="00833E92" w:rsidP="004E3CEA">
    <w:pPr>
      <w:spacing w:line="360" w:lineRule="auto"/>
      <w:jc w:val="center"/>
      <w:rPr>
        <w:sz w:val="20"/>
        <w:szCs w:val="20"/>
      </w:rPr>
    </w:pPr>
    <w:r w:rsidRPr="00B963B8">
      <w:rPr>
        <w:rFonts w:ascii="Futura Std Book Bold TTF" w:hAnsi="Futura Std Book Bold TTF" w:cs="FuturaStd-Bold"/>
        <w:b/>
        <w:bCs/>
        <w:color w:val="4183C5"/>
        <w:sz w:val="20"/>
        <w:szCs w:val="20"/>
      </w:rPr>
      <w:t>SAC CAIXA:</w:t>
    </w:r>
    <w:r w:rsidRPr="00B963B8">
      <w:rPr>
        <w:rFonts w:ascii="FuturaStd-Bold" w:hAnsi="FuturaStd-Bold" w:cs="FuturaStd-Bold"/>
        <w:b/>
        <w:bCs/>
        <w:color w:val="4183C5"/>
        <w:sz w:val="20"/>
        <w:szCs w:val="20"/>
      </w:rPr>
      <w:t xml:space="preserve"> </w:t>
    </w:r>
    <w:r w:rsidRPr="00B963B8">
      <w:rPr>
        <w:sz w:val="20"/>
        <w:szCs w:val="20"/>
      </w:rPr>
      <w:t>0800 726 0101 (INFORMAÇÕES, RECLAMAÇÕES, SUGESTÕES E ELOGIOS)</w:t>
    </w:r>
  </w:p>
  <w:p w14:paraId="18F49BC6" w14:textId="77777777" w:rsidR="00833E92" w:rsidRPr="00B963B8" w:rsidRDefault="00833E92" w:rsidP="004E3CEA">
    <w:pPr>
      <w:spacing w:line="360" w:lineRule="auto"/>
      <w:jc w:val="center"/>
      <w:rPr>
        <w:sz w:val="20"/>
        <w:szCs w:val="20"/>
      </w:rPr>
    </w:pPr>
    <w:r w:rsidRPr="00B963B8">
      <w:rPr>
        <w:rFonts w:ascii="Futura Std Book Bold TTF" w:hAnsi="Futura Std Book Bold TTF" w:cs="FuturaStd-Bold"/>
        <w:b/>
        <w:bCs/>
        <w:color w:val="4183C5"/>
        <w:sz w:val="20"/>
        <w:szCs w:val="20"/>
      </w:rPr>
      <w:t>PARA PESSOAS COM DEFICIÊNCIA AUDITIVA OU DE FALA:</w:t>
    </w:r>
    <w:r w:rsidRPr="00B963B8">
      <w:rPr>
        <w:rFonts w:ascii="FuturaStd-Bold" w:hAnsi="FuturaStd-Bold" w:cs="FuturaStd-Bold"/>
        <w:b/>
        <w:bCs/>
        <w:color w:val="4183C5"/>
        <w:sz w:val="20"/>
        <w:szCs w:val="20"/>
      </w:rPr>
      <w:t xml:space="preserve"> </w:t>
    </w:r>
    <w:r w:rsidRPr="00B963B8">
      <w:rPr>
        <w:sz w:val="20"/>
        <w:szCs w:val="20"/>
      </w:rPr>
      <w:t>0800 726 2492</w:t>
    </w:r>
  </w:p>
  <w:p w14:paraId="7B08C628" w14:textId="77777777" w:rsidR="00833E92" w:rsidRDefault="00833E92" w:rsidP="004E3CEA">
    <w:pPr>
      <w:pStyle w:val="Rodap"/>
      <w:jc w:val="center"/>
      <w:rPr>
        <w:sz w:val="20"/>
        <w:szCs w:val="20"/>
      </w:rPr>
    </w:pPr>
    <w:r w:rsidRPr="00B963B8">
      <w:rPr>
        <w:rFonts w:ascii="Futura Std Book Bold TTF" w:hAnsi="Futura Std Book Bold TTF" w:cs="FuturaStd-Bold"/>
        <w:b/>
        <w:bCs/>
        <w:color w:val="4183C5"/>
        <w:sz w:val="20"/>
        <w:szCs w:val="20"/>
      </w:rPr>
      <w:t>OUVIDORIA:</w:t>
    </w:r>
    <w:r w:rsidRPr="00B963B8">
      <w:rPr>
        <w:rFonts w:ascii="FuturaStd-Bold" w:hAnsi="FuturaStd-Bold" w:cs="FuturaStd-Bold"/>
        <w:b/>
        <w:bCs/>
        <w:color w:val="4183C5"/>
        <w:sz w:val="20"/>
        <w:szCs w:val="20"/>
      </w:rPr>
      <w:t xml:space="preserve"> </w:t>
    </w:r>
    <w:r w:rsidRPr="00B963B8">
      <w:rPr>
        <w:sz w:val="20"/>
        <w:szCs w:val="20"/>
      </w:rPr>
      <w:t>0800 725 7474</w:t>
    </w:r>
  </w:p>
  <w:p w14:paraId="1AA6D476" w14:textId="77777777" w:rsidR="00833E92" w:rsidRPr="000C7CFC" w:rsidRDefault="00833E92" w:rsidP="004E3CEA">
    <w:pPr>
      <w:pStyle w:val="Rodap"/>
      <w:jc w:val="center"/>
      <w:rPr>
        <w:sz w:val="20"/>
        <w:szCs w:val="20"/>
      </w:rPr>
    </w:pPr>
    <w:r w:rsidRPr="005D0A47">
      <w:rPr>
        <w:rFonts w:ascii="Arial" w:hAnsi="Arial" w:cs="Arial"/>
        <w:color w:val="auto"/>
        <w:sz w:val="18"/>
        <w:szCs w:val="18"/>
      </w:rPr>
      <w:t>67</w:t>
    </w:r>
    <w:r>
      <w:rPr>
        <w:rFonts w:ascii="Arial" w:hAnsi="Arial" w:cs="Arial"/>
        <w:color w:val="auto"/>
        <w:sz w:val="18"/>
        <w:szCs w:val="18"/>
      </w:rPr>
      <w:t>.119 v015</w:t>
    </w:r>
    <w:r w:rsidRPr="005D0A47">
      <w:rPr>
        <w:rFonts w:ascii="Arial" w:hAnsi="Arial" w:cs="Arial"/>
        <w:color w:val="auto"/>
        <w:sz w:val="18"/>
        <w:szCs w:val="18"/>
      </w:rPr>
      <w:t xml:space="preserve"> </w:t>
    </w:r>
    <w:r>
      <w:rPr>
        <w:rFonts w:ascii="Arial" w:hAnsi="Arial" w:cs="Arial"/>
        <w:color w:val="auto"/>
        <w:sz w:val="18"/>
        <w:szCs w:val="18"/>
      </w:rPr>
      <w:t>micro</w:t>
    </w:r>
    <w:r w:rsidRPr="0040061D">
      <w:rPr>
        <w:color w:val="808080"/>
        <w:sz w:val="20"/>
        <w:szCs w:val="20"/>
      </w:rPr>
      <w:tab/>
    </w:r>
    <w:r w:rsidRPr="000C7CFC">
      <w:rPr>
        <w:sz w:val="20"/>
        <w:szCs w:val="20"/>
      </w:rPr>
      <w:tab/>
    </w:r>
    <w:r w:rsidRPr="000C7CFC">
      <w:rPr>
        <w:sz w:val="20"/>
        <w:szCs w:val="20"/>
      </w:rPr>
      <w:tab/>
    </w:r>
    <w:r w:rsidRPr="000C7CFC">
      <w:rPr>
        <w:sz w:val="20"/>
        <w:szCs w:val="20"/>
      </w:rPr>
      <w:tab/>
    </w:r>
    <w:r w:rsidRPr="000C7CFC">
      <w:rPr>
        <w:sz w:val="20"/>
        <w:szCs w:val="20"/>
      </w:rPr>
      <w:tab/>
    </w:r>
    <w:r w:rsidRPr="0040061D">
      <w:rPr>
        <w:color w:val="808080"/>
        <w:sz w:val="20"/>
        <w:szCs w:val="20"/>
      </w:rPr>
      <w:fldChar w:fldCharType="begin"/>
    </w:r>
    <w:r w:rsidRPr="0040061D">
      <w:rPr>
        <w:color w:val="808080"/>
        <w:sz w:val="20"/>
        <w:szCs w:val="20"/>
      </w:rPr>
      <w:instrText>PAGE   \* MERGEFORMAT</w:instrText>
    </w:r>
    <w:r w:rsidRPr="0040061D">
      <w:rPr>
        <w:color w:val="808080"/>
        <w:sz w:val="20"/>
        <w:szCs w:val="20"/>
      </w:rPr>
      <w:fldChar w:fldCharType="separate"/>
    </w:r>
    <w:r>
      <w:rPr>
        <w:noProof/>
        <w:color w:val="808080"/>
        <w:sz w:val="20"/>
        <w:szCs w:val="20"/>
      </w:rPr>
      <w:t>12</w:t>
    </w:r>
    <w:r w:rsidRPr="0040061D">
      <w:rPr>
        <w:color w:val="808080"/>
        <w:sz w:val="20"/>
        <w:szCs w:val="20"/>
      </w:rPr>
      <w:fldChar w:fldCharType="end"/>
    </w:r>
  </w:p>
  <w:p w14:paraId="0D3163F3" w14:textId="77777777" w:rsidR="00833E92" w:rsidRDefault="00833E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C65FC" w14:textId="77777777" w:rsidR="000103DA" w:rsidRDefault="000103DA" w:rsidP="00336FE5">
      <w:pPr>
        <w:spacing w:line="240" w:lineRule="auto"/>
      </w:pPr>
      <w:r>
        <w:separator/>
      </w:r>
    </w:p>
  </w:footnote>
  <w:footnote w:type="continuationSeparator" w:id="0">
    <w:p w14:paraId="6DCB8CA3" w14:textId="77777777" w:rsidR="000103DA" w:rsidRDefault="000103DA" w:rsidP="00336FE5">
      <w:pPr>
        <w:spacing w:line="240" w:lineRule="auto"/>
      </w:pPr>
      <w:r>
        <w:continuationSeparator/>
      </w:r>
    </w:p>
  </w:footnote>
  <w:footnote w:id="1">
    <w:p w14:paraId="0F9D1D17" w14:textId="77777777" w:rsidR="00EC3D20" w:rsidRDefault="00906937">
      <w:pPr>
        <w:pStyle w:val="Textodenotaderodap"/>
      </w:pPr>
      <w:r>
        <w:rPr>
          <w:vertAlign w:val="superscript"/>
        </w:rPr>
        <w:t xml:space="preserve">* </w:t>
      </w:r>
      <w:r w:rsidR="00EC3D20" w:rsidRPr="00906937">
        <w:rPr>
          <w:vertAlign w:val="superscript"/>
        </w:rPr>
        <w:t>Preenchimento obrigatório</w:t>
      </w:r>
      <w:r w:rsidR="00EC3D20" w:rsidRPr="00906937">
        <w:rPr>
          <w:sz w:val="28"/>
          <w:szCs w:val="28"/>
        </w:rPr>
        <w:t xml:space="preserve"> </w:t>
      </w:r>
    </w:p>
  </w:footnote>
  <w:footnote w:id="2">
    <w:p w14:paraId="1971A83E" w14:textId="77777777" w:rsidR="00906937" w:rsidRDefault="00906937">
      <w:pPr>
        <w:pStyle w:val="Textodenotaderodap"/>
      </w:pPr>
      <w:r>
        <w:rPr>
          <w:rStyle w:val="Refdenotaderodap"/>
        </w:rPr>
        <w:t>*</w:t>
      </w:r>
      <w:r w:rsidRPr="00906937">
        <w:rPr>
          <w:vertAlign w:val="superscript"/>
        </w:rPr>
        <w:t>Preenchimento obrigatório</w:t>
      </w:r>
    </w:p>
  </w:footnote>
  <w:footnote w:id="3">
    <w:p w14:paraId="3850156F" w14:textId="77777777" w:rsidR="00906937" w:rsidRDefault="00906937">
      <w:pPr>
        <w:pStyle w:val="Textodenotaderodap"/>
        <w:rPr>
          <w:vertAlign w:val="superscript"/>
        </w:rPr>
      </w:pPr>
      <w:r>
        <w:rPr>
          <w:vertAlign w:val="superscript"/>
        </w:rPr>
        <w:t xml:space="preserve">* </w:t>
      </w:r>
      <w:r w:rsidRPr="00906937">
        <w:rPr>
          <w:vertAlign w:val="superscript"/>
        </w:rPr>
        <w:t>Preenchimento obrigatório</w:t>
      </w:r>
    </w:p>
    <w:p w14:paraId="73532507" w14:textId="77777777" w:rsidR="00906937" w:rsidRPr="00906937" w:rsidRDefault="00906937" w:rsidP="00906937">
      <w:pPr>
        <w:rPr>
          <w:sz w:val="20"/>
          <w:szCs w:val="24"/>
          <w:vertAlign w:val="superscript"/>
        </w:rPr>
      </w:pPr>
      <w:r w:rsidRPr="00906937">
        <w:rPr>
          <w:sz w:val="20"/>
          <w:szCs w:val="24"/>
          <w:vertAlign w:val="superscript"/>
        </w:rPr>
        <w:t>** Dígito Verificador do Nosso Número calculado através do Modulo 11, conforme ANEXO IV. Admite 0 (zero), diferentemente do DV Geral do Código de Barras.</w:t>
      </w:r>
    </w:p>
    <w:p w14:paraId="57C07859" w14:textId="77777777" w:rsidR="00906937" w:rsidRDefault="00906937">
      <w:pPr>
        <w:pStyle w:val="Textodenotaderodap"/>
      </w:pPr>
    </w:p>
  </w:footnote>
  <w:footnote w:id="4">
    <w:p w14:paraId="0DD5E373" w14:textId="77777777" w:rsidR="00906937" w:rsidRPr="00906937" w:rsidRDefault="00906937">
      <w:pPr>
        <w:pStyle w:val="Textodenotaderodap"/>
        <w:rPr>
          <w:vertAlign w:val="superscript"/>
        </w:rPr>
      </w:pPr>
      <w:r>
        <w:rPr>
          <w:vertAlign w:val="superscript"/>
        </w:rPr>
        <w:t xml:space="preserve">* </w:t>
      </w:r>
      <w:r w:rsidRPr="00906937">
        <w:rPr>
          <w:vertAlign w:val="superscript"/>
        </w:rPr>
        <w:t>Preenchimento obrigatório</w:t>
      </w:r>
    </w:p>
  </w:footnote>
  <w:footnote w:id="5">
    <w:p w14:paraId="61836294" w14:textId="77777777" w:rsidR="00906937" w:rsidRPr="00906937" w:rsidRDefault="00906937">
      <w:pPr>
        <w:pStyle w:val="Textodenotaderodap"/>
        <w:rPr>
          <w:vertAlign w:val="superscript"/>
        </w:rPr>
      </w:pPr>
      <w:r>
        <w:rPr>
          <w:vertAlign w:val="superscript"/>
        </w:rPr>
        <w:t xml:space="preserve">* </w:t>
      </w:r>
      <w:r w:rsidRPr="00906937">
        <w:rPr>
          <w:vertAlign w:val="superscript"/>
        </w:rPr>
        <w:t>Preenchimento obrigatório</w:t>
      </w:r>
    </w:p>
  </w:footnote>
  <w:footnote w:id="6">
    <w:p w14:paraId="0869C3A0" w14:textId="77777777" w:rsidR="00906937" w:rsidRPr="00906937" w:rsidRDefault="00906937">
      <w:pPr>
        <w:pStyle w:val="Textodenotaderodap"/>
        <w:rPr>
          <w:vertAlign w:val="superscript"/>
        </w:rPr>
      </w:pPr>
      <w:r>
        <w:rPr>
          <w:vertAlign w:val="superscript"/>
        </w:rPr>
        <w:t xml:space="preserve">* </w:t>
      </w:r>
      <w:r w:rsidRPr="00906937">
        <w:rPr>
          <w:vertAlign w:val="superscript"/>
        </w:rPr>
        <w:t>Preenchimento obrigatório</w:t>
      </w:r>
    </w:p>
  </w:footnote>
  <w:footnote w:id="7">
    <w:p w14:paraId="5C828E44" w14:textId="77777777" w:rsidR="00906937" w:rsidRPr="00906937" w:rsidRDefault="00906937">
      <w:pPr>
        <w:pStyle w:val="Textodenotaderodap"/>
        <w:rPr>
          <w:vertAlign w:val="superscript"/>
        </w:rPr>
      </w:pPr>
      <w:r>
        <w:rPr>
          <w:vertAlign w:val="superscript"/>
        </w:rPr>
        <w:t xml:space="preserve">* </w:t>
      </w:r>
      <w:r w:rsidRPr="00906937">
        <w:rPr>
          <w:vertAlign w:val="superscript"/>
        </w:rPr>
        <w:t>Preenchimento obrigatório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2A4D1" w14:textId="77777777" w:rsidR="00815810" w:rsidRDefault="00720885" w:rsidP="00BC3FA2">
    <w:pPr>
      <w:pStyle w:val="Cabealho"/>
      <w:jc w:val="right"/>
    </w:pPr>
    <w:r>
      <w:rPr>
        <w:noProof/>
      </w:rPr>
      <w:pict w14:anchorId="4116F4D5">
        <v:line id="Conector reto 4" o:spid="_x0000_s1037" style="position:absolute;left:0;text-align:left;z-index:251656192;visibility:visible;mso-position-horizontal:left;mso-position-horizontal-relative:page;mso-width-relative:margin" from="0,22.45pt" to="841.8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" strokecolor="#bcbec0" strokeweight="1.5pt">
          <v:stroke joinstyle="miter"/>
          <w10:wrap anchorx="page"/>
        </v:line>
      </w:pict>
    </w:r>
    <w:r>
      <w:rPr>
        <w:noProof/>
      </w:rPr>
      <w:pict w14:anchorId="28BB58BC">
        <v:shapetype id="_x0000_t202" coordsize="21600,21600" o:spt="202" path="m,l,21600r21600,l21600,xe">
          <v:stroke joinstyle="miter"/>
          <v:path gradientshapeok="t" o:connecttype="rect"/>
        </v:shapetype>
        <v:shape id="Caixa de Texto 2" o:spid="_x0000_s1036" type="#_x0000_t202" style="position:absolute;left:0;text-align:left;margin-left:-6.75pt;margin-top:-27.8pt;width:399.65pt;height:58.65pt;z-index:251657216;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" filled="f" stroked="f">
          <v:textbox style="mso-next-textbox:#Caixa de Texto 2">
            <w:txbxContent>
              <w:p w14:paraId="5695B7AF" w14:textId="77777777" w:rsidR="00815810" w:rsidRDefault="00815810" w:rsidP="00EB4FF0">
                <w:pPr>
                  <w:jc w:val="left"/>
                  <w:rPr>
                    <w:b/>
                    <w:color w:val="000000"/>
                    <w:spacing w:val="-12"/>
                    <w:sz w:val="28"/>
                  </w:rPr>
                </w:pPr>
                <w:r>
                  <w:rPr>
                    <w:b/>
                    <w:color w:val="000000"/>
                    <w:spacing w:val="-12"/>
                    <w:sz w:val="28"/>
                  </w:rPr>
                  <w:t>ESPECIFICAÇÕES TÉCNICAS PARA EMISSÃO DE BOLETOS</w:t>
                </w:r>
              </w:p>
              <w:p w14:paraId="48B48CC4" w14:textId="77777777" w:rsidR="00815810" w:rsidRDefault="00815810" w:rsidP="00EB4FF0">
                <w:pPr>
                  <w:jc w:val="left"/>
                  <w:rPr>
                    <w:color w:val="000000"/>
                  </w:rPr>
                </w:pPr>
                <w:r>
                  <w:rPr>
                    <w:b/>
                    <w:color w:val="000000"/>
                    <w:spacing w:val="-12"/>
                    <w:sz w:val="28"/>
                  </w:rPr>
                  <w:t>COBRANÇA BANCÁRIA CAIXA - SIGCB</w:t>
                </w:r>
              </w:p>
            </w:txbxContent>
          </v:textbox>
          <w10:wrap anchorx="margin"/>
        </v:shape>
      </w:pict>
    </w:r>
    <w:r>
      <w:rPr>
        <w:noProof/>
      </w:rPr>
      <w:pict w14:anchorId="3647F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04" o:spid="_x0000_s1035" type="#_x0000_t75" style="position:absolute;left:0;text-align:left;margin-left:426.6pt;margin-top:-16.4pt;width:82.9pt;height:18.2pt;z-index:-251658240;visibility:visible;mso-width-relative:margin;mso-height-relative:margin">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B978" w14:textId="77777777" w:rsidR="00815810" w:rsidRDefault="00720885" w:rsidP="00AB4D32">
    <w:pPr>
      <w:pStyle w:val="Cabealho"/>
      <w:jc w:val="center"/>
    </w:pPr>
    <w:r>
      <w:rPr>
        <w:noProof/>
      </w:rPr>
      <w:pict w14:anchorId="01ED8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53" type="#_x0000_t75" alt="/Volumes/VVERISSIMO – MAC/Jobs_Fermento/CAIXA/Marca CAIXA/_ARQUIVOS/_interno/abertos/aprovação/CAIXA_folheto-capa_interno.png" style="position:absolute;left:0;text-align:left;margin-left:0;margin-top:.4pt;width:595.5pt;height:840.75pt;z-index:-251657216;visibility:visible;mso-position-horizontal-relative:page;mso-position-vertical-relative:page">
          <v:imagedata r:id="rId1" o:title="CAIXA_folheto-capa_interno"/>
          <w10:wrap anchorx="page" anchory="page"/>
        </v:shape>
      </w:pict>
    </w:r>
  </w:p>
  <w:p w14:paraId="4B23F65A" w14:textId="77777777" w:rsidR="00815810" w:rsidRDefault="00815810" w:rsidP="00AB4D32">
    <w:pPr>
      <w:pStyle w:val="Cabealho"/>
      <w:jc w:val="center"/>
    </w:pPr>
  </w:p>
  <w:p w14:paraId="3DAEB8A8" w14:textId="77777777" w:rsidR="00815810" w:rsidRPr="00AB4D32" w:rsidRDefault="00815810" w:rsidP="00AB4D32">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CE5DF" w14:textId="77777777" w:rsidR="00815810" w:rsidRDefault="00815810"/>
  <w:p w14:paraId="72BB7074" w14:textId="77777777" w:rsidR="00815810" w:rsidRDefault="00815810"/>
  <w:p w14:paraId="1BD6072E" w14:textId="77777777" w:rsidR="00815810" w:rsidRDefault="00815810" w:rsidP="00922E79"/>
  <w:p w14:paraId="7CDE3F0E" w14:textId="77777777" w:rsidR="00815810" w:rsidRDefault="00815810" w:rsidP="00922E79"/>
  <w:p w14:paraId="752609FF" w14:textId="77777777" w:rsidR="00815810" w:rsidRDefault="00815810" w:rsidP="00922E79"/>
  <w:p w14:paraId="4F5A7D0A" w14:textId="77777777" w:rsidR="00815810" w:rsidRDefault="00815810" w:rsidP="00922E79"/>
  <w:p w14:paraId="5D7BB6C8" w14:textId="77777777" w:rsidR="00815810" w:rsidRDefault="00815810" w:rsidP="00922E79"/>
  <w:p w14:paraId="6E2001CD" w14:textId="77777777" w:rsidR="00815810" w:rsidRDefault="00815810" w:rsidP="00922E79"/>
  <w:p w14:paraId="5CF20BEF" w14:textId="77777777" w:rsidR="00815810" w:rsidRDefault="00815810" w:rsidP="00922E79"/>
  <w:p w14:paraId="4CC0B068" w14:textId="77777777" w:rsidR="00815810" w:rsidRDefault="00815810" w:rsidP="00922E79"/>
  <w:p w14:paraId="173C64CB" w14:textId="77777777" w:rsidR="00815810" w:rsidRDefault="00815810" w:rsidP="00922E79"/>
  <w:p w14:paraId="02F37F84" w14:textId="77777777" w:rsidR="00815810" w:rsidRDefault="00815810" w:rsidP="00922E79"/>
  <w:p w14:paraId="526F8E2B" w14:textId="77777777" w:rsidR="00815810" w:rsidRDefault="00815810" w:rsidP="00922E79"/>
  <w:p w14:paraId="1CADEFB4" w14:textId="77777777" w:rsidR="00815810" w:rsidRDefault="00815810" w:rsidP="00922E79"/>
  <w:p w14:paraId="57D17BF8" w14:textId="77777777" w:rsidR="00815810" w:rsidRDefault="00815810" w:rsidP="00922E79"/>
  <w:p w14:paraId="1A8DC00C" w14:textId="77777777" w:rsidR="00815810" w:rsidRDefault="00815810" w:rsidP="00922E79"/>
  <w:p w14:paraId="4B0D55DD" w14:textId="77777777" w:rsidR="00815810" w:rsidRDefault="00815810" w:rsidP="00922E79"/>
  <w:p w14:paraId="59A3E064" w14:textId="77777777" w:rsidR="00815810" w:rsidRDefault="00815810" w:rsidP="00922E79"/>
  <w:p w14:paraId="7EE445C0" w14:textId="77777777" w:rsidR="00815810" w:rsidRDefault="00815810" w:rsidP="00922E79"/>
  <w:p w14:paraId="1654C665" w14:textId="77777777" w:rsidR="00815810" w:rsidRDefault="00815810" w:rsidP="00922E79"/>
  <w:p w14:paraId="4D4BDD0B" w14:textId="77777777" w:rsidR="00815810" w:rsidRDefault="00815810" w:rsidP="00922E79"/>
  <w:p w14:paraId="726BCC5B" w14:textId="77777777" w:rsidR="00815810" w:rsidRDefault="00815810" w:rsidP="00922E79"/>
  <w:p w14:paraId="2C8BA556" w14:textId="77777777" w:rsidR="00815810" w:rsidRDefault="00815810" w:rsidP="00922E79"/>
  <w:p w14:paraId="0452ABD6" w14:textId="77777777" w:rsidR="00815810" w:rsidRDefault="00815810" w:rsidP="00922E79"/>
  <w:p w14:paraId="7296F12E" w14:textId="77777777" w:rsidR="00815810" w:rsidRDefault="00815810" w:rsidP="00922E79"/>
  <w:p w14:paraId="23AF53A5" w14:textId="77777777" w:rsidR="00815810" w:rsidRDefault="00815810" w:rsidP="00922E79"/>
  <w:p w14:paraId="1828A401" w14:textId="77777777" w:rsidR="00815810" w:rsidRDefault="00815810" w:rsidP="00922E79"/>
  <w:p w14:paraId="6A2883A4" w14:textId="77777777" w:rsidR="00815810" w:rsidRDefault="00815810" w:rsidP="00922E79"/>
  <w:p w14:paraId="2F4F1D25" w14:textId="77777777" w:rsidR="00815810" w:rsidRDefault="00815810" w:rsidP="00922E79"/>
  <w:p w14:paraId="091DE3DE" w14:textId="77777777" w:rsidR="00815810" w:rsidRDefault="00815810" w:rsidP="00922E79"/>
  <w:p w14:paraId="5ABB83CE" w14:textId="77777777" w:rsidR="00815810" w:rsidRDefault="00815810" w:rsidP="00922E79"/>
  <w:p w14:paraId="66BC4C9A" w14:textId="77777777" w:rsidR="00815810" w:rsidRDefault="00815810" w:rsidP="00922E79"/>
  <w:p w14:paraId="60D396D2" w14:textId="77777777" w:rsidR="00815810" w:rsidRDefault="00815810" w:rsidP="00922E79"/>
  <w:p w14:paraId="304DDF31" w14:textId="77777777" w:rsidR="00815810" w:rsidRDefault="00815810" w:rsidP="00922E79"/>
  <w:p w14:paraId="367819AB" w14:textId="77777777" w:rsidR="00815810" w:rsidRDefault="00815810" w:rsidP="00922E79"/>
  <w:p w14:paraId="387D77CF" w14:textId="77777777" w:rsidR="00815810" w:rsidRDefault="00815810" w:rsidP="00922E79"/>
  <w:p w14:paraId="406A0D00" w14:textId="77777777" w:rsidR="00815810" w:rsidRDefault="00815810" w:rsidP="00922E79"/>
  <w:p w14:paraId="3F8199CF" w14:textId="77777777" w:rsidR="00815810" w:rsidRDefault="00815810" w:rsidP="00922E79"/>
  <w:p w14:paraId="69F667BF" w14:textId="77777777" w:rsidR="00815810" w:rsidRDefault="00815810" w:rsidP="00922E79"/>
  <w:p w14:paraId="2CF70A84" w14:textId="77777777" w:rsidR="00815810" w:rsidRDefault="00815810" w:rsidP="00922E79"/>
  <w:p w14:paraId="1C5B34A9" w14:textId="77777777" w:rsidR="00815810" w:rsidRDefault="00815810" w:rsidP="00922E79"/>
  <w:p w14:paraId="71FFEE8A" w14:textId="77777777" w:rsidR="00815810" w:rsidRDefault="00815810" w:rsidP="00922E79"/>
  <w:p w14:paraId="026F185A" w14:textId="77777777" w:rsidR="00815810" w:rsidRDefault="00815810" w:rsidP="00922E79"/>
  <w:p w14:paraId="7B05DDAE" w14:textId="77777777" w:rsidR="00815810" w:rsidRDefault="00815810" w:rsidP="00922E79"/>
  <w:p w14:paraId="2B1643C4" w14:textId="77777777" w:rsidR="00815810" w:rsidRDefault="00815810" w:rsidP="00922E79"/>
  <w:p w14:paraId="103281CF" w14:textId="77777777" w:rsidR="00815810" w:rsidRDefault="00815810" w:rsidP="00922E79"/>
  <w:p w14:paraId="7CAAA03D" w14:textId="77777777" w:rsidR="00815810" w:rsidRDefault="00815810" w:rsidP="00922E79"/>
  <w:p w14:paraId="38D22D49" w14:textId="77777777" w:rsidR="00815810" w:rsidRDefault="00815810" w:rsidP="00922E79"/>
  <w:p w14:paraId="72201D5D" w14:textId="77777777" w:rsidR="00815810" w:rsidRDefault="00815810" w:rsidP="00922E79"/>
  <w:p w14:paraId="55135C70" w14:textId="77777777" w:rsidR="00815810" w:rsidRDefault="00815810" w:rsidP="00922E79"/>
  <w:p w14:paraId="62CE2501" w14:textId="77777777" w:rsidR="00815810" w:rsidRDefault="00815810" w:rsidP="00922E79"/>
  <w:p w14:paraId="196E7BEB" w14:textId="77777777" w:rsidR="00815810" w:rsidRDefault="00815810" w:rsidP="00922E79"/>
  <w:p w14:paraId="3E94B712" w14:textId="77777777" w:rsidR="00815810" w:rsidRDefault="00815810" w:rsidP="00922E79"/>
  <w:p w14:paraId="6A3FF911" w14:textId="77777777" w:rsidR="00815810" w:rsidRDefault="00815810" w:rsidP="00922E79"/>
  <w:p w14:paraId="3342DE9D" w14:textId="77777777" w:rsidR="00815810" w:rsidRDefault="00815810" w:rsidP="00922E79"/>
  <w:p w14:paraId="2762F3EB" w14:textId="77777777" w:rsidR="00815810" w:rsidRDefault="00815810" w:rsidP="00922E79"/>
  <w:p w14:paraId="1A3451C5" w14:textId="77777777" w:rsidR="00815810" w:rsidRDefault="00815810" w:rsidP="00922E79"/>
  <w:p w14:paraId="6431AC69" w14:textId="77777777" w:rsidR="00815810" w:rsidRDefault="00815810" w:rsidP="00922E79"/>
  <w:p w14:paraId="60B01AAC" w14:textId="77777777" w:rsidR="00815810" w:rsidRDefault="00815810" w:rsidP="00922E79"/>
  <w:p w14:paraId="5EFC3337" w14:textId="77777777" w:rsidR="00815810" w:rsidRDefault="00815810" w:rsidP="00922E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E7A20"/>
    <w:multiLevelType w:val="hybridMultilevel"/>
    <w:tmpl w:val="A02EAE50"/>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2D5BD2"/>
    <w:multiLevelType w:val="hybridMultilevel"/>
    <w:tmpl w:val="7BC80812"/>
    <w:lvl w:ilvl="0" w:tplc="6708FBC0">
      <w:start w:val="1"/>
      <w:numFmt w:val="bullet"/>
      <w:lvlText w:val=""/>
      <w:lvlJc w:val="left"/>
      <w:pPr>
        <w:ind w:left="1440" w:hanging="360"/>
      </w:pPr>
      <w:rPr>
        <w:rFonts w:ascii="Wingdings" w:hAnsi="Wingdings" w:hint="default"/>
        <w:color w:val="ED7D31"/>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3B6E2D2E"/>
    <w:multiLevelType w:val="hybridMultilevel"/>
    <w:tmpl w:val="DA1C0E6C"/>
    <w:lvl w:ilvl="0" w:tplc="BEB49D18">
      <w:start w:val="1"/>
      <w:numFmt w:val="bullet"/>
      <w:pStyle w:val="Ttulo3"/>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2CE0867"/>
    <w:multiLevelType w:val="hybridMultilevel"/>
    <w:tmpl w:val="1E98144C"/>
    <w:lvl w:ilvl="0" w:tplc="6708FBC0">
      <w:start w:val="1"/>
      <w:numFmt w:val="bullet"/>
      <w:lvlText w:val=""/>
      <w:lvlJc w:val="left"/>
      <w:pPr>
        <w:ind w:left="1440" w:hanging="360"/>
      </w:pPr>
      <w:rPr>
        <w:rFonts w:ascii="Wingdings" w:hAnsi="Wingdings" w:hint="default"/>
        <w:color w:val="ED7D31"/>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49A045B5"/>
    <w:multiLevelType w:val="hybridMultilevel"/>
    <w:tmpl w:val="F3080B42"/>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D626CC7"/>
    <w:multiLevelType w:val="hybridMultilevel"/>
    <w:tmpl w:val="B8E834F0"/>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0D961FB"/>
    <w:multiLevelType w:val="multilevel"/>
    <w:tmpl w:val="5A4A2288"/>
    <w:lvl w:ilvl="0">
      <w:start w:val="1"/>
      <w:numFmt w:val="decimal"/>
      <w:lvlText w:val="%1."/>
      <w:lvlJc w:val="left"/>
      <w:pPr>
        <w:ind w:left="360" w:hanging="360"/>
      </w:pPr>
      <w:rPr>
        <w:rFonts w:ascii="Futura Std Book Bold TTF" w:hAnsi="Futura Std Book Bold TTF" w:hint="default"/>
        <w:color w:val="2E74B5"/>
      </w:rPr>
    </w:lvl>
    <w:lvl w:ilvl="1">
      <w:start w:val="1"/>
      <w:numFmt w:val="decimal"/>
      <w:pStyle w:val="Estilo2"/>
      <w:isLgl/>
      <w:lvlText w:val="%1.%2."/>
      <w:lvlJc w:val="left"/>
      <w:pPr>
        <w:ind w:left="436" w:hanging="360"/>
      </w:pPr>
    </w:lvl>
    <w:lvl w:ilvl="2">
      <w:start w:val="1"/>
      <w:numFmt w:val="decimal"/>
      <w:isLgl/>
      <w:lvlText w:val="%1.%2.%3."/>
      <w:lvlJc w:val="left"/>
      <w:pPr>
        <w:ind w:left="796" w:hanging="720"/>
      </w:pPr>
      <w:rPr>
        <w:rFonts w:ascii="CAIXA Std" w:hAnsi="CAIXA Std" w:hint="default"/>
        <w:sz w:val="24"/>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7" w15:restartNumberingAfterBreak="0">
    <w:nsid w:val="58591AAE"/>
    <w:multiLevelType w:val="hybridMultilevel"/>
    <w:tmpl w:val="961053A8"/>
    <w:lvl w:ilvl="0" w:tplc="6708FBC0">
      <w:start w:val="1"/>
      <w:numFmt w:val="bullet"/>
      <w:lvlText w:val=""/>
      <w:lvlJc w:val="left"/>
      <w:pPr>
        <w:ind w:left="1440" w:hanging="360"/>
      </w:pPr>
      <w:rPr>
        <w:rFonts w:ascii="Wingdings" w:hAnsi="Wingdings" w:hint="default"/>
        <w:color w:val="ED7D31"/>
      </w:rPr>
    </w:lvl>
    <w:lvl w:ilvl="1" w:tplc="04160003" w:tentative="1">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5B4235DC"/>
    <w:multiLevelType w:val="hybridMultilevel"/>
    <w:tmpl w:val="F6B4FF30"/>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C417783"/>
    <w:multiLevelType w:val="singleLevel"/>
    <w:tmpl w:val="59DA9128"/>
    <w:lvl w:ilvl="0">
      <w:start w:val="3"/>
      <w:numFmt w:val="upperLetter"/>
      <w:pStyle w:val="Ttulo7"/>
      <w:lvlText w:val="%1."/>
      <w:lvlJc w:val="left"/>
      <w:pPr>
        <w:tabs>
          <w:tab w:val="num" w:pos="360"/>
        </w:tabs>
        <w:ind w:left="360" w:hanging="360"/>
      </w:pPr>
    </w:lvl>
  </w:abstractNum>
  <w:abstractNum w:abstractNumId="10" w15:restartNumberingAfterBreak="0">
    <w:nsid w:val="5FE05C12"/>
    <w:multiLevelType w:val="hybridMultilevel"/>
    <w:tmpl w:val="F6248A44"/>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5177BAB"/>
    <w:multiLevelType w:val="hybridMultilevel"/>
    <w:tmpl w:val="52E4763A"/>
    <w:lvl w:ilvl="0" w:tplc="04160013">
      <w:start w:val="1"/>
      <w:numFmt w:val="upperRoman"/>
      <w:lvlText w:val="%1."/>
      <w:lvlJc w:val="righ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6C9603FF"/>
    <w:multiLevelType w:val="hybridMultilevel"/>
    <w:tmpl w:val="F5FC4DD0"/>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25F71B4"/>
    <w:multiLevelType w:val="hybridMultilevel"/>
    <w:tmpl w:val="D1960614"/>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5DB268B"/>
    <w:multiLevelType w:val="hybridMultilevel"/>
    <w:tmpl w:val="DEA628B2"/>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EAC59C7"/>
    <w:multiLevelType w:val="hybridMultilevel"/>
    <w:tmpl w:val="C36CA56C"/>
    <w:lvl w:ilvl="0" w:tplc="6708FBC0">
      <w:start w:val="1"/>
      <w:numFmt w:val="bullet"/>
      <w:lvlText w:val=""/>
      <w:lvlJc w:val="left"/>
      <w:pPr>
        <w:ind w:left="720" w:hanging="360"/>
      </w:pPr>
      <w:rPr>
        <w:rFonts w:ascii="Wingdings" w:hAnsi="Wingdings" w:hint="default"/>
        <w:color w:val="ED7D3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2905580">
    <w:abstractNumId w:val="6"/>
  </w:num>
  <w:num w:numId="2" w16cid:durableId="801535393">
    <w:abstractNumId w:val="9"/>
  </w:num>
  <w:num w:numId="3" w16cid:durableId="1793674494">
    <w:abstractNumId w:val="11"/>
  </w:num>
  <w:num w:numId="4" w16cid:durableId="1971982893">
    <w:abstractNumId w:val="1"/>
  </w:num>
  <w:num w:numId="5" w16cid:durableId="243027458">
    <w:abstractNumId w:val="3"/>
  </w:num>
  <w:num w:numId="6" w16cid:durableId="1698382598">
    <w:abstractNumId w:val="5"/>
  </w:num>
  <w:num w:numId="7" w16cid:durableId="2053724588">
    <w:abstractNumId w:val="4"/>
  </w:num>
  <w:num w:numId="8" w16cid:durableId="1540969375">
    <w:abstractNumId w:val="13"/>
  </w:num>
  <w:num w:numId="9" w16cid:durableId="850333696">
    <w:abstractNumId w:val="8"/>
  </w:num>
  <w:num w:numId="10" w16cid:durableId="1956675421">
    <w:abstractNumId w:val="12"/>
  </w:num>
  <w:num w:numId="11" w16cid:durableId="1438595212">
    <w:abstractNumId w:val="14"/>
  </w:num>
  <w:num w:numId="12" w16cid:durableId="539057269">
    <w:abstractNumId w:val="10"/>
  </w:num>
  <w:num w:numId="13" w16cid:durableId="1360475682">
    <w:abstractNumId w:val="15"/>
  </w:num>
  <w:num w:numId="14" w16cid:durableId="40175777">
    <w:abstractNumId w:val="2"/>
  </w:num>
  <w:num w:numId="15" w16cid:durableId="946883789">
    <w:abstractNumId w:val="0"/>
  </w:num>
  <w:num w:numId="16" w16cid:durableId="196624032">
    <w:abstractNumId w:val="7"/>
  </w:num>
  <w:num w:numId="17" w16cid:durableId="9906717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attachedTemplate r:id="rId1"/>
  <w:doNotTrackMoves/>
  <w:documentProtection w:edit="readOnly" w:formatting="1" w:enforcement="1" w:cryptProviderType="rsaAES" w:cryptAlgorithmClass="hash" w:cryptAlgorithmType="typeAny" w:cryptAlgorithmSid="14" w:cryptSpinCount="100000" w:hash="zfXX4lRoOzLuP3BH1TAXENdJ1MJ+LjADATDUBhoiojvrNy/U6o/g+e60+CQnlA344rLl6dlWm0gTiUOMQStGqg==" w:salt="y2DslcWc5hD8Bb2w0QfNQg=="/>
  <w:defaultTabStop w:val="709"/>
  <w:hyphenationZone w:val="425"/>
  <w:characterSpacingControl w:val="doNotCompress"/>
  <w:hdrShapeDefaults>
    <o:shapedefaults v:ext="edit" spidmax="209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03DA"/>
    <w:rsid w:val="00001FCB"/>
    <w:rsid w:val="000023EF"/>
    <w:rsid w:val="0000440C"/>
    <w:rsid w:val="00005E94"/>
    <w:rsid w:val="000103DA"/>
    <w:rsid w:val="00010F72"/>
    <w:rsid w:val="00012624"/>
    <w:rsid w:val="00013366"/>
    <w:rsid w:val="000150D0"/>
    <w:rsid w:val="000164CC"/>
    <w:rsid w:val="00020AB5"/>
    <w:rsid w:val="000216DC"/>
    <w:rsid w:val="0002233C"/>
    <w:rsid w:val="00024FBB"/>
    <w:rsid w:val="00027A0C"/>
    <w:rsid w:val="00032EFA"/>
    <w:rsid w:val="000366CE"/>
    <w:rsid w:val="000401B8"/>
    <w:rsid w:val="00040B1A"/>
    <w:rsid w:val="000416BE"/>
    <w:rsid w:val="000432C4"/>
    <w:rsid w:val="00043BA3"/>
    <w:rsid w:val="00043D0E"/>
    <w:rsid w:val="00051CB0"/>
    <w:rsid w:val="00053684"/>
    <w:rsid w:val="000541AF"/>
    <w:rsid w:val="00054A76"/>
    <w:rsid w:val="00055B24"/>
    <w:rsid w:val="00055C8B"/>
    <w:rsid w:val="00055D0C"/>
    <w:rsid w:val="000564B4"/>
    <w:rsid w:val="00057446"/>
    <w:rsid w:val="0006163D"/>
    <w:rsid w:val="0006266B"/>
    <w:rsid w:val="000635D9"/>
    <w:rsid w:val="00064093"/>
    <w:rsid w:val="00064844"/>
    <w:rsid w:val="000649FC"/>
    <w:rsid w:val="00064DFB"/>
    <w:rsid w:val="000657B0"/>
    <w:rsid w:val="00065AB0"/>
    <w:rsid w:val="00065AF6"/>
    <w:rsid w:val="00065D40"/>
    <w:rsid w:val="000679DD"/>
    <w:rsid w:val="000703A5"/>
    <w:rsid w:val="000718E5"/>
    <w:rsid w:val="0007227D"/>
    <w:rsid w:val="00072E62"/>
    <w:rsid w:val="00075AB4"/>
    <w:rsid w:val="00076295"/>
    <w:rsid w:val="00076971"/>
    <w:rsid w:val="000770A0"/>
    <w:rsid w:val="0008177C"/>
    <w:rsid w:val="00082659"/>
    <w:rsid w:val="00082863"/>
    <w:rsid w:val="00083384"/>
    <w:rsid w:val="00083469"/>
    <w:rsid w:val="00085304"/>
    <w:rsid w:val="0008675C"/>
    <w:rsid w:val="00087BC5"/>
    <w:rsid w:val="0009081B"/>
    <w:rsid w:val="00091360"/>
    <w:rsid w:val="0009284E"/>
    <w:rsid w:val="00094362"/>
    <w:rsid w:val="000955F0"/>
    <w:rsid w:val="000A370A"/>
    <w:rsid w:val="000A4E4C"/>
    <w:rsid w:val="000A614B"/>
    <w:rsid w:val="000A6C55"/>
    <w:rsid w:val="000B4BA7"/>
    <w:rsid w:val="000B6F7F"/>
    <w:rsid w:val="000C0A28"/>
    <w:rsid w:val="000C26AB"/>
    <w:rsid w:val="000C26E0"/>
    <w:rsid w:val="000C5097"/>
    <w:rsid w:val="000C54A8"/>
    <w:rsid w:val="000C7CFC"/>
    <w:rsid w:val="000D0C3D"/>
    <w:rsid w:val="000D1B57"/>
    <w:rsid w:val="000D307D"/>
    <w:rsid w:val="000D3EE0"/>
    <w:rsid w:val="000D54A9"/>
    <w:rsid w:val="000D5662"/>
    <w:rsid w:val="000D6879"/>
    <w:rsid w:val="000D6F28"/>
    <w:rsid w:val="000E07AB"/>
    <w:rsid w:val="000E3366"/>
    <w:rsid w:val="000E397E"/>
    <w:rsid w:val="000E58DE"/>
    <w:rsid w:val="000E631A"/>
    <w:rsid w:val="000E7294"/>
    <w:rsid w:val="000F024B"/>
    <w:rsid w:val="000F04F6"/>
    <w:rsid w:val="000F07EC"/>
    <w:rsid w:val="000F1D12"/>
    <w:rsid w:val="000F4D02"/>
    <w:rsid w:val="000F4F8A"/>
    <w:rsid w:val="000F6402"/>
    <w:rsid w:val="000F6ED3"/>
    <w:rsid w:val="000F7F8F"/>
    <w:rsid w:val="00101260"/>
    <w:rsid w:val="00102E6F"/>
    <w:rsid w:val="00103195"/>
    <w:rsid w:val="00104D57"/>
    <w:rsid w:val="00107D1E"/>
    <w:rsid w:val="00114B43"/>
    <w:rsid w:val="00114FF9"/>
    <w:rsid w:val="001158A1"/>
    <w:rsid w:val="00115DFE"/>
    <w:rsid w:val="0011640B"/>
    <w:rsid w:val="00120459"/>
    <w:rsid w:val="00123798"/>
    <w:rsid w:val="001315C2"/>
    <w:rsid w:val="0013269B"/>
    <w:rsid w:val="00140F8D"/>
    <w:rsid w:val="001428E8"/>
    <w:rsid w:val="00150D3D"/>
    <w:rsid w:val="00151A64"/>
    <w:rsid w:val="00152E49"/>
    <w:rsid w:val="00153667"/>
    <w:rsid w:val="00155D98"/>
    <w:rsid w:val="0015628A"/>
    <w:rsid w:val="00163465"/>
    <w:rsid w:val="00163482"/>
    <w:rsid w:val="001637E4"/>
    <w:rsid w:val="00170C43"/>
    <w:rsid w:val="001813A7"/>
    <w:rsid w:val="001833A5"/>
    <w:rsid w:val="00185828"/>
    <w:rsid w:val="001907E3"/>
    <w:rsid w:val="00190B06"/>
    <w:rsid w:val="001928D8"/>
    <w:rsid w:val="001936EC"/>
    <w:rsid w:val="00193CCC"/>
    <w:rsid w:val="00195503"/>
    <w:rsid w:val="001962C4"/>
    <w:rsid w:val="001A2728"/>
    <w:rsid w:val="001A50EB"/>
    <w:rsid w:val="001B2670"/>
    <w:rsid w:val="001B2B47"/>
    <w:rsid w:val="001B473A"/>
    <w:rsid w:val="001B5A56"/>
    <w:rsid w:val="001B64B9"/>
    <w:rsid w:val="001C005D"/>
    <w:rsid w:val="001C1A33"/>
    <w:rsid w:val="001C2D79"/>
    <w:rsid w:val="001C434C"/>
    <w:rsid w:val="001C44B7"/>
    <w:rsid w:val="001C495A"/>
    <w:rsid w:val="001C70BD"/>
    <w:rsid w:val="001C765E"/>
    <w:rsid w:val="001D00EB"/>
    <w:rsid w:val="001D1DD4"/>
    <w:rsid w:val="001D229F"/>
    <w:rsid w:val="001D32F2"/>
    <w:rsid w:val="001D5785"/>
    <w:rsid w:val="001D61B8"/>
    <w:rsid w:val="001D7106"/>
    <w:rsid w:val="001E2353"/>
    <w:rsid w:val="001E2698"/>
    <w:rsid w:val="001E532C"/>
    <w:rsid w:val="001E63C2"/>
    <w:rsid w:val="001F0AC1"/>
    <w:rsid w:val="001F3540"/>
    <w:rsid w:val="001F6676"/>
    <w:rsid w:val="0020082A"/>
    <w:rsid w:val="00201422"/>
    <w:rsid w:val="002015E8"/>
    <w:rsid w:val="00204084"/>
    <w:rsid w:val="00212584"/>
    <w:rsid w:val="0021357C"/>
    <w:rsid w:val="002135E7"/>
    <w:rsid w:val="002146DE"/>
    <w:rsid w:val="00220605"/>
    <w:rsid w:val="0022196F"/>
    <w:rsid w:val="002314DA"/>
    <w:rsid w:val="002330C0"/>
    <w:rsid w:val="002371D2"/>
    <w:rsid w:val="00237861"/>
    <w:rsid w:val="00251C13"/>
    <w:rsid w:val="00252CCA"/>
    <w:rsid w:val="00254ACF"/>
    <w:rsid w:val="00254C1D"/>
    <w:rsid w:val="00256D79"/>
    <w:rsid w:val="00265A89"/>
    <w:rsid w:val="0026768B"/>
    <w:rsid w:val="002676AE"/>
    <w:rsid w:val="00267BB7"/>
    <w:rsid w:val="00271404"/>
    <w:rsid w:val="002716A2"/>
    <w:rsid w:val="002768B0"/>
    <w:rsid w:val="002777FC"/>
    <w:rsid w:val="0028056D"/>
    <w:rsid w:val="00281378"/>
    <w:rsid w:val="00283550"/>
    <w:rsid w:val="00283913"/>
    <w:rsid w:val="0028489C"/>
    <w:rsid w:val="00284CDE"/>
    <w:rsid w:val="00285D20"/>
    <w:rsid w:val="00286C26"/>
    <w:rsid w:val="00286E78"/>
    <w:rsid w:val="0028743E"/>
    <w:rsid w:val="00287FF1"/>
    <w:rsid w:val="00290E0D"/>
    <w:rsid w:val="00293F6D"/>
    <w:rsid w:val="002968BC"/>
    <w:rsid w:val="002A0A2E"/>
    <w:rsid w:val="002A10AC"/>
    <w:rsid w:val="002A1A7D"/>
    <w:rsid w:val="002A6FE8"/>
    <w:rsid w:val="002B0F6C"/>
    <w:rsid w:val="002B2877"/>
    <w:rsid w:val="002B31EB"/>
    <w:rsid w:val="002B51FD"/>
    <w:rsid w:val="002B572B"/>
    <w:rsid w:val="002B62CF"/>
    <w:rsid w:val="002B7186"/>
    <w:rsid w:val="002B75D5"/>
    <w:rsid w:val="002C301A"/>
    <w:rsid w:val="002C35E0"/>
    <w:rsid w:val="002C3B56"/>
    <w:rsid w:val="002C3DEF"/>
    <w:rsid w:val="002C5DF1"/>
    <w:rsid w:val="002C6200"/>
    <w:rsid w:val="002C78EF"/>
    <w:rsid w:val="002C7B87"/>
    <w:rsid w:val="002D065C"/>
    <w:rsid w:val="002D1234"/>
    <w:rsid w:val="002D4D68"/>
    <w:rsid w:val="002E2243"/>
    <w:rsid w:val="002E77B2"/>
    <w:rsid w:val="002F0888"/>
    <w:rsid w:val="002F4103"/>
    <w:rsid w:val="002F5FA2"/>
    <w:rsid w:val="002F6F8A"/>
    <w:rsid w:val="002F758F"/>
    <w:rsid w:val="00305609"/>
    <w:rsid w:val="00305D05"/>
    <w:rsid w:val="003061D9"/>
    <w:rsid w:val="00307A22"/>
    <w:rsid w:val="00310470"/>
    <w:rsid w:val="00310639"/>
    <w:rsid w:val="003106AA"/>
    <w:rsid w:val="003113DA"/>
    <w:rsid w:val="00312A59"/>
    <w:rsid w:val="00327E33"/>
    <w:rsid w:val="0033196E"/>
    <w:rsid w:val="00332416"/>
    <w:rsid w:val="00332BBC"/>
    <w:rsid w:val="00332D81"/>
    <w:rsid w:val="0033423C"/>
    <w:rsid w:val="003342BC"/>
    <w:rsid w:val="00336FE5"/>
    <w:rsid w:val="00337A29"/>
    <w:rsid w:val="0034012A"/>
    <w:rsid w:val="003421B2"/>
    <w:rsid w:val="0034324E"/>
    <w:rsid w:val="00344F19"/>
    <w:rsid w:val="00346DEB"/>
    <w:rsid w:val="00352A28"/>
    <w:rsid w:val="00353A89"/>
    <w:rsid w:val="00355001"/>
    <w:rsid w:val="00356C90"/>
    <w:rsid w:val="00357E61"/>
    <w:rsid w:val="00360B11"/>
    <w:rsid w:val="00361B8C"/>
    <w:rsid w:val="00361C24"/>
    <w:rsid w:val="003626D9"/>
    <w:rsid w:val="00362E77"/>
    <w:rsid w:val="00363193"/>
    <w:rsid w:val="00364204"/>
    <w:rsid w:val="00367463"/>
    <w:rsid w:val="00370195"/>
    <w:rsid w:val="0037600B"/>
    <w:rsid w:val="003766C3"/>
    <w:rsid w:val="003778D8"/>
    <w:rsid w:val="00380CFE"/>
    <w:rsid w:val="003818A4"/>
    <w:rsid w:val="00381B93"/>
    <w:rsid w:val="003820F8"/>
    <w:rsid w:val="0038349B"/>
    <w:rsid w:val="00386B5B"/>
    <w:rsid w:val="00386BA2"/>
    <w:rsid w:val="00390C64"/>
    <w:rsid w:val="0039144E"/>
    <w:rsid w:val="00393DB5"/>
    <w:rsid w:val="0039424E"/>
    <w:rsid w:val="00397306"/>
    <w:rsid w:val="00397B20"/>
    <w:rsid w:val="003A227E"/>
    <w:rsid w:val="003A2556"/>
    <w:rsid w:val="003A4B94"/>
    <w:rsid w:val="003A6170"/>
    <w:rsid w:val="003A73E6"/>
    <w:rsid w:val="003B020E"/>
    <w:rsid w:val="003B4F3B"/>
    <w:rsid w:val="003C5A2B"/>
    <w:rsid w:val="003C6EA0"/>
    <w:rsid w:val="003D171B"/>
    <w:rsid w:val="003D5960"/>
    <w:rsid w:val="003D5CDF"/>
    <w:rsid w:val="003E2840"/>
    <w:rsid w:val="003E2D99"/>
    <w:rsid w:val="003F1E3B"/>
    <w:rsid w:val="003F231C"/>
    <w:rsid w:val="003F33D8"/>
    <w:rsid w:val="003F3DC7"/>
    <w:rsid w:val="003F6499"/>
    <w:rsid w:val="003F66D9"/>
    <w:rsid w:val="003F7409"/>
    <w:rsid w:val="0040061D"/>
    <w:rsid w:val="004015C8"/>
    <w:rsid w:val="004124F5"/>
    <w:rsid w:val="00412E7A"/>
    <w:rsid w:val="00413309"/>
    <w:rsid w:val="0042002D"/>
    <w:rsid w:val="004207DD"/>
    <w:rsid w:val="00422051"/>
    <w:rsid w:val="004224B1"/>
    <w:rsid w:val="00422D17"/>
    <w:rsid w:val="004243B5"/>
    <w:rsid w:val="0042602F"/>
    <w:rsid w:val="004302D9"/>
    <w:rsid w:val="004310D5"/>
    <w:rsid w:val="00435B74"/>
    <w:rsid w:val="00437A4F"/>
    <w:rsid w:val="00437E20"/>
    <w:rsid w:val="00441086"/>
    <w:rsid w:val="004415D5"/>
    <w:rsid w:val="00441A24"/>
    <w:rsid w:val="004421D9"/>
    <w:rsid w:val="004430D8"/>
    <w:rsid w:val="00445E66"/>
    <w:rsid w:val="00446077"/>
    <w:rsid w:val="004472A5"/>
    <w:rsid w:val="004504F4"/>
    <w:rsid w:val="00451A49"/>
    <w:rsid w:val="0045211C"/>
    <w:rsid w:val="00453C47"/>
    <w:rsid w:val="004602B2"/>
    <w:rsid w:val="00462F2F"/>
    <w:rsid w:val="00464D35"/>
    <w:rsid w:val="004679DE"/>
    <w:rsid w:val="00470438"/>
    <w:rsid w:val="004713A9"/>
    <w:rsid w:val="00472749"/>
    <w:rsid w:val="00473C0C"/>
    <w:rsid w:val="004740FA"/>
    <w:rsid w:val="00474FF1"/>
    <w:rsid w:val="00475C6F"/>
    <w:rsid w:val="00482753"/>
    <w:rsid w:val="00483ADA"/>
    <w:rsid w:val="00485B47"/>
    <w:rsid w:val="0048666E"/>
    <w:rsid w:val="004879CB"/>
    <w:rsid w:val="00490D4A"/>
    <w:rsid w:val="004926A7"/>
    <w:rsid w:val="0049566F"/>
    <w:rsid w:val="004957FE"/>
    <w:rsid w:val="004A2E16"/>
    <w:rsid w:val="004A5139"/>
    <w:rsid w:val="004B018C"/>
    <w:rsid w:val="004B0626"/>
    <w:rsid w:val="004B0801"/>
    <w:rsid w:val="004B1062"/>
    <w:rsid w:val="004B23FB"/>
    <w:rsid w:val="004B2416"/>
    <w:rsid w:val="004B24B9"/>
    <w:rsid w:val="004B3FEA"/>
    <w:rsid w:val="004B6B35"/>
    <w:rsid w:val="004B6E21"/>
    <w:rsid w:val="004B720A"/>
    <w:rsid w:val="004B7B17"/>
    <w:rsid w:val="004C0549"/>
    <w:rsid w:val="004D2322"/>
    <w:rsid w:val="004D30DB"/>
    <w:rsid w:val="004D4B2F"/>
    <w:rsid w:val="004D688D"/>
    <w:rsid w:val="004D6EA0"/>
    <w:rsid w:val="004E03C6"/>
    <w:rsid w:val="004E3CEA"/>
    <w:rsid w:val="004E77D8"/>
    <w:rsid w:val="004E7816"/>
    <w:rsid w:val="004E7D67"/>
    <w:rsid w:val="004F1FE2"/>
    <w:rsid w:val="004F5A5B"/>
    <w:rsid w:val="004F5CF9"/>
    <w:rsid w:val="004F635E"/>
    <w:rsid w:val="004F749F"/>
    <w:rsid w:val="005003B0"/>
    <w:rsid w:val="00500934"/>
    <w:rsid w:val="005042AB"/>
    <w:rsid w:val="00504C21"/>
    <w:rsid w:val="005051D4"/>
    <w:rsid w:val="00505407"/>
    <w:rsid w:val="00507934"/>
    <w:rsid w:val="005079DB"/>
    <w:rsid w:val="00507A85"/>
    <w:rsid w:val="005106EC"/>
    <w:rsid w:val="00511E3E"/>
    <w:rsid w:val="00513759"/>
    <w:rsid w:val="00513ED8"/>
    <w:rsid w:val="005146B4"/>
    <w:rsid w:val="00514D4E"/>
    <w:rsid w:val="0052418E"/>
    <w:rsid w:val="00526AB2"/>
    <w:rsid w:val="0052736E"/>
    <w:rsid w:val="0052739C"/>
    <w:rsid w:val="00531333"/>
    <w:rsid w:val="0053341A"/>
    <w:rsid w:val="0053421B"/>
    <w:rsid w:val="00535314"/>
    <w:rsid w:val="00535622"/>
    <w:rsid w:val="00535AC8"/>
    <w:rsid w:val="005412AA"/>
    <w:rsid w:val="00546227"/>
    <w:rsid w:val="00546B71"/>
    <w:rsid w:val="00546C25"/>
    <w:rsid w:val="00547376"/>
    <w:rsid w:val="005570B6"/>
    <w:rsid w:val="00557C6F"/>
    <w:rsid w:val="005616E2"/>
    <w:rsid w:val="005676C1"/>
    <w:rsid w:val="00567CB0"/>
    <w:rsid w:val="00571CB7"/>
    <w:rsid w:val="005729B0"/>
    <w:rsid w:val="00574310"/>
    <w:rsid w:val="00576133"/>
    <w:rsid w:val="00577118"/>
    <w:rsid w:val="00581CF5"/>
    <w:rsid w:val="005828B9"/>
    <w:rsid w:val="005861A4"/>
    <w:rsid w:val="005866DA"/>
    <w:rsid w:val="0059084A"/>
    <w:rsid w:val="00590E3D"/>
    <w:rsid w:val="00592B2E"/>
    <w:rsid w:val="00592D5A"/>
    <w:rsid w:val="00593383"/>
    <w:rsid w:val="00596963"/>
    <w:rsid w:val="005977E3"/>
    <w:rsid w:val="005A12FC"/>
    <w:rsid w:val="005A4854"/>
    <w:rsid w:val="005A6809"/>
    <w:rsid w:val="005A6E3A"/>
    <w:rsid w:val="005A7258"/>
    <w:rsid w:val="005A7B5B"/>
    <w:rsid w:val="005B0593"/>
    <w:rsid w:val="005B6834"/>
    <w:rsid w:val="005B6D49"/>
    <w:rsid w:val="005C1C92"/>
    <w:rsid w:val="005C4D38"/>
    <w:rsid w:val="005D0A47"/>
    <w:rsid w:val="005D1369"/>
    <w:rsid w:val="005D5988"/>
    <w:rsid w:val="005D5E7D"/>
    <w:rsid w:val="005D5F65"/>
    <w:rsid w:val="005D7A0A"/>
    <w:rsid w:val="005E0134"/>
    <w:rsid w:val="005E2521"/>
    <w:rsid w:val="005E299B"/>
    <w:rsid w:val="005E2BDE"/>
    <w:rsid w:val="005E4187"/>
    <w:rsid w:val="005E5166"/>
    <w:rsid w:val="005E548D"/>
    <w:rsid w:val="005E58F0"/>
    <w:rsid w:val="005E7F3E"/>
    <w:rsid w:val="005F0345"/>
    <w:rsid w:val="005F0C07"/>
    <w:rsid w:val="005F2F86"/>
    <w:rsid w:val="005F5998"/>
    <w:rsid w:val="00600BE8"/>
    <w:rsid w:val="00603805"/>
    <w:rsid w:val="0060604A"/>
    <w:rsid w:val="0061152A"/>
    <w:rsid w:val="00614AD4"/>
    <w:rsid w:val="00620182"/>
    <w:rsid w:val="00620DC0"/>
    <w:rsid w:val="006222D5"/>
    <w:rsid w:val="00624108"/>
    <w:rsid w:val="00624F49"/>
    <w:rsid w:val="006253DA"/>
    <w:rsid w:val="006267ED"/>
    <w:rsid w:val="006269ED"/>
    <w:rsid w:val="00627597"/>
    <w:rsid w:val="00631906"/>
    <w:rsid w:val="00631F7E"/>
    <w:rsid w:val="0063451E"/>
    <w:rsid w:val="00634679"/>
    <w:rsid w:val="00634828"/>
    <w:rsid w:val="00635EB3"/>
    <w:rsid w:val="00637540"/>
    <w:rsid w:val="00641038"/>
    <w:rsid w:val="00643C24"/>
    <w:rsid w:val="00643EB8"/>
    <w:rsid w:val="00646B99"/>
    <w:rsid w:val="00647F91"/>
    <w:rsid w:val="00653C53"/>
    <w:rsid w:val="00657809"/>
    <w:rsid w:val="00660372"/>
    <w:rsid w:val="00661617"/>
    <w:rsid w:val="0066439D"/>
    <w:rsid w:val="006654D0"/>
    <w:rsid w:val="006654E9"/>
    <w:rsid w:val="0066570C"/>
    <w:rsid w:val="00672FDA"/>
    <w:rsid w:val="00673476"/>
    <w:rsid w:val="00673B6E"/>
    <w:rsid w:val="006751D1"/>
    <w:rsid w:val="006754D6"/>
    <w:rsid w:val="00683023"/>
    <w:rsid w:val="00684E17"/>
    <w:rsid w:val="00687F84"/>
    <w:rsid w:val="0069013A"/>
    <w:rsid w:val="0069379F"/>
    <w:rsid w:val="006939FF"/>
    <w:rsid w:val="006A0157"/>
    <w:rsid w:val="006A1F83"/>
    <w:rsid w:val="006A277C"/>
    <w:rsid w:val="006A38B2"/>
    <w:rsid w:val="006A5E93"/>
    <w:rsid w:val="006A6646"/>
    <w:rsid w:val="006A6F05"/>
    <w:rsid w:val="006A72AB"/>
    <w:rsid w:val="006A75C4"/>
    <w:rsid w:val="006B085E"/>
    <w:rsid w:val="006B1220"/>
    <w:rsid w:val="006B2ED7"/>
    <w:rsid w:val="006B2FB9"/>
    <w:rsid w:val="006B327D"/>
    <w:rsid w:val="006C14E8"/>
    <w:rsid w:val="006C2892"/>
    <w:rsid w:val="006C3D0A"/>
    <w:rsid w:val="006C6118"/>
    <w:rsid w:val="006C76C7"/>
    <w:rsid w:val="006D05E4"/>
    <w:rsid w:val="006D1ED7"/>
    <w:rsid w:val="006D34C8"/>
    <w:rsid w:val="006D3BE5"/>
    <w:rsid w:val="006D3F05"/>
    <w:rsid w:val="006D4D3E"/>
    <w:rsid w:val="006D5677"/>
    <w:rsid w:val="006D5D85"/>
    <w:rsid w:val="006E04A5"/>
    <w:rsid w:val="006E06B0"/>
    <w:rsid w:val="006E2CC2"/>
    <w:rsid w:val="006E4B7C"/>
    <w:rsid w:val="006E59C7"/>
    <w:rsid w:val="006E736C"/>
    <w:rsid w:val="006F1508"/>
    <w:rsid w:val="006F1936"/>
    <w:rsid w:val="006F3E3F"/>
    <w:rsid w:val="006F43EC"/>
    <w:rsid w:val="006F440D"/>
    <w:rsid w:val="006F4D70"/>
    <w:rsid w:val="00700A53"/>
    <w:rsid w:val="00702EE5"/>
    <w:rsid w:val="0070341F"/>
    <w:rsid w:val="00703642"/>
    <w:rsid w:val="007044DD"/>
    <w:rsid w:val="007045B7"/>
    <w:rsid w:val="0070491B"/>
    <w:rsid w:val="00704CB9"/>
    <w:rsid w:val="00706FF7"/>
    <w:rsid w:val="00711684"/>
    <w:rsid w:val="00711848"/>
    <w:rsid w:val="00712FA3"/>
    <w:rsid w:val="00713086"/>
    <w:rsid w:val="007133BD"/>
    <w:rsid w:val="00714ABD"/>
    <w:rsid w:val="00714F83"/>
    <w:rsid w:val="00717085"/>
    <w:rsid w:val="007178FF"/>
    <w:rsid w:val="00717AC1"/>
    <w:rsid w:val="00720885"/>
    <w:rsid w:val="00721D3C"/>
    <w:rsid w:val="00722BA1"/>
    <w:rsid w:val="00723D9D"/>
    <w:rsid w:val="00730EEF"/>
    <w:rsid w:val="00731266"/>
    <w:rsid w:val="00733830"/>
    <w:rsid w:val="00734AB9"/>
    <w:rsid w:val="00735168"/>
    <w:rsid w:val="00735D3E"/>
    <w:rsid w:val="00737CC3"/>
    <w:rsid w:val="00740480"/>
    <w:rsid w:val="00740BC0"/>
    <w:rsid w:val="00741CEE"/>
    <w:rsid w:val="007432CE"/>
    <w:rsid w:val="0074378F"/>
    <w:rsid w:val="0074424A"/>
    <w:rsid w:val="00744DBE"/>
    <w:rsid w:val="007451F5"/>
    <w:rsid w:val="0074611C"/>
    <w:rsid w:val="0074623D"/>
    <w:rsid w:val="00746D30"/>
    <w:rsid w:val="00750D7B"/>
    <w:rsid w:val="007519D5"/>
    <w:rsid w:val="00754061"/>
    <w:rsid w:val="00757794"/>
    <w:rsid w:val="00762AF8"/>
    <w:rsid w:val="00763AEC"/>
    <w:rsid w:val="0076491A"/>
    <w:rsid w:val="00767B67"/>
    <w:rsid w:val="00770407"/>
    <w:rsid w:val="007711E2"/>
    <w:rsid w:val="00771327"/>
    <w:rsid w:val="007718AB"/>
    <w:rsid w:val="007720FD"/>
    <w:rsid w:val="007730BE"/>
    <w:rsid w:val="00775998"/>
    <w:rsid w:val="00775EE2"/>
    <w:rsid w:val="00780E04"/>
    <w:rsid w:val="0078512F"/>
    <w:rsid w:val="00786B14"/>
    <w:rsid w:val="00786DB1"/>
    <w:rsid w:val="00787621"/>
    <w:rsid w:val="00791866"/>
    <w:rsid w:val="007923E7"/>
    <w:rsid w:val="007934D1"/>
    <w:rsid w:val="00793F5C"/>
    <w:rsid w:val="00794794"/>
    <w:rsid w:val="00795078"/>
    <w:rsid w:val="00795314"/>
    <w:rsid w:val="007A2360"/>
    <w:rsid w:val="007A5A0A"/>
    <w:rsid w:val="007A7292"/>
    <w:rsid w:val="007A7EA4"/>
    <w:rsid w:val="007B198D"/>
    <w:rsid w:val="007B31DA"/>
    <w:rsid w:val="007B3945"/>
    <w:rsid w:val="007B4428"/>
    <w:rsid w:val="007B4ACF"/>
    <w:rsid w:val="007B77F4"/>
    <w:rsid w:val="007B7BD4"/>
    <w:rsid w:val="007C17B4"/>
    <w:rsid w:val="007C17CC"/>
    <w:rsid w:val="007C1905"/>
    <w:rsid w:val="007C1AD6"/>
    <w:rsid w:val="007C2142"/>
    <w:rsid w:val="007C274F"/>
    <w:rsid w:val="007C5E13"/>
    <w:rsid w:val="007D190E"/>
    <w:rsid w:val="007D1C30"/>
    <w:rsid w:val="007D2909"/>
    <w:rsid w:val="007D4B5A"/>
    <w:rsid w:val="007D4DEC"/>
    <w:rsid w:val="007D6F63"/>
    <w:rsid w:val="007D7973"/>
    <w:rsid w:val="007E1BC4"/>
    <w:rsid w:val="007E21CD"/>
    <w:rsid w:val="007E2EDC"/>
    <w:rsid w:val="007E5653"/>
    <w:rsid w:val="007E5744"/>
    <w:rsid w:val="007E5EAE"/>
    <w:rsid w:val="007E60A4"/>
    <w:rsid w:val="007F0A8F"/>
    <w:rsid w:val="007F1EA3"/>
    <w:rsid w:val="007F244A"/>
    <w:rsid w:val="007F4BB3"/>
    <w:rsid w:val="007F5EC0"/>
    <w:rsid w:val="007F6E7A"/>
    <w:rsid w:val="00800758"/>
    <w:rsid w:val="0080413F"/>
    <w:rsid w:val="00804F5D"/>
    <w:rsid w:val="008069EB"/>
    <w:rsid w:val="00811D70"/>
    <w:rsid w:val="00813891"/>
    <w:rsid w:val="00813939"/>
    <w:rsid w:val="0081411A"/>
    <w:rsid w:val="00815490"/>
    <w:rsid w:val="00815810"/>
    <w:rsid w:val="008174CA"/>
    <w:rsid w:val="00817DF9"/>
    <w:rsid w:val="00821B8B"/>
    <w:rsid w:val="00826DB8"/>
    <w:rsid w:val="008315AD"/>
    <w:rsid w:val="00832E42"/>
    <w:rsid w:val="00833254"/>
    <w:rsid w:val="00833E92"/>
    <w:rsid w:val="00835B27"/>
    <w:rsid w:val="00837BC8"/>
    <w:rsid w:val="0084045A"/>
    <w:rsid w:val="008438E1"/>
    <w:rsid w:val="00843E13"/>
    <w:rsid w:val="0084441F"/>
    <w:rsid w:val="008468C5"/>
    <w:rsid w:val="00847841"/>
    <w:rsid w:val="008607F0"/>
    <w:rsid w:val="00860E56"/>
    <w:rsid w:val="00862293"/>
    <w:rsid w:val="008625A8"/>
    <w:rsid w:val="00862717"/>
    <w:rsid w:val="008659C8"/>
    <w:rsid w:val="00870259"/>
    <w:rsid w:val="00870567"/>
    <w:rsid w:val="00874AB7"/>
    <w:rsid w:val="00876151"/>
    <w:rsid w:val="00883BD9"/>
    <w:rsid w:val="00885209"/>
    <w:rsid w:val="00886937"/>
    <w:rsid w:val="00891CBA"/>
    <w:rsid w:val="00894B87"/>
    <w:rsid w:val="008A251C"/>
    <w:rsid w:val="008A44BB"/>
    <w:rsid w:val="008B0B49"/>
    <w:rsid w:val="008B1E42"/>
    <w:rsid w:val="008B4058"/>
    <w:rsid w:val="008B4E4D"/>
    <w:rsid w:val="008B5FEA"/>
    <w:rsid w:val="008B6C86"/>
    <w:rsid w:val="008C564B"/>
    <w:rsid w:val="008D1474"/>
    <w:rsid w:val="008D27D8"/>
    <w:rsid w:val="008D4180"/>
    <w:rsid w:val="008D437E"/>
    <w:rsid w:val="008D504F"/>
    <w:rsid w:val="008D55D5"/>
    <w:rsid w:val="008D5884"/>
    <w:rsid w:val="008D6221"/>
    <w:rsid w:val="008D7341"/>
    <w:rsid w:val="008D7588"/>
    <w:rsid w:val="008E1CBD"/>
    <w:rsid w:val="008E52B3"/>
    <w:rsid w:val="008E63F3"/>
    <w:rsid w:val="008E6E96"/>
    <w:rsid w:val="008E7608"/>
    <w:rsid w:val="008F067A"/>
    <w:rsid w:val="008F0BA1"/>
    <w:rsid w:val="008F0BAC"/>
    <w:rsid w:val="008F152E"/>
    <w:rsid w:val="008F2D43"/>
    <w:rsid w:val="008F3D3A"/>
    <w:rsid w:val="008F4B3A"/>
    <w:rsid w:val="00900FE6"/>
    <w:rsid w:val="009035F0"/>
    <w:rsid w:val="00904E0A"/>
    <w:rsid w:val="00905358"/>
    <w:rsid w:val="00906937"/>
    <w:rsid w:val="00907EB3"/>
    <w:rsid w:val="00913C14"/>
    <w:rsid w:val="00913CDF"/>
    <w:rsid w:val="00914D3F"/>
    <w:rsid w:val="0092267B"/>
    <w:rsid w:val="00922D7C"/>
    <w:rsid w:val="00922E79"/>
    <w:rsid w:val="009230D0"/>
    <w:rsid w:val="00923343"/>
    <w:rsid w:val="00924BFD"/>
    <w:rsid w:val="009255D1"/>
    <w:rsid w:val="00930428"/>
    <w:rsid w:val="00931293"/>
    <w:rsid w:val="00932537"/>
    <w:rsid w:val="00935969"/>
    <w:rsid w:val="00935CE6"/>
    <w:rsid w:val="00936890"/>
    <w:rsid w:val="00936CA6"/>
    <w:rsid w:val="00936D73"/>
    <w:rsid w:val="009450E8"/>
    <w:rsid w:val="00950F59"/>
    <w:rsid w:val="00956BA5"/>
    <w:rsid w:val="00957E10"/>
    <w:rsid w:val="00964048"/>
    <w:rsid w:val="0096427D"/>
    <w:rsid w:val="009653EB"/>
    <w:rsid w:val="00972861"/>
    <w:rsid w:val="00972B50"/>
    <w:rsid w:val="00974B0D"/>
    <w:rsid w:val="009751FD"/>
    <w:rsid w:val="009756FF"/>
    <w:rsid w:val="009758E2"/>
    <w:rsid w:val="00981482"/>
    <w:rsid w:val="00982716"/>
    <w:rsid w:val="0098799F"/>
    <w:rsid w:val="009909EC"/>
    <w:rsid w:val="00991C51"/>
    <w:rsid w:val="00992B6B"/>
    <w:rsid w:val="009A16E4"/>
    <w:rsid w:val="009A2758"/>
    <w:rsid w:val="009A28EC"/>
    <w:rsid w:val="009A2DF1"/>
    <w:rsid w:val="009A2F9E"/>
    <w:rsid w:val="009A403E"/>
    <w:rsid w:val="009A5D3A"/>
    <w:rsid w:val="009A60CA"/>
    <w:rsid w:val="009A682B"/>
    <w:rsid w:val="009A79A0"/>
    <w:rsid w:val="009B232E"/>
    <w:rsid w:val="009B26FF"/>
    <w:rsid w:val="009B372C"/>
    <w:rsid w:val="009B5ADD"/>
    <w:rsid w:val="009C1EAC"/>
    <w:rsid w:val="009C5AB7"/>
    <w:rsid w:val="009C7269"/>
    <w:rsid w:val="009D1C58"/>
    <w:rsid w:val="009D20D9"/>
    <w:rsid w:val="009D390B"/>
    <w:rsid w:val="009E04F9"/>
    <w:rsid w:val="009E0B45"/>
    <w:rsid w:val="009E0C7B"/>
    <w:rsid w:val="009E0DFF"/>
    <w:rsid w:val="009E1B23"/>
    <w:rsid w:val="009E2C2A"/>
    <w:rsid w:val="009E3403"/>
    <w:rsid w:val="009E5604"/>
    <w:rsid w:val="009F3F48"/>
    <w:rsid w:val="009F571E"/>
    <w:rsid w:val="009F59A2"/>
    <w:rsid w:val="00A00258"/>
    <w:rsid w:val="00A017BA"/>
    <w:rsid w:val="00A0188C"/>
    <w:rsid w:val="00A0309E"/>
    <w:rsid w:val="00A064A3"/>
    <w:rsid w:val="00A06DA3"/>
    <w:rsid w:val="00A07D82"/>
    <w:rsid w:val="00A10A14"/>
    <w:rsid w:val="00A1541B"/>
    <w:rsid w:val="00A20392"/>
    <w:rsid w:val="00A30804"/>
    <w:rsid w:val="00A30F84"/>
    <w:rsid w:val="00A35567"/>
    <w:rsid w:val="00A37C71"/>
    <w:rsid w:val="00A42376"/>
    <w:rsid w:val="00A42505"/>
    <w:rsid w:val="00A44804"/>
    <w:rsid w:val="00A46209"/>
    <w:rsid w:val="00A51050"/>
    <w:rsid w:val="00A54AA0"/>
    <w:rsid w:val="00A642A8"/>
    <w:rsid w:val="00A67F9F"/>
    <w:rsid w:val="00A7056F"/>
    <w:rsid w:val="00A72515"/>
    <w:rsid w:val="00A74186"/>
    <w:rsid w:val="00A767A6"/>
    <w:rsid w:val="00A81515"/>
    <w:rsid w:val="00A8546E"/>
    <w:rsid w:val="00A856D9"/>
    <w:rsid w:val="00A85D69"/>
    <w:rsid w:val="00A86B56"/>
    <w:rsid w:val="00A907DC"/>
    <w:rsid w:val="00A964D2"/>
    <w:rsid w:val="00A973F8"/>
    <w:rsid w:val="00A975FD"/>
    <w:rsid w:val="00AA12DF"/>
    <w:rsid w:val="00AA378C"/>
    <w:rsid w:val="00AA472F"/>
    <w:rsid w:val="00AA4AD2"/>
    <w:rsid w:val="00AA675F"/>
    <w:rsid w:val="00AA7221"/>
    <w:rsid w:val="00AA7AAE"/>
    <w:rsid w:val="00AA7B50"/>
    <w:rsid w:val="00AB0A38"/>
    <w:rsid w:val="00AB0B9A"/>
    <w:rsid w:val="00AB4D32"/>
    <w:rsid w:val="00AB56E1"/>
    <w:rsid w:val="00AB670B"/>
    <w:rsid w:val="00AB79D4"/>
    <w:rsid w:val="00AC094E"/>
    <w:rsid w:val="00AC0B33"/>
    <w:rsid w:val="00AC21D3"/>
    <w:rsid w:val="00AC2AA6"/>
    <w:rsid w:val="00AC4E06"/>
    <w:rsid w:val="00AC6A7F"/>
    <w:rsid w:val="00AC7C2B"/>
    <w:rsid w:val="00AD3113"/>
    <w:rsid w:val="00AD5866"/>
    <w:rsid w:val="00AD6DF5"/>
    <w:rsid w:val="00AE0064"/>
    <w:rsid w:val="00AE0186"/>
    <w:rsid w:val="00AE06F2"/>
    <w:rsid w:val="00AE375E"/>
    <w:rsid w:val="00AE3F38"/>
    <w:rsid w:val="00AF1C4E"/>
    <w:rsid w:val="00AF311E"/>
    <w:rsid w:val="00AF3F33"/>
    <w:rsid w:val="00AF5581"/>
    <w:rsid w:val="00AF6622"/>
    <w:rsid w:val="00AF7E30"/>
    <w:rsid w:val="00B00F77"/>
    <w:rsid w:val="00B02EC2"/>
    <w:rsid w:val="00B03B62"/>
    <w:rsid w:val="00B0421F"/>
    <w:rsid w:val="00B064EB"/>
    <w:rsid w:val="00B0693D"/>
    <w:rsid w:val="00B12075"/>
    <w:rsid w:val="00B15633"/>
    <w:rsid w:val="00B2063D"/>
    <w:rsid w:val="00B231A9"/>
    <w:rsid w:val="00B25222"/>
    <w:rsid w:val="00B2631C"/>
    <w:rsid w:val="00B2729D"/>
    <w:rsid w:val="00B27ABC"/>
    <w:rsid w:val="00B325EB"/>
    <w:rsid w:val="00B32940"/>
    <w:rsid w:val="00B33840"/>
    <w:rsid w:val="00B33BDA"/>
    <w:rsid w:val="00B377AE"/>
    <w:rsid w:val="00B45C03"/>
    <w:rsid w:val="00B47678"/>
    <w:rsid w:val="00B47D84"/>
    <w:rsid w:val="00B50093"/>
    <w:rsid w:val="00B51CBB"/>
    <w:rsid w:val="00B5325E"/>
    <w:rsid w:val="00B55EF3"/>
    <w:rsid w:val="00B61DF9"/>
    <w:rsid w:val="00B7061A"/>
    <w:rsid w:val="00B7338B"/>
    <w:rsid w:val="00B741E5"/>
    <w:rsid w:val="00B77D0D"/>
    <w:rsid w:val="00B80415"/>
    <w:rsid w:val="00B80DA4"/>
    <w:rsid w:val="00B81B86"/>
    <w:rsid w:val="00B82F70"/>
    <w:rsid w:val="00B83675"/>
    <w:rsid w:val="00B83D96"/>
    <w:rsid w:val="00B847F4"/>
    <w:rsid w:val="00B850A5"/>
    <w:rsid w:val="00B869F2"/>
    <w:rsid w:val="00B87F58"/>
    <w:rsid w:val="00B9263D"/>
    <w:rsid w:val="00B955A9"/>
    <w:rsid w:val="00B963B8"/>
    <w:rsid w:val="00B971AB"/>
    <w:rsid w:val="00BA08C0"/>
    <w:rsid w:val="00BA2139"/>
    <w:rsid w:val="00BA2BDD"/>
    <w:rsid w:val="00BA45C4"/>
    <w:rsid w:val="00BA7051"/>
    <w:rsid w:val="00BA72C9"/>
    <w:rsid w:val="00BA7E85"/>
    <w:rsid w:val="00BB0ABF"/>
    <w:rsid w:val="00BB0AEE"/>
    <w:rsid w:val="00BB34AB"/>
    <w:rsid w:val="00BB6439"/>
    <w:rsid w:val="00BC02A6"/>
    <w:rsid w:val="00BC06C9"/>
    <w:rsid w:val="00BC1364"/>
    <w:rsid w:val="00BC228B"/>
    <w:rsid w:val="00BC3E0F"/>
    <w:rsid w:val="00BC3FA2"/>
    <w:rsid w:val="00BC4297"/>
    <w:rsid w:val="00BC4610"/>
    <w:rsid w:val="00BC4860"/>
    <w:rsid w:val="00BC5BDF"/>
    <w:rsid w:val="00BC664B"/>
    <w:rsid w:val="00BC6A7C"/>
    <w:rsid w:val="00BD195C"/>
    <w:rsid w:val="00BD1BA6"/>
    <w:rsid w:val="00BD290F"/>
    <w:rsid w:val="00BD4361"/>
    <w:rsid w:val="00BD4B4C"/>
    <w:rsid w:val="00BE096A"/>
    <w:rsid w:val="00BE13CF"/>
    <w:rsid w:val="00BE2E08"/>
    <w:rsid w:val="00BE5028"/>
    <w:rsid w:val="00BE5083"/>
    <w:rsid w:val="00BE5C5E"/>
    <w:rsid w:val="00BF05E3"/>
    <w:rsid w:val="00BF3308"/>
    <w:rsid w:val="00BF5393"/>
    <w:rsid w:val="00BF6873"/>
    <w:rsid w:val="00C00634"/>
    <w:rsid w:val="00C00A46"/>
    <w:rsid w:val="00C01C6E"/>
    <w:rsid w:val="00C06A15"/>
    <w:rsid w:val="00C12605"/>
    <w:rsid w:val="00C13350"/>
    <w:rsid w:val="00C15C81"/>
    <w:rsid w:val="00C17637"/>
    <w:rsid w:val="00C201EE"/>
    <w:rsid w:val="00C230B5"/>
    <w:rsid w:val="00C23374"/>
    <w:rsid w:val="00C24AF3"/>
    <w:rsid w:val="00C2748A"/>
    <w:rsid w:val="00C303AE"/>
    <w:rsid w:val="00C3043E"/>
    <w:rsid w:val="00C31CAE"/>
    <w:rsid w:val="00C33B63"/>
    <w:rsid w:val="00C36F68"/>
    <w:rsid w:val="00C40FA6"/>
    <w:rsid w:val="00C4287F"/>
    <w:rsid w:val="00C44DF4"/>
    <w:rsid w:val="00C44FC4"/>
    <w:rsid w:val="00C471D9"/>
    <w:rsid w:val="00C50AC1"/>
    <w:rsid w:val="00C50C30"/>
    <w:rsid w:val="00C53FD3"/>
    <w:rsid w:val="00C548DD"/>
    <w:rsid w:val="00C55492"/>
    <w:rsid w:val="00C56657"/>
    <w:rsid w:val="00C572C0"/>
    <w:rsid w:val="00C57619"/>
    <w:rsid w:val="00C5762A"/>
    <w:rsid w:val="00C6171E"/>
    <w:rsid w:val="00C66726"/>
    <w:rsid w:val="00C66F05"/>
    <w:rsid w:val="00C677F0"/>
    <w:rsid w:val="00C67F8E"/>
    <w:rsid w:val="00C72150"/>
    <w:rsid w:val="00C75E47"/>
    <w:rsid w:val="00C75F5E"/>
    <w:rsid w:val="00C777D6"/>
    <w:rsid w:val="00C77F1C"/>
    <w:rsid w:val="00C80064"/>
    <w:rsid w:val="00C802FC"/>
    <w:rsid w:val="00C82678"/>
    <w:rsid w:val="00C85B9D"/>
    <w:rsid w:val="00C85D10"/>
    <w:rsid w:val="00C90ABB"/>
    <w:rsid w:val="00C90DE5"/>
    <w:rsid w:val="00C912CB"/>
    <w:rsid w:val="00C95773"/>
    <w:rsid w:val="00C974BF"/>
    <w:rsid w:val="00CA0C21"/>
    <w:rsid w:val="00CA19B8"/>
    <w:rsid w:val="00CA39CE"/>
    <w:rsid w:val="00CA491D"/>
    <w:rsid w:val="00CA51BD"/>
    <w:rsid w:val="00CB0076"/>
    <w:rsid w:val="00CB0391"/>
    <w:rsid w:val="00CB1529"/>
    <w:rsid w:val="00CB2402"/>
    <w:rsid w:val="00CC0D83"/>
    <w:rsid w:val="00CC225A"/>
    <w:rsid w:val="00CC229F"/>
    <w:rsid w:val="00CC3B63"/>
    <w:rsid w:val="00CC500A"/>
    <w:rsid w:val="00CC5A8B"/>
    <w:rsid w:val="00CD2D34"/>
    <w:rsid w:val="00CD360D"/>
    <w:rsid w:val="00CD4FB5"/>
    <w:rsid w:val="00CD614F"/>
    <w:rsid w:val="00CD6F8C"/>
    <w:rsid w:val="00CE345D"/>
    <w:rsid w:val="00CE4DB5"/>
    <w:rsid w:val="00CE62AB"/>
    <w:rsid w:val="00CF0724"/>
    <w:rsid w:val="00CF2D07"/>
    <w:rsid w:val="00CF3126"/>
    <w:rsid w:val="00CF3404"/>
    <w:rsid w:val="00D002F9"/>
    <w:rsid w:val="00D01546"/>
    <w:rsid w:val="00D02245"/>
    <w:rsid w:val="00D022F6"/>
    <w:rsid w:val="00D02CDB"/>
    <w:rsid w:val="00D02F71"/>
    <w:rsid w:val="00D03446"/>
    <w:rsid w:val="00D06CB2"/>
    <w:rsid w:val="00D07494"/>
    <w:rsid w:val="00D074CC"/>
    <w:rsid w:val="00D1436C"/>
    <w:rsid w:val="00D143DE"/>
    <w:rsid w:val="00D177E8"/>
    <w:rsid w:val="00D22241"/>
    <w:rsid w:val="00D22502"/>
    <w:rsid w:val="00D22EC8"/>
    <w:rsid w:val="00D26821"/>
    <w:rsid w:val="00D26DF4"/>
    <w:rsid w:val="00D3112D"/>
    <w:rsid w:val="00D32CC7"/>
    <w:rsid w:val="00D33DBA"/>
    <w:rsid w:val="00D3480E"/>
    <w:rsid w:val="00D34A18"/>
    <w:rsid w:val="00D368DE"/>
    <w:rsid w:val="00D371A8"/>
    <w:rsid w:val="00D37BA4"/>
    <w:rsid w:val="00D538AC"/>
    <w:rsid w:val="00D53DBF"/>
    <w:rsid w:val="00D640BD"/>
    <w:rsid w:val="00D70BF9"/>
    <w:rsid w:val="00D70DCB"/>
    <w:rsid w:val="00D710EB"/>
    <w:rsid w:val="00D72450"/>
    <w:rsid w:val="00D72634"/>
    <w:rsid w:val="00D72EA2"/>
    <w:rsid w:val="00D73915"/>
    <w:rsid w:val="00D74F8F"/>
    <w:rsid w:val="00D7681C"/>
    <w:rsid w:val="00D80F72"/>
    <w:rsid w:val="00D84199"/>
    <w:rsid w:val="00D851EC"/>
    <w:rsid w:val="00D8571D"/>
    <w:rsid w:val="00D9246F"/>
    <w:rsid w:val="00D9392B"/>
    <w:rsid w:val="00D95EA0"/>
    <w:rsid w:val="00D9655B"/>
    <w:rsid w:val="00D974EA"/>
    <w:rsid w:val="00DA1460"/>
    <w:rsid w:val="00DA1E1D"/>
    <w:rsid w:val="00DA7A85"/>
    <w:rsid w:val="00DB4F0A"/>
    <w:rsid w:val="00DB6F01"/>
    <w:rsid w:val="00DC1ABD"/>
    <w:rsid w:val="00DC228E"/>
    <w:rsid w:val="00DC2A8D"/>
    <w:rsid w:val="00DC484A"/>
    <w:rsid w:val="00DE1DE5"/>
    <w:rsid w:val="00DE25C0"/>
    <w:rsid w:val="00DE3871"/>
    <w:rsid w:val="00DE3F1C"/>
    <w:rsid w:val="00DE6C52"/>
    <w:rsid w:val="00DF2C9A"/>
    <w:rsid w:val="00DF2E7A"/>
    <w:rsid w:val="00DF443D"/>
    <w:rsid w:val="00E028E1"/>
    <w:rsid w:val="00E03741"/>
    <w:rsid w:val="00E07A8E"/>
    <w:rsid w:val="00E14743"/>
    <w:rsid w:val="00E20E4D"/>
    <w:rsid w:val="00E2389B"/>
    <w:rsid w:val="00E2464F"/>
    <w:rsid w:val="00E25850"/>
    <w:rsid w:val="00E27A88"/>
    <w:rsid w:val="00E30BCB"/>
    <w:rsid w:val="00E30FF4"/>
    <w:rsid w:val="00E34251"/>
    <w:rsid w:val="00E3427D"/>
    <w:rsid w:val="00E37BB9"/>
    <w:rsid w:val="00E417B0"/>
    <w:rsid w:val="00E4187A"/>
    <w:rsid w:val="00E43700"/>
    <w:rsid w:val="00E504A7"/>
    <w:rsid w:val="00E5306D"/>
    <w:rsid w:val="00E5359F"/>
    <w:rsid w:val="00E570D6"/>
    <w:rsid w:val="00E60FDD"/>
    <w:rsid w:val="00E61C07"/>
    <w:rsid w:val="00E63338"/>
    <w:rsid w:val="00E65CAA"/>
    <w:rsid w:val="00E71383"/>
    <w:rsid w:val="00E720D2"/>
    <w:rsid w:val="00E73AE1"/>
    <w:rsid w:val="00E73AF5"/>
    <w:rsid w:val="00E75165"/>
    <w:rsid w:val="00E7639D"/>
    <w:rsid w:val="00E81835"/>
    <w:rsid w:val="00E8393A"/>
    <w:rsid w:val="00E846CA"/>
    <w:rsid w:val="00E909BF"/>
    <w:rsid w:val="00E90F14"/>
    <w:rsid w:val="00E91162"/>
    <w:rsid w:val="00E92B11"/>
    <w:rsid w:val="00EA0599"/>
    <w:rsid w:val="00EA0F9D"/>
    <w:rsid w:val="00EA30E7"/>
    <w:rsid w:val="00EA3FD0"/>
    <w:rsid w:val="00EA5878"/>
    <w:rsid w:val="00EA5C2E"/>
    <w:rsid w:val="00EA74C9"/>
    <w:rsid w:val="00EB20B2"/>
    <w:rsid w:val="00EB2AD9"/>
    <w:rsid w:val="00EB4FF0"/>
    <w:rsid w:val="00EB66F0"/>
    <w:rsid w:val="00EB6D29"/>
    <w:rsid w:val="00EC0F0E"/>
    <w:rsid w:val="00EC11CE"/>
    <w:rsid w:val="00EC3D20"/>
    <w:rsid w:val="00EC4180"/>
    <w:rsid w:val="00EC5EF8"/>
    <w:rsid w:val="00EC6F64"/>
    <w:rsid w:val="00EC7A1C"/>
    <w:rsid w:val="00ED247C"/>
    <w:rsid w:val="00ED342D"/>
    <w:rsid w:val="00ED74FE"/>
    <w:rsid w:val="00EE1E9C"/>
    <w:rsid w:val="00EE238B"/>
    <w:rsid w:val="00EE4AA1"/>
    <w:rsid w:val="00EE5D2B"/>
    <w:rsid w:val="00EF14E6"/>
    <w:rsid w:val="00EF40A7"/>
    <w:rsid w:val="00EF499F"/>
    <w:rsid w:val="00EF5766"/>
    <w:rsid w:val="00EF5B2E"/>
    <w:rsid w:val="00EF5B3B"/>
    <w:rsid w:val="00EF7B27"/>
    <w:rsid w:val="00EF7D38"/>
    <w:rsid w:val="00F02FEC"/>
    <w:rsid w:val="00F03319"/>
    <w:rsid w:val="00F045A8"/>
    <w:rsid w:val="00F05807"/>
    <w:rsid w:val="00F05A29"/>
    <w:rsid w:val="00F12A31"/>
    <w:rsid w:val="00F12F7B"/>
    <w:rsid w:val="00F13E03"/>
    <w:rsid w:val="00F14BFC"/>
    <w:rsid w:val="00F150EE"/>
    <w:rsid w:val="00F15759"/>
    <w:rsid w:val="00F15F3D"/>
    <w:rsid w:val="00F17CCA"/>
    <w:rsid w:val="00F2290E"/>
    <w:rsid w:val="00F26A3B"/>
    <w:rsid w:val="00F26FA8"/>
    <w:rsid w:val="00F30352"/>
    <w:rsid w:val="00F3299B"/>
    <w:rsid w:val="00F33185"/>
    <w:rsid w:val="00F33FDE"/>
    <w:rsid w:val="00F34241"/>
    <w:rsid w:val="00F4153C"/>
    <w:rsid w:val="00F420D3"/>
    <w:rsid w:val="00F44C2B"/>
    <w:rsid w:val="00F45786"/>
    <w:rsid w:val="00F462A7"/>
    <w:rsid w:val="00F47119"/>
    <w:rsid w:val="00F479F9"/>
    <w:rsid w:val="00F52745"/>
    <w:rsid w:val="00F5357F"/>
    <w:rsid w:val="00F579B2"/>
    <w:rsid w:val="00F6001B"/>
    <w:rsid w:val="00F60B43"/>
    <w:rsid w:val="00F61C32"/>
    <w:rsid w:val="00F65658"/>
    <w:rsid w:val="00F65FFC"/>
    <w:rsid w:val="00F66D73"/>
    <w:rsid w:val="00F75222"/>
    <w:rsid w:val="00F75578"/>
    <w:rsid w:val="00F83F47"/>
    <w:rsid w:val="00F84FAC"/>
    <w:rsid w:val="00F874A2"/>
    <w:rsid w:val="00F9267B"/>
    <w:rsid w:val="00F939A0"/>
    <w:rsid w:val="00F972EC"/>
    <w:rsid w:val="00F97F41"/>
    <w:rsid w:val="00FA4E84"/>
    <w:rsid w:val="00FA7481"/>
    <w:rsid w:val="00FA7F43"/>
    <w:rsid w:val="00FB1AF1"/>
    <w:rsid w:val="00FB33D1"/>
    <w:rsid w:val="00FB414F"/>
    <w:rsid w:val="00FB4A55"/>
    <w:rsid w:val="00FB57C5"/>
    <w:rsid w:val="00FB6940"/>
    <w:rsid w:val="00FC12EF"/>
    <w:rsid w:val="00FC14D2"/>
    <w:rsid w:val="00FC2EC6"/>
    <w:rsid w:val="00FC45A8"/>
    <w:rsid w:val="00FC6874"/>
    <w:rsid w:val="00FD228D"/>
    <w:rsid w:val="00FD33F5"/>
    <w:rsid w:val="00FD61FD"/>
    <w:rsid w:val="00FD7E62"/>
    <w:rsid w:val="00FD7FD1"/>
    <w:rsid w:val="00FE0DB0"/>
    <w:rsid w:val="00FE1A42"/>
    <w:rsid w:val="00FE2637"/>
    <w:rsid w:val="00FE290B"/>
    <w:rsid w:val="00FE2FE4"/>
    <w:rsid w:val="00FE3EC6"/>
    <w:rsid w:val="00FE42BA"/>
    <w:rsid w:val="00FF0914"/>
    <w:rsid w:val="00FF4A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95"/>
    <o:shapelayout v:ext="edit">
      <o:idmap v:ext="edit" data="2"/>
    </o:shapelayout>
  </w:shapeDefaults>
  <w:decimalSymbol w:val=","/>
  <w:listSeparator w:val=";"/>
  <w14:docId w14:val="0176B720"/>
  <w15:chartTrackingRefBased/>
  <w15:docId w15:val="{13B546CC-6AF3-4A7A-A38E-286A9A3E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8C"/>
    <w:pPr>
      <w:spacing w:line="259" w:lineRule="auto"/>
      <w:jc w:val="both"/>
    </w:pPr>
    <w:rPr>
      <w:rFonts w:ascii="CAIXA Std" w:hAnsi="CAIXA Std"/>
      <w:color w:val="636466"/>
      <w:sz w:val="24"/>
      <w:szCs w:val="22"/>
      <w:lang w:eastAsia="en-US"/>
    </w:rPr>
  </w:style>
  <w:style w:type="paragraph" w:styleId="Ttulo1">
    <w:name w:val="heading 1"/>
    <w:basedOn w:val="Normal"/>
    <w:next w:val="Normal"/>
    <w:link w:val="Ttulo1Char"/>
    <w:uiPriority w:val="99"/>
    <w:qFormat/>
    <w:rsid w:val="003F3DC7"/>
    <w:pPr>
      <w:keepNext/>
      <w:keepLines/>
      <w:spacing w:before="240"/>
      <w:outlineLvl w:val="0"/>
    </w:pPr>
    <w:rPr>
      <w:rFonts w:eastAsia="Times New Roman"/>
      <w:b/>
      <w:color w:val="2E74B5"/>
      <w:szCs w:val="32"/>
    </w:rPr>
  </w:style>
  <w:style w:type="paragraph" w:styleId="Ttulo2">
    <w:name w:val="heading 2"/>
    <w:basedOn w:val="Normal"/>
    <w:next w:val="Normal"/>
    <w:link w:val="Ttulo2Char"/>
    <w:uiPriority w:val="99"/>
    <w:unhideWhenUsed/>
    <w:qFormat/>
    <w:rsid w:val="00CA491D"/>
    <w:pPr>
      <w:keepNext/>
      <w:keepLines/>
      <w:spacing w:before="240" w:after="240"/>
      <w:outlineLvl w:val="1"/>
    </w:pPr>
    <w:rPr>
      <w:rFonts w:eastAsia="Times New Roman"/>
      <w:color w:val="2E74B5"/>
      <w:szCs w:val="26"/>
    </w:rPr>
  </w:style>
  <w:style w:type="paragraph" w:styleId="Ttulo3">
    <w:name w:val="heading 3"/>
    <w:basedOn w:val="Normal"/>
    <w:next w:val="Normal"/>
    <w:link w:val="Ttulo3Char"/>
    <w:uiPriority w:val="9"/>
    <w:unhideWhenUsed/>
    <w:qFormat/>
    <w:rsid w:val="00660372"/>
    <w:pPr>
      <w:keepNext/>
      <w:numPr>
        <w:numId w:val="14"/>
      </w:numPr>
      <w:outlineLvl w:val="2"/>
    </w:pPr>
    <w:rPr>
      <w:rFonts w:cs="Book Antiqua"/>
      <w:color w:val="626366"/>
      <w:spacing w:val="-5"/>
      <w:szCs w:val="24"/>
    </w:rPr>
  </w:style>
  <w:style w:type="paragraph" w:styleId="Ttulo4">
    <w:name w:val="heading 4"/>
    <w:basedOn w:val="Normal"/>
    <w:next w:val="Normal"/>
    <w:link w:val="Ttulo4Char"/>
    <w:qFormat/>
    <w:rsid w:val="00473C0C"/>
    <w:pPr>
      <w:keepNext/>
      <w:tabs>
        <w:tab w:val="left" w:pos="8505"/>
      </w:tabs>
      <w:spacing w:line="240" w:lineRule="auto"/>
      <w:jc w:val="left"/>
      <w:outlineLvl w:val="3"/>
    </w:pPr>
    <w:rPr>
      <w:rFonts w:ascii="Times New Roman" w:eastAsia="Times New Roman" w:hAnsi="Times New Roman"/>
      <w:b/>
      <w:color w:val="000000"/>
      <w:sz w:val="18"/>
      <w:szCs w:val="20"/>
      <w:lang w:eastAsia="pt-BR"/>
    </w:rPr>
  </w:style>
  <w:style w:type="paragraph" w:styleId="Ttulo7">
    <w:name w:val="heading 7"/>
    <w:basedOn w:val="Normal"/>
    <w:next w:val="Normal"/>
    <w:link w:val="Ttulo7Char"/>
    <w:qFormat/>
    <w:rsid w:val="00473C0C"/>
    <w:pPr>
      <w:keepNext/>
      <w:numPr>
        <w:numId w:val="2"/>
      </w:numPr>
      <w:tabs>
        <w:tab w:val="left" w:pos="8505"/>
      </w:tabs>
      <w:spacing w:line="240" w:lineRule="auto"/>
      <w:jc w:val="left"/>
      <w:outlineLvl w:val="6"/>
    </w:pPr>
    <w:rPr>
      <w:rFonts w:ascii="Times New Roman" w:eastAsia="Times New Roman" w:hAnsi="Times New Roman"/>
      <w:b/>
      <w:color w:val="000000"/>
      <w:sz w:val="18"/>
      <w:szCs w:val="20"/>
      <w:lang w:eastAsia="pt-BR"/>
    </w:rPr>
  </w:style>
  <w:style w:type="paragraph" w:styleId="Ttulo8">
    <w:name w:val="heading 8"/>
    <w:basedOn w:val="Normal"/>
    <w:next w:val="Normal"/>
    <w:link w:val="Ttulo8Char"/>
    <w:qFormat/>
    <w:rsid w:val="00473C0C"/>
    <w:pPr>
      <w:tabs>
        <w:tab w:val="left" w:pos="8505"/>
      </w:tabs>
      <w:spacing w:before="240" w:after="60" w:line="240" w:lineRule="auto"/>
      <w:jc w:val="left"/>
      <w:outlineLvl w:val="7"/>
    </w:pPr>
    <w:rPr>
      <w:rFonts w:ascii="Times New Roman" w:eastAsia="Times New Roman" w:hAnsi="Times New Roman"/>
      <w:i/>
      <w:iCs/>
      <w:color w:val="000000"/>
      <w:sz w:val="18"/>
      <w:szCs w:val="1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rsid w:val="003F3DC7"/>
    <w:rPr>
      <w:rFonts w:ascii="CAIXA Std" w:eastAsia="Times New Roman" w:hAnsi="CAIXA Std"/>
      <w:b/>
      <w:color w:val="2E74B5"/>
      <w:sz w:val="24"/>
      <w:szCs w:val="32"/>
      <w:lang w:eastAsia="en-US"/>
    </w:rPr>
  </w:style>
  <w:style w:type="character" w:customStyle="1" w:styleId="Ttulo2Char">
    <w:name w:val="Título 2 Char"/>
    <w:link w:val="Ttulo2"/>
    <w:uiPriority w:val="9"/>
    <w:rsid w:val="00CA491D"/>
    <w:rPr>
      <w:rFonts w:ascii="Futura Std Book" w:eastAsia="Times New Roman" w:hAnsi="Futura Std Book" w:cs="Times New Roman"/>
      <w:color w:val="2E74B5"/>
      <w:sz w:val="24"/>
      <w:szCs w:val="26"/>
    </w:rPr>
  </w:style>
  <w:style w:type="character" w:customStyle="1" w:styleId="Ttulo4Char">
    <w:name w:val="Título 4 Char"/>
    <w:link w:val="Ttulo4"/>
    <w:rsid w:val="00473C0C"/>
    <w:rPr>
      <w:rFonts w:ascii="Times New Roman" w:eastAsia="Times New Roman" w:hAnsi="Times New Roman" w:cs="Times New Roman"/>
      <w:b/>
      <w:color w:val="000000"/>
      <w:sz w:val="18"/>
      <w:szCs w:val="20"/>
      <w:lang w:eastAsia="pt-BR"/>
    </w:rPr>
  </w:style>
  <w:style w:type="character" w:customStyle="1" w:styleId="Ttulo7Char">
    <w:name w:val="Título 7 Char"/>
    <w:link w:val="Ttulo7"/>
    <w:rsid w:val="00473C0C"/>
    <w:rPr>
      <w:rFonts w:ascii="Times New Roman" w:eastAsia="Times New Roman" w:hAnsi="Times New Roman"/>
      <w:b/>
      <w:color w:val="000000"/>
      <w:sz w:val="18"/>
    </w:rPr>
  </w:style>
  <w:style w:type="character" w:customStyle="1" w:styleId="Ttulo8Char">
    <w:name w:val="Título 8 Char"/>
    <w:link w:val="Ttulo8"/>
    <w:rsid w:val="00473C0C"/>
    <w:rPr>
      <w:rFonts w:ascii="Times New Roman" w:eastAsia="Times New Roman" w:hAnsi="Times New Roman" w:cs="Times New Roman"/>
      <w:i/>
      <w:iCs/>
      <w:color w:val="000000"/>
      <w:sz w:val="18"/>
      <w:szCs w:val="18"/>
      <w:lang w:eastAsia="pt-BR"/>
    </w:rPr>
  </w:style>
  <w:style w:type="paragraph" w:styleId="PargrafodaLista">
    <w:name w:val="List Paragraph"/>
    <w:basedOn w:val="Normal"/>
    <w:uiPriority w:val="34"/>
    <w:qFormat/>
    <w:rsid w:val="001D1DD4"/>
    <w:pPr>
      <w:ind w:left="720"/>
      <w:contextualSpacing/>
    </w:pPr>
  </w:style>
  <w:style w:type="paragraph" w:styleId="Cabealho">
    <w:name w:val="header"/>
    <w:basedOn w:val="Normal"/>
    <w:link w:val="CabealhoChar"/>
    <w:unhideWhenUsed/>
    <w:rsid w:val="00336FE5"/>
    <w:pPr>
      <w:tabs>
        <w:tab w:val="center" w:pos="4252"/>
        <w:tab w:val="right" w:pos="8504"/>
      </w:tabs>
      <w:spacing w:line="240" w:lineRule="auto"/>
    </w:pPr>
  </w:style>
  <w:style w:type="character" w:customStyle="1" w:styleId="CabealhoChar">
    <w:name w:val="Cabeçalho Char"/>
    <w:link w:val="Cabealho"/>
    <w:rsid w:val="00336FE5"/>
    <w:rPr>
      <w:rFonts w:ascii="Futura Std Book" w:hAnsi="Futura Std Book"/>
      <w:color w:val="636466"/>
      <w:sz w:val="20"/>
    </w:rPr>
  </w:style>
  <w:style w:type="paragraph" w:styleId="Rodap">
    <w:name w:val="footer"/>
    <w:basedOn w:val="Normal"/>
    <w:link w:val="RodapChar"/>
    <w:unhideWhenUsed/>
    <w:rsid w:val="00336FE5"/>
    <w:pPr>
      <w:tabs>
        <w:tab w:val="center" w:pos="4252"/>
        <w:tab w:val="right" w:pos="8504"/>
      </w:tabs>
      <w:spacing w:line="240" w:lineRule="auto"/>
    </w:pPr>
  </w:style>
  <w:style w:type="character" w:customStyle="1" w:styleId="RodapChar">
    <w:name w:val="Rodapé Char"/>
    <w:link w:val="Rodap"/>
    <w:rsid w:val="00336FE5"/>
    <w:rPr>
      <w:rFonts w:ascii="Futura Std Book" w:hAnsi="Futura Std Book"/>
      <w:color w:val="636466"/>
      <w:sz w:val="20"/>
    </w:rPr>
  </w:style>
  <w:style w:type="table" w:styleId="Tabelacomgrade">
    <w:name w:val="Table Grid"/>
    <w:basedOn w:val="Tabelanormal"/>
    <w:uiPriority w:val="39"/>
    <w:rsid w:val="00B8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D72634"/>
    <w:pPr>
      <w:jc w:val="left"/>
      <w:outlineLvl w:val="9"/>
    </w:pPr>
    <w:rPr>
      <w:rFonts w:ascii="Calibri Light" w:hAnsi="Calibri Light"/>
      <w:b w:val="0"/>
      <w:sz w:val="32"/>
      <w:lang w:eastAsia="pt-BR"/>
    </w:rPr>
  </w:style>
  <w:style w:type="paragraph" w:styleId="Sumrio1">
    <w:name w:val="toc 1"/>
    <w:basedOn w:val="Normal"/>
    <w:next w:val="Normal"/>
    <w:autoRedefine/>
    <w:uiPriority w:val="39"/>
    <w:unhideWhenUsed/>
    <w:rsid w:val="00991C51"/>
    <w:pPr>
      <w:tabs>
        <w:tab w:val="left" w:pos="851"/>
        <w:tab w:val="right" w:leader="dot" w:pos="10194"/>
      </w:tabs>
      <w:spacing w:after="100"/>
    </w:pPr>
    <w:rPr>
      <w:b/>
      <w:bCs/>
      <w:noProof/>
      <w:sz w:val="20"/>
      <w:szCs w:val="20"/>
    </w:rPr>
  </w:style>
  <w:style w:type="paragraph" w:styleId="Sumrio2">
    <w:name w:val="toc 2"/>
    <w:basedOn w:val="Normal"/>
    <w:next w:val="Normal"/>
    <w:autoRedefine/>
    <w:uiPriority w:val="39"/>
    <w:unhideWhenUsed/>
    <w:rsid w:val="00C201EE"/>
    <w:pPr>
      <w:tabs>
        <w:tab w:val="left" w:pos="851"/>
        <w:tab w:val="right" w:leader="dot" w:pos="10194"/>
      </w:tabs>
      <w:spacing w:after="100"/>
    </w:pPr>
  </w:style>
  <w:style w:type="character" w:styleId="Hyperlink">
    <w:name w:val="Hyperlink"/>
    <w:uiPriority w:val="99"/>
    <w:unhideWhenUsed/>
    <w:rsid w:val="00D72634"/>
    <w:rPr>
      <w:color w:val="0563C1"/>
      <w:u w:val="single"/>
    </w:rPr>
  </w:style>
  <w:style w:type="paragraph" w:styleId="Sumrio3">
    <w:name w:val="toc 3"/>
    <w:basedOn w:val="Normal"/>
    <w:next w:val="Normal"/>
    <w:autoRedefine/>
    <w:uiPriority w:val="39"/>
    <w:unhideWhenUsed/>
    <w:rsid w:val="00D72634"/>
    <w:pPr>
      <w:spacing w:after="100"/>
      <w:ind w:left="440"/>
      <w:jc w:val="left"/>
    </w:pPr>
    <w:rPr>
      <w:rFonts w:ascii="Calibri" w:eastAsia="Times New Roman" w:hAnsi="Calibri"/>
      <w:color w:val="auto"/>
      <w:sz w:val="22"/>
      <w:lang w:eastAsia="pt-BR"/>
    </w:rPr>
  </w:style>
  <w:style w:type="paragraph" w:styleId="Textodenotaderodap">
    <w:name w:val="footnote text"/>
    <w:basedOn w:val="Normal"/>
    <w:link w:val="TextodenotaderodapChar"/>
    <w:semiHidden/>
    <w:unhideWhenUsed/>
    <w:rsid w:val="00285D20"/>
    <w:pPr>
      <w:spacing w:line="240" w:lineRule="auto"/>
    </w:pPr>
    <w:rPr>
      <w:sz w:val="20"/>
      <w:szCs w:val="20"/>
    </w:rPr>
  </w:style>
  <w:style w:type="character" w:customStyle="1" w:styleId="TextodenotaderodapChar">
    <w:name w:val="Texto de nota de rodapé Char"/>
    <w:link w:val="Textodenotaderodap"/>
    <w:semiHidden/>
    <w:rsid w:val="00285D20"/>
    <w:rPr>
      <w:rFonts w:ascii="Futura Std Book" w:hAnsi="Futura Std Book"/>
      <w:color w:val="636466"/>
      <w:sz w:val="20"/>
      <w:szCs w:val="20"/>
    </w:rPr>
  </w:style>
  <w:style w:type="character" w:styleId="Refdenotaderodap">
    <w:name w:val="footnote reference"/>
    <w:semiHidden/>
    <w:unhideWhenUsed/>
    <w:rsid w:val="00285D20"/>
    <w:rPr>
      <w:vertAlign w:val="superscript"/>
    </w:rPr>
  </w:style>
  <w:style w:type="paragraph" w:customStyle="1" w:styleId="Default">
    <w:name w:val="Default"/>
    <w:rsid w:val="00473C0C"/>
    <w:pPr>
      <w:autoSpaceDE w:val="0"/>
      <w:autoSpaceDN w:val="0"/>
      <w:adjustRightInd w:val="0"/>
    </w:pPr>
    <w:rPr>
      <w:rFonts w:ascii="Arial" w:hAnsi="Arial" w:cs="Arial"/>
      <w:color w:val="000000"/>
      <w:sz w:val="24"/>
      <w:szCs w:val="24"/>
      <w:lang w:eastAsia="en-US"/>
    </w:rPr>
  </w:style>
  <w:style w:type="paragraph" w:customStyle="1" w:styleId="Texto1">
    <w:name w:val="Texto 1"/>
    <w:basedOn w:val="Normal"/>
    <w:rsid w:val="00473C0C"/>
    <w:pPr>
      <w:tabs>
        <w:tab w:val="left" w:pos="8505"/>
      </w:tabs>
      <w:spacing w:after="240" w:line="240" w:lineRule="auto"/>
      <w:ind w:left="357"/>
      <w:jc w:val="left"/>
    </w:pPr>
    <w:rPr>
      <w:rFonts w:ascii="Arial" w:eastAsia="Times New Roman" w:hAnsi="Arial"/>
      <w:color w:val="000000"/>
      <w:sz w:val="20"/>
      <w:szCs w:val="20"/>
      <w:lang w:eastAsia="pt-BR"/>
    </w:rPr>
  </w:style>
  <w:style w:type="paragraph" w:customStyle="1" w:styleId="NormalJustificado">
    <w:name w:val="Normal + Justificado"/>
    <w:basedOn w:val="Normal"/>
    <w:rsid w:val="00473C0C"/>
    <w:pPr>
      <w:tabs>
        <w:tab w:val="left" w:pos="8505"/>
      </w:tabs>
      <w:spacing w:line="240" w:lineRule="auto"/>
      <w:jc w:val="left"/>
    </w:pPr>
    <w:rPr>
      <w:rFonts w:ascii="Arial" w:eastAsia="Times New Roman" w:hAnsi="Arial"/>
      <w:color w:val="000000"/>
      <w:sz w:val="18"/>
      <w:szCs w:val="20"/>
      <w:lang w:eastAsia="pt-BR"/>
    </w:rPr>
  </w:style>
  <w:style w:type="paragraph" w:customStyle="1" w:styleId="Texto2">
    <w:name w:val="Texto 2"/>
    <w:basedOn w:val="Normal"/>
    <w:rsid w:val="00473C0C"/>
    <w:pPr>
      <w:tabs>
        <w:tab w:val="left" w:pos="8505"/>
      </w:tabs>
      <w:spacing w:after="240" w:line="240" w:lineRule="auto"/>
      <w:ind w:left="714"/>
      <w:jc w:val="left"/>
    </w:pPr>
    <w:rPr>
      <w:rFonts w:ascii="Arial" w:eastAsia="Times New Roman" w:hAnsi="Arial"/>
      <w:color w:val="000000"/>
      <w:sz w:val="20"/>
      <w:szCs w:val="20"/>
      <w:lang w:eastAsia="pt-BR"/>
    </w:rPr>
  </w:style>
  <w:style w:type="paragraph" w:customStyle="1" w:styleId="Normal1">
    <w:name w:val="Normal 1"/>
    <w:basedOn w:val="Normal"/>
    <w:next w:val="Normal"/>
    <w:rsid w:val="00473C0C"/>
    <w:pPr>
      <w:keepLines/>
      <w:tabs>
        <w:tab w:val="left" w:pos="8505"/>
      </w:tabs>
      <w:spacing w:line="240" w:lineRule="auto"/>
      <w:jc w:val="left"/>
      <w:outlineLvl w:val="0"/>
    </w:pPr>
    <w:rPr>
      <w:rFonts w:ascii="Arial" w:eastAsia="Times New Roman" w:hAnsi="Arial"/>
      <w:b/>
      <w:color w:val="000000"/>
      <w:sz w:val="18"/>
      <w:szCs w:val="20"/>
      <w:lang w:eastAsia="pt-BR"/>
    </w:rPr>
  </w:style>
  <w:style w:type="paragraph" w:customStyle="1" w:styleId="Estilo1">
    <w:name w:val="Estilo1"/>
    <w:basedOn w:val="Normal"/>
    <w:rsid w:val="00473C0C"/>
    <w:pPr>
      <w:framePr w:wrap="around" w:vAnchor="text" w:hAnchor="text" w:y="1"/>
      <w:tabs>
        <w:tab w:val="left" w:pos="8505"/>
      </w:tabs>
      <w:spacing w:line="240" w:lineRule="auto"/>
    </w:pPr>
    <w:rPr>
      <w:rFonts w:ascii="Arial" w:eastAsia="Times New Roman" w:hAnsi="Arial"/>
      <w:color w:val="000000"/>
      <w:sz w:val="18"/>
      <w:szCs w:val="18"/>
      <w:lang w:eastAsia="pt-BR"/>
    </w:rPr>
  </w:style>
  <w:style w:type="character" w:styleId="Nmerodepgina">
    <w:name w:val="page number"/>
    <w:basedOn w:val="Fontepargpadro"/>
    <w:rsid w:val="00473C0C"/>
  </w:style>
  <w:style w:type="character" w:styleId="HiperlinkVisitado">
    <w:name w:val="FollowedHyperlink"/>
    <w:rsid w:val="00473C0C"/>
    <w:rPr>
      <w:color w:val="954F72"/>
      <w:u w:val="single"/>
    </w:rPr>
  </w:style>
  <w:style w:type="paragraph" w:styleId="Textodebalo">
    <w:name w:val="Balloon Text"/>
    <w:basedOn w:val="Normal"/>
    <w:link w:val="TextodebaloChar"/>
    <w:rsid w:val="00473C0C"/>
    <w:pPr>
      <w:spacing w:line="240" w:lineRule="auto"/>
      <w:jc w:val="left"/>
    </w:pPr>
    <w:rPr>
      <w:rFonts w:ascii="Segoe UI" w:eastAsia="Times New Roman" w:hAnsi="Segoe UI" w:cs="Segoe UI"/>
      <w:color w:val="auto"/>
      <w:sz w:val="18"/>
      <w:szCs w:val="18"/>
      <w:lang w:eastAsia="pt-BR"/>
    </w:rPr>
  </w:style>
  <w:style w:type="character" w:customStyle="1" w:styleId="TextodebaloChar">
    <w:name w:val="Texto de balão Char"/>
    <w:link w:val="Textodebalo"/>
    <w:rsid w:val="00473C0C"/>
    <w:rPr>
      <w:rFonts w:ascii="Segoe UI" w:eastAsia="Times New Roman" w:hAnsi="Segoe UI" w:cs="Segoe UI"/>
      <w:sz w:val="18"/>
      <w:szCs w:val="18"/>
      <w:lang w:eastAsia="pt-BR"/>
    </w:rPr>
  </w:style>
  <w:style w:type="paragraph" w:customStyle="1" w:styleId="Tpico1">
    <w:name w:val="Tópico 1"/>
    <w:basedOn w:val="Normal"/>
    <w:next w:val="Texto1"/>
    <w:rsid w:val="00473C0C"/>
    <w:pPr>
      <w:tabs>
        <w:tab w:val="left" w:pos="8505"/>
      </w:tabs>
      <w:spacing w:after="240" w:line="240" w:lineRule="auto"/>
      <w:ind w:left="357" w:hanging="357"/>
      <w:jc w:val="left"/>
    </w:pPr>
    <w:rPr>
      <w:rFonts w:ascii="Arial" w:eastAsia="Times New Roman" w:hAnsi="Arial"/>
      <w:b/>
      <w:caps/>
      <w:color w:val="000000"/>
      <w:sz w:val="20"/>
      <w:szCs w:val="20"/>
      <w:lang w:eastAsia="pt-BR"/>
    </w:rPr>
  </w:style>
  <w:style w:type="paragraph" w:customStyle="1" w:styleId="Tpico2">
    <w:name w:val="Tópico 2"/>
    <w:basedOn w:val="Tpico1"/>
    <w:next w:val="Normal"/>
    <w:rsid w:val="00473C0C"/>
    <w:pPr>
      <w:ind w:left="709"/>
    </w:pPr>
    <w:rPr>
      <w:caps w:val="0"/>
    </w:rPr>
  </w:style>
  <w:style w:type="paragraph" w:customStyle="1" w:styleId="Texto3">
    <w:name w:val="Texto 3"/>
    <w:basedOn w:val="Normal"/>
    <w:rsid w:val="00473C0C"/>
    <w:pPr>
      <w:tabs>
        <w:tab w:val="left" w:pos="8505"/>
      </w:tabs>
      <w:spacing w:line="240" w:lineRule="auto"/>
      <w:ind w:left="1072"/>
      <w:jc w:val="left"/>
    </w:pPr>
    <w:rPr>
      <w:rFonts w:ascii="Times New Roman" w:eastAsia="Times New Roman" w:hAnsi="Times New Roman"/>
      <w:color w:val="000000"/>
      <w:sz w:val="20"/>
      <w:szCs w:val="20"/>
      <w:lang w:eastAsia="pt-BR"/>
    </w:rPr>
  </w:style>
  <w:style w:type="paragraph" w:styleId="Ttulo">
    <w:name w:val="Title"/>
    <w:basedOn w:val="Normal"/>
    <w:link w:val="TtuloChar"/>
    <w:qFormat/>
    <w:rsid w:val="00473C0C"/>
    <w:pPr>
      <w:tabs>
        <w:tab w:val="left" w:pos="8505"/>
      </w:tabs>
      <w:spacing w:line="240" w:lineRule="auto"/>
      <w:jc w:val="center"/>
    </w:pPr>
    <w:rPr>
      <w:rFonts w:ascii="Times New Roman" w:eastAsia="Times New Roman" w:hAnsi="Times New Roman"/>
      <w:b/>
      <w:color w:val="000000"/>
      <w:sz w:val="32"/>
      <w:szCs w:val="20"/>
      <w:lang w:eastAsia="pt-BR"/>
    </w:rPr>
  </w:style>
  <w:style w:type="character" w:customStyle="1" w:styleId="TtuloChar">
    <w:name w:val="Título Char"/>
    <w:link w:val="Ttulo"/>
    <w:rsid w:val="00473C0C"/>
    <w:rPr>
      <w:rFonts w:ascii="Times New Roman" w:eastAsia="Times New Roman" w:hAnsi="Times New Roman" w:cs="Times New Roman"/>
      <w:b/>
      <w:color w:val="000000"/>
      <w:sz w:val="32"/>
      <w:szCs w:val="20"/>
      <w:lang w:eastAsia="pt-BR"/>
    </w:rPr>
  </w:style>
  <w:style w:type="paragraph" w:customStyle="1" w:styleId="Texto4">
    <w:name w:val="Texto 4"/>
    <w:basedOn w:val="Normal"/>
    <w:rsid w:val="00473C0C"/>
    <w:pPr>
      <w:tabs>
        <w:tab w:val="left" w:pos="8505"/>
      </w:tabs>
      <w:spacing w:line="240" w:lineRule="auto"/>
      <w:ind w:left="1429"/>
      <w:jc w:val="left"/>
    </w:pPr>
    <w:rPr>
      <w:rFonts w:ascii="Times New Roman" w:eastAsia="Times New Roman" w:hAnsi="Times New Roman"/>
      <w:color w:val="000000"/>
      <w:sz w:val="20"/>
      <w:szCs w:val="20"/>
      <w:lang w:eastAsia="pt-BR"/>
    </w:rPr>
  </w:style>
  <w:style w:type="character" w:styleId="Refdecomentrio">
    <w:name w:val="annotation reference"/>
    <w:rsid w:val="00473C0C"/>
    <w:rPr>
      <w:sz w:val="16"/>
      <w:szCs w:val="16"/>
    </w:rPr>
  </w:style>
  <w:style w:type="paragraph" w:styleId="Textodecomentrio">
    <w:name w:val="annotation text"/>
    <w:basedOn w:val="Normal"/>
    <w:link w:val="TextodecomentrioChar"/>
    <w:rsid w:val="00473C0C"/>
    <w:pPr>
      <w:spacing w:line="240" w:lineRule="auto"/>
      <w:jc w:val="right"/>
    </w:pPr>
    <w:rPr>
      <w:rFonts w:ascii="Arial" w:eastAsia="Times New Roman" w:hAnsi="Arial"/>
      <w:color w:val="000000"/>
      <w:sz w:val="20"/>
      <w:szCs w:val="20"/>
      <w:lang w:eastAsia="pt-BR"/>
    </w:rPr>
  </w:style>
  <w:style w:type="character" w:customStyle="1" w:styleId="TextodecomentrioChar">
    <w:name w:val="Texto de comentário Char"/>
    <w:link w:val="Textodecomentrio"/>
    <w:rsid w:val="00473C0C"/>
    <w:rPr>
      <w:rFonts w:ascii="Arial" w:eastAsia="Times New Roman" w:hAnsi="Arial" w:cs="Times New Roman"/>
      <w:color w:val="000000"/>
      <w:sz w:val="20"/>
      <w:szCs w:val="20"/>
      <w:lang w:eastAsia="pt-BR"/>
    </w:rPr>
  </w:style>
  <w:style w:type="paragraph" w:styleId="Assuntodocomentrio">
    <w:name w:val="annotation subject"/>
    <w:basedOn w:val="Textodecomentrio"/>
    <w:next w:val="Textodecomentrio"/>
    <w:link w:val="AssuntodocomentrioChar"/>
    <w:rsid w:val="00473C0C"/>
    <w:rPr>
      <w:b/>
      <w:bCs/>
    </w:rPr>
  </w:style>
  <w:style w:type="character" w:customStyle="1" w:styleId="AssuntodocomentrioChar">
    <w:name w:val="Assunto do comentário Char"/>
    <w:link w:val="Assuntodocomentrio"/>
    <w:rsid w:val="00473C0C"/>
    <w:rPr>
      <w:rFonts w:ascii="Arial" w:eastAsia="Times New Roman" w:hAnsi="Arial" w:cs="Times New Roman"/>
      <w:b/>
      <w:bCs/>
      <w:color w:val="000000"/>
      <w:sz w:val="20"/>
      <w:szCs w:val="20"/>
      <w:lang w:eastAsia="pt-BR"/>
    </w:rPr>
  </w:style>
  <w:style w:type="character" w:customStyle="1" w:styleId="titletext">
    <w:name w:val="titletext"/>
    <w:rsid w:val="00473C0C"/>
  </w:style>
  <w:style w:type="paragraph" w:customStyle="1" w:styleId="Estilo2">
    <w:name w:val="Estilo2"/>
    <w:basedOn w:val="Ttulo2"/>
    <w:link w:val="Estilo2Char"/>
    <w:qFormat/>
    <w:rsid w:val="003F3DC7"/>
    <w:pPr>
      <w:numPr>
        <w:ilvl w:val="1"/>
        <w:numId w:val="1"/>
      </w:numPr>
    </w:pPr>
    <w:rPr>
      <w:b/>
    </w:rPr>
  </w:style>
  <w:style w:type="character" w:customStyle="1" w:styleId="Estilo2Char">
    <w:name w:val="Estilo2 Char"/>
    <w:link w:val="Estilo2"/>
    <w:rsid w:val="003F3DC7"/>
    <w:rPr>
      <w:rFonts w:ascii="CAIXA Std" w:eastAsia="Times New Roman" w:hAnsi="CAIXA Std"/>
      <w:b/>
      <w:color w:val="2E74B5"/>
      <w:sz w:val="24"/>
      <w:szCs w:val="26"/>
      <w:lang w:eastAsia="en-US"/>
    </w:rPr>
  </w:style>
  <w:style w:type="numbering" w:customStyle="1" w:styleId="Semlista1">
    <w:name w:val="Sem lista1"/>
    <w:next w:val="Semlista"/>
    <w:uiPriority w:val="99"/>
    <w:semiHidden/>
    <w:unhideWhenUsed/>
    <w:rsid w:val="00CF3404"/>
  </w:style>
  <w:style w:type="table" w:customStyle="1" w:styleId="Tabelacomgrade1">
    <w:name w:val="Tabela com grade1"/>
    <w:basedOn w:val="Tabelanormal"/>
    <w:next w:val="Tabelacomgrade"/>
    <w:rsid w:val="00CF3404"/>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CF3404"/>
    <w:rPr>
      <w:rFonts w:ascii="Arial" w:eastAsia="Times New Roman" w:hAnsi="Arial"/>
      <w:color w:val="000000"/>
      <w:sz w:val="18"/>
      <w:szCs w:val="18"/>
    </w:rPr>
  </w:style>
  <w:style w:type="numbering" w:customStyle="1" w:styleId="Semlista2">
    <w:name w:val="Sem lista2"/>
    <w:next w:val="Semlista"/>
    <w:uiPriority w:val="99"/>
    <w:semiHidden/>
    <w:unhideWhenUsed/>
    <w:rsid w:val="0060604A"/>
  </w:style>
  <w:style w:type="table" w:customStyle="1" w:styleId="Tabelacomgrade2">
    <w:name w:val="Tabela com grade2"/>
    <w:basedOn w:val="Tabelanormal"/>
    <w:next w:val="Tabelacomgrade"/>
    <w:rsid w:val="0060604A"/>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Normal"/>
    <w:link w:val="TabelaChar"/>
    <w:qFormat/>
    <w:rsid w:val="00054A76"/>
    <w:pPr>
      <w:tabs>
        <w:tab w:val="left" w:pos="708"/>
        <w:tab w:val="left" w:pos="8505"/>
      </w:tabs>
      <w:spacing w:line="240" w:lineRule="auto"/>
      <w:jc w:val="center"/>
    </w:pPr>
    <w:rPr>
      <w:rFonts w:ascii="Arial" w:eastAsia="Times New Roman" w:hAnsi="Arial" w:cs="Arial"/>
      <w:bCs/>
      <w:color w:val="auto"/>
      <w:sz w:val="16"/>
      <w:szCs w:val="16"/>
      <w:lang w:eastAsia="pt-BR"/>
    </w:rPr>
  </w:style>
  <w:style w:type="paragraph" w:customStyle="1" w:styleId="Prefcio1">
    <w:name w:val="Prefácio1"/>
    <w:basedOn w:val="Normal"/>
    <w:rsid w:val="005D7A0A"/>
    <w:pPr>
      <w:keepLines/>
      <w:spacing w:before="340" w:line="240" w:lineRule="auto"/>
    </w:pPr>
    <w:rPr>
      <w:rFonts w:ascii="Arial" w:eastAsia="Times New Roman" w:hAnsi="Arial"/>
      <w:b/>
      <w:caps/>
      <w:color w:val="auto"/>
      <w:spacing w:val="10"/>
      <w:sz w:val="18"/>
      <w:szCs w:val="20"/>
      <w:lang w:eastAsia="pt-BR"/>
    </w:rPr>
  </w:style>
  <w:style w:type="character" w:customStyle="1" w:styleId="TabelaChar">
    <w:name w:val="Tabela Char"/>
    <w:link w:val="Tabela"/>
    <w:rsid w:val="00054A76"/>
    <w:rPr>
      <w:rFonts w:ascii="Arial" w:eastAsia="Times New Roman" w:hAnsi="Arial" w:cs="Arial"/>
      <w:bCs/>
      <w:sz w:val="16"/>
      <w:szCs w:val="16"/>
    </w:rPr>
  </w:style>
  <w:style w:type="paragraph" w:styleId="Corpodetexto">
    <w:name w:val="Body Text"/>
    <w:basedOn w:val="Normal"/>
    <w:link w:val="CorpodetextoChar"/>
    <w:uiPriority w:val="99"/>
    <w:unhideWhenUsed/>
    <w:rsid w:val="007E60A4"/>
    <w:rPr>
      <w:rFonts w:cs="Book Antiqua"/>
      <w:color w:val="626366"/>
      <w:spacing w:val="-5"/>
      <w:sz w:val="20"/>
      <w:szCs w:val="24"/>
    </w:rPr>
  </w:style>
  <w:style w:type="character" w:customStyle="1" w:styleId="CorpodetextoChar">
    <w:name w:val="Corpo de texto Char"/>
    <w:link w:val="Corpodetexto"/>
    <w:uiPriority w:val="99"/>
    <w:rsid w:val="007E60A4"/>
    <w:rPr>
      <w:rFonts w:ascii="Futura Std Book TTF" w:hAnsi="Futura Std Book TTF" w:cs="Book Antiqua"/>
      <w:color w:val="626366"/>
      <w:spacing w:val="-5"/>
      <w:szCs w:val="24"/>
      <w:lang w:eastAsia="en-US"/>
    </w:rPr>
  </w:style>
  <w:style w:type="character" w:customStyle="1" w:styleId="Ttulo3Char">
    <w:name w:val="Título 3 Char"/>
    <w:link w:val="Ttulo3"/>
    <w:uiPriority w:val="9"/>
    <w:rsid w:val="00660372"/>
    <w:rPr>
      <w:rFonts w:ascii="CAIXA Std" w:hAnsi="CAIXA Std" w:cs="Book Antiqua"/>
      <w:color w:val="626366"/>
      <w:spacing w:val="-5"/>
      <w:sz w:val="24"/>
      <w:szCs w:val="24"/>
      <w:lang w:eastAsia="en-US"/>
    </w:rPr>
  </w:style>
  <w:style w:type="paragraph" w:customStyle="1" w:styleId="PARTIT3HIFEM">
    <w:name w:val="PAR TIT 3 HIFEM"/>
    <w:basedOn w:val="Normal"/>
    <w:rsid w:val="009D1C58"/>
    <w:pPr>
      <w:tabs>
        <w:tab w:val="left" w:pos="993"/>
        <w:tab w:val="left" w:pos="1418"/>
        <w:tab w:val="left" w:pos="2736"/>
      </w:tabs>
      <w:spacing w:line="240" w:lineRule="atLeast"/>
      <w:ind w:left="1957" w:hanging="256"/>
    </w:pPr>
    <w:rPr>
      <w:rFonts w:ascii="Courier New" w:eastAsia="Times New Roman" w:hAnsi="Courier New"/>
      <w:color w:val="auto"/>
      <w:sz w:val="20"/>
      <w:szCs w:val="20"/>
      <w:lang w:val="pt-PT" w:eastAsia="pt-BR"/>
    </w:rPr>
  </w:style>
  <w:style w:type="paragraph" w:customStyle="1" w:styleId="PARTIT3NORMAL">
    <w:name w:val="PAR TIT 3 NORMAL"/>
    <w:basedOn w:val="Normal"/>
    <w:rsid w:val="00883BD9"/>
    <w:pPr>
      <w:tabs>
        <w:tab w:val="left" w:pos="993"/>
        <w:tab w:val="left" w:pos="1418"/>
        <w:tab w:val="left" w:pos="2736"/>
      </w:tabs>
      <w:spacing w:line="240" w:lineRule="atLeast"/>
      <w:ind w:left="1701"/>
    </w:pPr>
    <w:rPr>
      <w:rFonts w:ascii="Courier New" w:eastAsia="Times New Roman" w:hAnsi="Courier New"/>
      <w:color w:val="auto"/>
      <w:sz w:val="20"/>
      <w:szCs w:val="20"/>
      <w:lang w:val="pt-PT" w:eastAsia="pt-BR"/>
    </w:rPr>
  </w:style>
  <w:style w:type="paragraph" w:styleId="Corpodetexto3">
    <w:name w:val="Body Text 3"/>
    <w:basedOn w:val="Normal"/>
    <w:link w:val="Corpodetexto3Char"/>
    <w:uiPriority w:val="99"/>
    <w:semiHidden/>
    <w:unhideWhenUsed/>
    <w:rsid w:val="004B6B35"/>
    <w:pPr>
      <w:spacing w:after="120"/>
    </w:pPr>
    <w:rPr>
      <w:sz w:val="16"/>
      <w:szCs w:val="16"/>
    </w:rPr>
  </w:style>
  <w:style w:type="character" w:customStyle="1" w:styleId="Corpodetexto3Char">
    <w:name w:val="Corpo de texto 3 Char"/>
    <w:link w:val="Corpodetexto3"/>
    <w:uiPriority w:val="99"/>
    <w:semiHidden/>
    <w:rsid w:val="004B6B35"/>
    <w:rPr>
      <w:rFonts w:ascii="Futura Std Book TTF" w:hAnsi="Futura Std Book TTF"/>
      <w:color w:val="636466"/>
      <w:sz w:val="16"/>
      <w:szCs w:val="16"/>
      <w:lang w:eastAsia="en-US"/>
    </w:rPr>
  </w:style>
  <w:style w:type="paragraph" w:styleId="Sumrio4">
    <w:name w:val="toc 4"/>
    <w:basedOn w:val="Normal"/>
    <w:next w:val="Normal"/>
    <w:autoRedefine/>
    <w:uiPriority w:val="39"/>
    <w:unhideWhenUsed/>
    <w:rsid w:val="00815810"/>
    <w:pPr>
      <w:spacing w:after="100"/>
      <w:ind w:left="660"/>
      <w:jc w:val="left"/>
    </w:pPr>
    <w:rPr>
      <w:rFonts w:ascii="Calibri" w:eastAsia="Times New Roman" w:hAnsi="Calibri"/>
      <w:color w:val="auto"/>
      <w:sz w:val="22"/>
      <w:lang w:eastAsia="pt-BR"/>
    </w:rPr>
  </w:style>
  <w:style w:type="paragraph" w:styleId="Sumrio5">
    <w:name w:val="toc 5"/>
    <w:basedOn w:val="Normal"/>
    <w:next w:val="Normal"/>
    <w:autoRedefine/>
    <w:uiPriority w:val="39"/>
    <w:unhideWhenUsed/>
    <w:rsid w:val="00815810"/>
    <w:pPr>
      <w:spacing w:after="100"/>
      <w:ind w:left="880"/>
      <w:jc w:val="left"/>
    </w:pPr>
    <w:rPr>
      <w:rFonts w:ascii="Calibri" w:eastAsia="Times New Roman" w:hAnsi="Calibri"/>
      <w:color w:val="auto"/>
      <w:sz w:val="22"/>
      <w:lang w:eastAsia="pt-BR"/>
    </w:rPr>
  </w:style>
  <w:style w:type="paragraph" w:styleId="Sumrio6">
    <w:name w:val="toc 6"/>
    <w:basedOn w:val="Normal"/>
    <w:next w:val="Normal"/>
    <w:autoRedefine/>
    <w:uiPriority w:val="39"/>
    <w:unhideWhenUsed/>
    <w:rsid w:val="00815810"/>
    <w:pPr>
      <w:spacing w:after="100"/>
      <w:ind w:left="1100"/>
      <w:jc w:val="left"/>
    </w:pPr>
    <w:rPr>
      <w:rFonts w:ascii="Calibri" w:eastAsia="Times New Roman" w:hAnsi="Calibri"/>
      <w:color w:val="auto"/>
      <w:sz w:val="22"/>
      <w:lang w:eastAsia="pt-BR"/>
    </w:rPr>
  </w:style>
  <w:style w:type="paragraph" w:styleId="Sumrio7">
    <w:name w:val="toc 7"/>
    <w:basedOn w:val="Normal"/>
    <w:next w:val="Normal"/>
    <w:autoRedefine/>
    <w:uiPriority w:val="39"/>
    <w:unhideWhenUsed/>
    <w:rsid w:val="00815810"/>
    <w:pPr>
      <w:spacing w:after="100"/>
      <w:ind w:left="1320"/>
      <w:jc w:val="left"/>
    </w:pPr>
    <w:rPr>
      <w:rFonts w:ascii="Calibri" w:eastAsia="Times New Roman" w:hAnsi="Calibri"/>
      <w:color w:val="auto"/>
      <w:sz w:val="22"/>
      <w:lang w:eastAsia="pt-BR"/>
    </w:rPr>
  </w:style>
  <w:style w:type="paragraph" w:styleId="Sumrio8">
    <w:name w:val="toc 8"/>
    <w:basedOn w:val="Normal"/>
    <w:next w:val="Normal"/>
    <w:autoRedefine/>
    <w:uiPriority w:val="39"/>
    <w:unhideWhenUsed/>
    <w:rsid w:val="00815810"/>
    <w:pPr>
      <w:spacing w:after="100"/>
      <w:ind w:left="1540"/>
      <w:jc w:val="left"/>
    </w:pPr>
    <w:rPr>
      <w:rFonts w:ascii="Calibri" w:eastAsia="Times New Roman" w:hAnsi="Calibri"/>
      <w:color w:val="auto"/>
      <w:sz w:val="22"/>
      <w:lang w:eastAsia="pt-BR"/>
    </w:rPr>
  </w:style>
  <w:style w:type="paragraph" w:styleId="Sumrio9">
    <w:name w:val="toc 9"/>
    <w:basedOn w:val="Normal"/>
    <w:next w:val="Normal"/>
    <w:autoRedefine/>
    <w:uiPriority w:val="39"/>
    <w:unhideWhenUsed/>
    <w:rsid w:val="00815810"/>
    <w:pPr>
      <w:spacing w:after="100"/>
      <w:ind w:left="1760"/>
      <w:jc w:val="left"/>
    </w:pPr>
    <w:rPr>
      <w:rFonts w:ascii="Calibri" w:eastAsia="Times New Roman" w:hAnsi="Calibri"/>
      <w:color w:val="auto"/>
      <w:sz w:val="22"/>
      <w:lang w:eastAsia="pt-BR"/>
    </w:rPr>
  </w:style>
  <w:style w:type="character" w:styleId="MenoPendente">
    <w:name w:val="Unresolved Mention"/>
    <w:uiPriority w:val="99"/>
    <w:semiHidden/>
    <w:unhideWhenUsed/>
    <w:rsid w:val="00B0421F"/>
    <w:rPr>
      <w:color w:val="605E5C"/>
      <w:shd w:val="clear" w:color="auto" w:fill="E1DFDD"/>
    </w:rPr>
  </w:style>
  <w:style w:type="paragraph" w:styleId="Textodenotadefim">
    <w:name w:val="endnote text"/>
    <w:basedOn w:val="Normal"/>
    <w:link w:val="TextodenotadefimChar"/>
    <w:uiPriority w:val="99"/>
    <w:semiHidden/>
    <w:unhideWhenUsed/>
    <w:rsid w:val="00EC3D20"/>
    <w:rPr>
      <w:sz w:val="20"/>
      <w:szCs w:val="20"/>
    </w:rPr>
  </w:style>
  <w:style w:type="character" w:customStyle="1" w:styleId="TextodenotadefimChar">
    <w:name w:val="Texto de nota de fim Char"/>
    <w:link w:val="Textodenotadefim"/>
    <w:uiPriority w:val="99"/>
    <w:semiHidden/>
    <w:rsid w:val="00EC3D20"/>
    <w:rPr>
      <w:rFonts w:ascii="Futura Std Book TTF" w:hAnsi="Futura Std Book TTF"/>
      <w:color w:val="636466"/>
      <w:lang w:eastAsia="en-US"/>
    </w:rPr>
  </w:style>
  <w:style w:type="character" w:styleId="Refdenotadefim">
    <w:name w:val="endnote reference"/>
    <w:uiPriority w:val="99"/>
    <w:semiHidden/>
    <w:unhideWhenUsed/>
    <w:rsid w:val="00EC3D20"/>
    <w:rPr>
      <w:vertAlign w:val="superscript"/>
    </w:rPr>
  </w:style>
  <w:style w:type="paragraph" w:styleId="Pr-formataoHTML">
    <w:name w:val="HTML Preformatted"/>
    <w:basedOn w:val="Normal"/>
    <w:link w:val="Pr-formataoHTMLChar"/>
    <w:uiPriority w:val="99"/>
    <w:semiHidden/>
    <w:unhideWhenUsed/>
    <w:rsid w:val="00AA3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color w:val="auto"/>
      <w:sz w:val="20"/>
      <w:szCs w:val="20"/>
      <w:lang w:eastAsia="pt-BR"/>
    </w:rPr>
  </w:style>
  <w:style w:type="character" w:customStyle="1" w:styleId="Pr-formataoHTMLChar">
    <w:name w:val="Pré-formatação HTML Char"/>
    <w:link w:val="Pr-formataoHTML"/>
    <w:uiPriority w:val="99"/>
    <w:semiHidden/>
    <w:rsid w:val="00AA378C"/>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6978">
      <w:bodyDiv w:val="1"/>
      <w:marLeft w:val="0"/>
      <w:marRight w:val="0"/>
      <w:marTop w:val="0"/>
      <w:marBottom w:val="0"/>
      <w:divBdr>
        <w:top w:val="none" w:sz="0" w:space="0" w:color="auto"/>
        <w:left w:val="none" w:sz="0" w:space="0" w:color="auto"/>
        <w:bottom w:val="none" w:sz="0" w:space="0" w:color="auto"/>
        <w:right w:val="none" w:sz="0" w:space="0" w:color="auto"/>
      </w:divBdr>
    </w:div>
    <w:div w:id="79258730">
      <w:bodyDiv w:val="1"/>
      <w:marLeft w:val="0"/>
      <w:marRight w:val="0"/>
      <w:marTop w:val="0"/>
      <w:marBottom w:val="0"/>
      <w:divBdr>
        <w:top w:val="none" w:sz="0" w:space="0" w:color="auto"/>
        <w:left w:val="none" w:sz="0" w:space="0" w:color="auto"/>
        <w:bottom w:val="none" w:sz="0" w:space="0" w:color="auto"/>
        <w:right w:val="none" w:sz="0" w:space="0" w:color="auto"/>
      </w:divBdr>
    </w:div>
    <w:div w:id="171722378">
      <w:bodyDiv w:val="1"/>
      <w:marLeft w:val="0"/>
      <w:marRight w:val="0"/>
      <w:marTop w:val="0"/>
      <w:marBottom w:val="0"/>
      <w:divBdr>
        <w:top w:val="none" w:sz="0" w:space="0" w:color="auto"/>
        <w:left w:val="none" w:sz="0" w:space="0" w:color="auto"/>
        <w:bottom w:val="none" w:sz="0" w:space="0" w:color="auto"/>
        <w:right w:val="none" w:sz="0" w:space="0" w:color="auto"/>
      </w:divBdr>
    </w:div>
    <w:div w:id="237592602">
      <w:bodyDiv w:val="1"/>
      <w:marLeft w:val="0"/>
      <w:marRight w:val="0"/>
      <w:marTop w:val="0"/>
      <w:marBottom w:val="0"/>
      <w:divBdr>
        <w:top w:val="none" w:sz="0" w:space="0" w:color="auto"/>
        <w:left w:val="none" w:sz="0" w:space="0" w:color="auto"/>
        <w:bottom w:val="none" w:sz="0" w:space="0" w:color="auto"/>
        <w:right w:val="none" w:sz="0" w:space="0" w:color="auto"/>
      </w:divBdr>
    </w:div>
    <w:div w:id="335614032">
      <w:bodyDiv w:val="1"/>
      <w:marLeft w:val="0"/>
      <w:marRight w:val="0"/>
      <w:marTop w:val="0"/>
      <w:marBottom w:val="0"/>
      <w:divBdr>
        <w:top w:val="none" w:sz="0" w:space="0" w:color="auto"/>
        <w:left w:val="none" w:sz="0" w:space="0" w:color="auto"/>
        <w:bottom w:val="none" w:sz="0" w:space="0" w:color="auto"/>
        <w:right w:val="none" w:sz="0" w:space="0" w:color="auto"/>
      </w:divBdr>
    </w:div>
    <w:div w:id="356809253">
      <w:bodyDiv w:val="1"/>
      <w:marLeft w:val="0"/>
      <w:marRight w:val="0"/>
      <w:marTop w:val="0"/>
      <w:marBottom w:val="0"/>
      <w:divBdr>
        <w:top w:val="none" w:sz="0" w:space="0" w:color="auto"/>
        <w:left w:val="none" w:sz="0" w:space="0" w:color="auto"/>
        <w:bottom w:val="none" w:sz="0" w:space="0" w:color="auto"/>
        <w:right w:val="none" w:sz="0" w:space="0" w:color="auto"/>
      </w:divBdr>
    </w:div>
    <w:div w:id="406265514">
      <w:bodyDiv w:val="1"/>
      <w:marLeft w:val="0"/>
      <w:marRight w:val="0"/>
      <w:marTop w:val="0"/>
      <w:marBottom w:val="0"/>
      <w:divBdr>
        <w:top w:val="none" w:sz="0" w:space="0" w:color="auto"/>
        <w:left w:val="none" w:sz="0" w:space="0" w:color="auto"/>
        <w:bottom w:val="none" w:sz="0" w:space="0" w:color="auto"/>
        <w:right w:val="none" w:sz="0" w:space="0" w:color="auto"/>
      </w:divBdr>
    </w:div>
    <w:div w:id="538707862">
      <w:bodyDiv w:val="1"/>
      <w:marLeft w:val="0"/>
      <w:marRight w:val="0"/>
      <w:marTop w:val="0"/>
      <w:marBottom w:val="0"/>
      <w:divBdr>
        <w:top w:val="none" w:sz="0" w:space="0" w:color="auto"/>
        <w:left w:val="none" w:sz="0" w:space="0" w:color="auto"/>
        <w:bottom w:val="none" w:sz="0" w:space="0" w:color="auto"/>
        <w:right w:val="none" w:sz="0" w:space="0" w:color="auto"/>
      </w:divBdr>
    </w:div>
    <w:div w:id="637496377">
      <w:bodyDiv w:val="1"/>
      <w:marLeft w:val="0"/>
      <w:marRight w:val="0"/>
      <w:marTop w:val="0"/>
      <w:marBottom w:val="0"/>
      <w:divBdr>
        <w:top w:val="none" w:sz="0" w:space="0" w:color="auto"/>
        <w:left w:val="none" w:sz="0" w:space="0" w:color="auto"/>
        <w:bottom w:val="none" w:sz="0" w:space="0" w:color="auto"/>
        <w:right w:val="none" w:sz="0" w:space="0" w:color="auto"/>
      </w:divBdr>
    </w:div>
    <w:div w:id="702480822">
      <w:bodyDiv w:val="1"/>
      <w:marLeft w:val="0"/>
      <w:marRight w:val="0"/>
      <w:marTop w:val="0"/>
      <w:marBottom w:val="0"/>
      <w:divBdr>
        <w:top w:val="none" w:sz="0" w:space="0" w:color="auto"/>
        <w:left w:val="none" w:sz="0" w:space="0" w:color="auto"/>
        <w:bottom w:val="none" w:sz="0" w:space="0" w:color="auto"/>
        <w:right w:val="none" w:sz="0" w:space="0" w:color="auto"/>
      </w:divBdr>
    </w:div>
    <w:div w:id="805009775">
      <w:bodyDiv w:val="1"/>
      <w:marLeft w:val="0"/>
      <w:marRight w:val="0"/>
      <w:marTop w:val="0"/>
      <w:marBottom w:val="0"/>
      <w:divBdr>
        <w:top w:val="none" w:sz="0" w:space="0" w:color="auto"/>
        <w:left w:val="none" w:sz="0" w:space="0" w:color="auto"/>
        <w:bottom w:val="none" w:sz="0" w:space="0" w:color="auto"/>
        <w:right w:val="none" w:sz="0" w:space="0" w:color="auto"/>
      </w:divBdr>
    </w:div>
    <w:div w:id="897127943">
      <w:bodyDiv w:val="1"/>
      <w:marLeft w:val="0"/>
      <w:marRight w:val="0"/>
      <w:marTop w:val="0"/>
      <w:marBottom w:val="0"/>
      <w:divBdr>
        <w:top w:val="none" w:sz="0" w:space="0" w:color="auto"/>
        <w:left w:val="none" w:sz="0" w:space="0" w:color="auto"/>
        <w:bottom w:val="none" w:sz="0" w:space="0" w:color="auto"/>
        <w:right w:val="none" w:sz="0" w:space="0" w:color="auto"/>
      </w:divBdr>
    </w:div>
    <w:div w:id="1007249876">
      <w:bodyDiv w:val="1"/>
      <w:marLeft w:val="0"/>
      <w:marRight w:val="0"/>
      <w:marTop w:val="0"/>
      <w:marBottom w:val="0"/>
      <w:divBdr>
        <w:top w:val="none" w:sz="0" w:space="0" w:color="auto"/>
        <w:left w:val="none" w:sz="0" w:space="0" w:color="auto"/>
        <w:bottom w:val="none" w:sz="0" w:space="0" w:color="auto"/>
        <w:right w:val="none" w:sz="0" w:space="0" w:color="auto"/>
      </w:divBdr>
    </w:div>
    <w:div w:id="1011833463">
      <w:bodyDiv w:val="1"/>
      <w:marLeft w:val="0"/>
      <w:marRight w:val="0"/>
      <w:marTop w:val="0"/>
      <w:marBottom w:val="0"/>
      <w:divBdr>
        <w:top w:val="none" w:sz="0" w:space="0" w:color="auto"/>
        <w:left w:val="none" w:sz="0" w:space="0" w:color="auto"/>
        <w:bottom w:val="none" w:sz="0" w:space="0" w:color="auto"/>
        <w:right w:val="none" w:sz="0" w:space="0" w:color="auto"/>
      </w:divBdr>
    </w:div>
    <w:div w:id="1025597093">
      <w:bodyDiv w:val="1"/>
      <w:marLeft w:val="0"/>
      <w:marRight w:val="0"/>
      <w:marTop w:val="0"/>
      <w:marBottom w:val="0"/>
      <w:divBdr>
        <w:top w:val="none" w:sz="0" w:space="0" w:color="auto"/>
        <w:left w:val="none" w:sz="0" w:space="0" w:color="auto"/>
        <w:bottom w:val="none" w:sz="0" w:space="0" w:color="auto"/>
        <w:right w:val="none" w:sz="0" w:space="0" w:color="auto"/>
      </w:divBdr>
    </w:div>
    <w:div w:id="1053042913">
      <w:bodyDiv w:val="1"/>
      <w:marLeft w:val="0"/>
      <w:marRight w:val="0"/>
      <w:marTop w:val="0"/>
      <w:marBottom w:val="0"/>
      <w:divBdr>
        <w:top w:val="none" w:sz="0" w:space="0" w:color="auto"/>
        <w:left w:val="none" w:sz="0" w:space="0" w:color="auto"/>
        <w:bottom w:val="none" w:sz="0" w:space="0" w:color="auto"/>
        <w:right w:val="none" w:sz="0" w:space="0" w:color="auto"/>
      </w:divBdr>
    </w:div>
    <w:div w:id="1154565702">
      <w:bodyDiv w:val="1"/>
      <w:marLeft w:val="0"/>
      <w:marRight w:val="0"/>
      <w:marTop w:val="0"/>
      <w:marBottom w:val="0"/>
      <w:divBdr>
        <w:top w:val="none" w:sz="0" w:space="0" w:color="auto"/>
        <w:left w:val="none" w:sz="0" w:space="0" w:color="auto"/>
        <w:bottom w:val="none" w:sz="0" w:space="0" w:color="auto"/>
        <w:right w:val="none" w:sz="0" w:space="0" w:color="auto"/>
      </w:divBdr>
    </w:div>
    <w:div w:id="1307662008">
      <w:bodyDiv w:val="1"/>
      <w:marLeft w:val="0"/>
      <w:marRight w:val="0"/>
      <w:marTop w:val="0"/>
      <w:marBottom w:val="0"/>
      <w:divBdr>
        <w:top w:val="none" w:sz="0" w:space="0" w:color="auto"/>
        <w:left w:val="none" w:sz="0" w:space="0" w:color="auto"/>
        <w:bottom w:val="none" w:sz="0" w:space="0" w:color="auto"/>
        <w:right w:val="none" w:sz="0" w:space="0" w:color="auto"/>
      </w:divBdr>
    </w:div>
    <w:div w:id="1442334013">
      <w:bodyDiv w:val="1"/>
      <w:marLeft w:val="0"/>
      <w:marRight w:val="0"/>
      <w:marTop w:val="0"/>
      <w:marBottom w:val="0"/>
      <w:divBdr>
        <w:top w:val="none" w:sz="0" w:space="0" w:color="auto"/>
        <w:left w:val="none" w:sz="0" w:space="0" w:color="auto"/>
        <w:bottom w:val="none" w:sz="0" w:space="0" w:color="auto"/>
        <w:right w:val="none" w:sz="0" w:space="0" w:color="auto"/>
      </w:divBdr>
    </w:div>
    <w:div w:id="1447965178">
      <w:bodyDiv w:val="1"/>
      <w:marLeft w:val="0"/>
      <w:marRight w:val="0"/>
      <w:marTop w:val="0"/>
      <w:marBottom w:val="0"/>
      <w:divBdr>
        <w:top w:val="none" w:sz="0" w:space="0" w:color="auto"/>
        <w:left w:val="none" w:sz="0" w:space="0" w:color="auto"/>
        <w:bottom w:val="none" w:sz="0" w:space="0" w:color="auto"/>
        <w:right w:val="none" w:sz="0" w:space="0" w:color="auto"/>
      </w:divBdr>
    </w:div>
    <w:div w:id="1465006927">
      <w:bodyDiv w:val="1"/>
      <w:marLeft w:val="0"/>
      <w:marRight w:val="0"/>
      <w:marTop w:val="0"/>
      <w:marBottom w:val="0"/>
      <w:divBdr>
        <w:top w:val="none" w:sz="0" w:space="0" w:color="auto"/>
        <w:left w:val="none" w:sz="0" w:space="0" w:color="auto"/>
        <w:bottom w:val="none" w:sz="0" w:space="0" w:color="auto"/>
        <w:right w:val="none" w:sz="0" w:space="0" w:color="auto"/>
      </w:divBdr>
    </w:div>
    <w:div w:id="1518305159">
      <w:bodyDiv w:val="1"/>
      <w:marLeft w:val="0"/>
      <w:marRight w:val="0"/>
      <w:marTop w:val="0"/>
      <w:marBottom w:val="0"/>
      <w:divBdr>
        <w:top w:val="none" w:sz="0" w:space="0" w:color="auto"/>
        <w:left w:val="none" w:sz="0" w:space="0" w:color="auto"/>
        <w:bottom w:val="none" w:sz="0" w:space="0" w:color="auto"/>
        <w:right w:val="none" w:sz="0" w:space="0" w:color="auto"/>
      </w:divBdr>
    </w:div>
    <w:div w:id="1602103753">
      <w:bodyDiv w:val="1"/>
      <w:marLeft w:val="0"/>
      <w:marRight w:val="0"/>
      <w:marTop w:val="0"/>
      <w:marBottom w:val="0"/>
      <w:divBdr>
        <w:top w:val="none" w:sz="0" w:space="0" w:color="auto"/>
        <w:left w:val="none" w:sz="0" w:space="0" w:color="auto"/>
        <w:bottom w:val="none" w:sz="0" w:space="0" w:color="auto"/>
        <w:right w:val="none" w:sz="0" w:space="0" w:color="auto"/>
      </w:divBdr>
    </w:div>
    <w:div w:id="1920284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hyperlink" Target="https://github.com/bacen/pix-api" TargetMode="External"/><Relationship Id="rId3" Type="http://schemas.openxmlformats.org/officeDocument/2006/relationships/customXml" Target="../customXml/item3.xml"/><Relationship Id="rId21" Type="http://schemas.openxmlformats.org/officeDocument/2006/relationships/oleObject" Target="embeddings/oleObject3.bin"/><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5.wmf"/><Relationship Id="rId25" Type="http://schemas.openxmlformats.org/officeDocument/2006/relationships/hyperlink" Target="https://pix.nascent.com.br/tools/pix-qr-decoder/"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oleObject" Target="embeddings/oleObject5.bin"/><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oleObject" Target="embeddings/oleObject2.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oleObject" Target="embeddings/oleObject4.bin"/><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8532\AppData\Local\Temp\afb3565d-aac2-4f2a-8ef2-300670d47aed_67119015.zip.aed\MO671190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17A75B0FD29B744BCFDF45A2B2BDAB4" ma:contentTypeVersion="16" ma:contentTypeDescription="Crie um novo documento." ma:contentTypeScope="" ma:versionID="55eaec844cfcb6e27dff2f14fec0e1bb">
  <xsd:schema xmlns:xsd="http://www.w3.org/2001/XMLSchema" xmlns:xs="http://www.w3.org/2001/XMLSchema" xmlns:p="http://schemas.microsoft.com/office/2006/metadata/properties" xmlns:ns1="http://schemas.microsoft.com/sharepoint/v3" xmlns:ns2="b8c3aa47-071e-4351-a53a-166c9b3f789c" xmlns:ns3="a70ed24c-eb6a-4243-b7f5-94f78d109e62" targetNamespace="http://schemas.microsoft.com/office/2006/metadata/properties" ma:root="true" ma:fieldsID="76dd412c5d014b2e21bce25fe648c1fc" ns1:_="" ns2:_="" ns3:_="">
    <xsd:import namespace="http://schemas.microsoft.com/sharepoint/v3"/>
    <xsd:import namespace="b8c3aa47-071e-4351-a53a-166c9b3f789c"/>
    <xsd:import namespace="a70ed24c-eb6a-4243-b7f5-94f78d109e6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c3aa47-071e-4351-a53a-166c9b3f78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4faff722-0fb5-4c44-9338-8716c1879395"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0ed24c-eb6a-4243-b7f5-94f78d109e6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2602f58-7ee7-467f-8889-b67c6d496624}" ma:internalName="TaxCatchAll" ma:showField="CatchAllData" ma:web="a70ed24c-eb6a-4243-b7f5-94f78d109e6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BFF82-B380-4074-92DC-5DE3DEEB58CE}">
  <ds:schemaRefs>
    <ds:schemaRef ds:uri="http://schemas.microsoft.com/sharepoint/v3/contenttype/forms"/>
  </ds:schemaRefs>
</ds:datastoreItem>
</file>

<file path=customXml/itemProps2.xml><?xml version="1.0" encoding="utf-8"?>
<ds:datastoreItem xmlns:ds="http://schemas.openxmlformats.org/officeDocument/2006/customXml" ds:itemID="{D9D2089C-27A8-46EA-9BD6-69644A75A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c3aa47-071e-4351-a53a-166c9b3f789c"/>
    <ds:schemaRef ds:uri="a70ed24c-eb6a-4243-b7f5-94f78d109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36ACA3-783B-4C5D-890B-14CAD1927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MO67119015</Template>
  <TotalTime>2</TotalTime>
  <Pages>47</Pages>
  <Words>7972</Words>
  <Characters>43053</Characters>
  <Application>Microsoft Office Word</Application>
  <DocSecurity>8</DocSecurity>
  <Lines>358</Lines>
  <Paragraphs>101</Paragraphs>
  <ScaleCrop>false</ScaleCrop>
  <HeadingPairs>
    <vt:vector size="2" baseType="variant">
      <vt:variant>
        <vt:lpstr>Título</vt:lpstr>
      </vt:variant>
      <vt:variant>
        <vt:i4>1</vt:i4>
      </vt:variant>
    </vt:vector>
  </HeadingPairs>
  <TitlesOfParts>
    <vt:vector size="1" baseType="lpstr">
      <vt:lpstr>Especificações técnicas para emissão de boletos de cobrança bancária CAIXA</vt:lpstr>
    </vt:vector>
  </TitlesOfParts>
  <Company>Caixa Econômica Federal</Company>
  <LinksUpToDate>false</LinksUpToDate>
  <CharactersWithSpaces>50924</CharactersWithSpaces>
  <SharedDoc>false</SharedDoc>
  <HLinks>
    <vt:vector size="204" baseType="variant">
      <vt:variant>
        <vt:i4>1245271</vt:i4>
      </vt:variant>
      <vt:variant>
        <vt:i4>213</vt:i4>
      </vt:variant>
      <vt:variant>
        <vt:i4>0</vt:i4>
      </vt:variant>
      <vt:variant>
        <vt:i4>5</vt:i4>
      </vt:variant>
      <vt:variant>
        <vt:lpwstr>https://github.com/bacen/pix-api</vt:lpwstr>
      </vt:variant>
      <vt:variant>
        <vt:lpwstr/>
      </vt:variant>
      <vt:variant>
        <vt:i4>5963788</vt:i4>
      </vt:variant>
      <vt:variant>
        <vt:i4>210</vt:i4>
      </vt:variant>
      <vt:variant>
        <vt:i4>0</vt:i4>
      </vt:variant>
      <vt:variant>
        <vt:i4>5</vt:i4>
      </vt:variant>
      <vt:variant>
        <vt:lpwstr>https://pix.nascent.com.br/tools/pix-qr-decoder/</vt:lpwstr>
      </vt:variant>
      <vt:variant>
        <vt:lpwstr/>
      </vt:variant>
      <vt:variant>
        <vt:i4>1441855</vt:i4>
      </vt:variant>
      <vt:variant>
        <vt:i4>188</vt:i4>
      </vt:variant>
      <vt:variant>
        <vt:i4>0</vt:i4>
      </vt:variant>
      <vt:variant>
        <vt:i4>5</vt:i4>
      </vt:variant>
      <vt:variant>
        <vt:lpwstr/>
      </vt:variant>
      <vt:variant>
        <vt:lpwstr>_Toc181879884</vt:lpwstr>
      </vt:variant>
      <vt:variant>
        <vt:i4>1441855</vt:i4>
      </vt:variant>
      <vt:variant>
        <vt:i4>182</vt:i4>
      </vt:variant>
      <vt:variant>
        <vt:i4>0</vt:i4>
      </vt:variant>
      <vt:variant>
        <vt:i4>5</vt:i4>
      </vt:variant>
      <vt:variant>
        <vt:lpwstr/>
      </vt:variant>
      <vt:variant>
        <vt:lpwstr>_Toc181879883</vt:lpwstr>
      </vt:variant>
      <vt:variant>
        <vt:i4>1572927</vt:i4>
      </vt:variant>
      <vt:variant>
        <vt:i4>176</vt:i4>
      </vt:variant>
      <vt:variant>
        <vt:i4>0</vt:i4>
      </vt:variant>
      <vt:variant>
        <vt:i4>5</vt:i4>
      </vt:variant>
      <vt:variant>
        <vt:lpwstr/>
      </vt:variant>
      <vt:variant>
        <vt:lpwstr>_Toc181879868</vt:lpwstr>
      </vt:variant>
      <vt:variant>
        <vt:i4>1572927</vt:i4>
      </vt:variant>
      <vt:variant>
        <vt:i4>170</vt:i4>
      </vt:variant>
      <vt:variant>
        <vt:i4>0</vt:i4>
      </vt:variant>
      <vt:variant>
        <vt:i4>5</vt:i4>
      </vt:variant>
      <vt:variant>
        <vt:lpwstr/>
      </vt:variant>
      <vt:variant>
        <vt:lpwstr>_Toc181879863</vt:lpwstr>
      </vt:variant>
      <vt:variant>
        <vt:i4>1769535</vt:i4>
      </vt:variant>
      <vt:variant>
        <vt:i4>164</vt:i4>
      </vt:variant>
      <vt:variant>
        <vt:i4>0</vt:i4>
      </vt:variant>
      <vt:variant>
        <vt:i4>5</vt:i4>
      </vt:variant>
      <vt:variant>
        <vt:lpwstr/>
      </vt:variant>
      <vt:variant>
        <vt:lpwstr>_Toc181879857</vt:lpwstr>
      </vt:variant>
      <vt:variant>
        <vt:i4>1769535</vt:i4>
      </vt:variant>
      <vt:variant>
        <vt:i4>158</vt:i4>
      </vt:variant>
      <vt:variant>
        <vt:i4>0</vt:i4>
      </vt:variant>
      <vt:variant>
        <vt:i4>5</vt:i4>
      </vt:variant>
      <vt:variant>
        <vt:lpwstr/>
      </vt:variant>
      <vt:variant>
        <vt:lpwstr>_Toc181879852</vt:lpwstr>
      </vt:variant>
      <vt:variant>
        <vt:i4>1703999</vt:i4>
      </vt:variant>
      <vt:variant>
        <vt:i4>152</vt:i4>
      </vt:variant>
      <vt:variant>
        <vt:i4>0</vt:i4>
      </vt:variant>
      <vt:variant>
        <vt:i4>5</vt:i4>
      </vt:variant>
      <vt:variant>
        <vt:lpwstr/>
      </vt:variant>
      <vt:variant>
        <vt:lpwstr>_Toc181879846</vt:lpwstr>
      </vt:variant>
      <vt:variant>
        <vt:i4>1703999</vt:i4>
      </vt:variant>
      <vt:variant>
        <vt:i4>146</vt:i4>
      </vt:variant>
      <vt:variant>
        <vt:i4>0</vt:i4>
      </vt:variant>
      <vt:variant>
        <vt:i4>5</vt:i4>
      </vt:variant>
      <vt:variant>
        <vt:lpwstr/>
      </vt:variant>
      <vt:variant>
        <vt:lpwstr>_Toc181879842</vt:lpwstr>
      </vt:variant>
      <vt:variant>
        <vt:i4>1900607</vt:i4>
      </vt:variant>
      <vt:variant>
        <vt:i4>140</vt:i4>
      </vt:variant>
      <vt:variant>
        <vt:i4>0</vt:i4>
      </vt:variant>
      <vt:variant>
        <vt:i4>5</vt:i4>
      </vt:variant>
      <vt:variant>
        <vt:lpwstr/>
      </vt:variant>
      <vt:variant>
        <vt:lpwstr>_Toc181879837</vt:lpwstr>
      </vt:variant>
      <vt:variant>
        <vt:i4>1900607</vt:i4>
      </vt:variant>
      <vt:variant>
        <vt:i4>134</vt:i4>
      </vt:variant>
      <vt:variant>
        <vt:i4>0</vt:i4>
      </vt:variant>
      <vt:variant>
        <vt:i4>5</vt:i4>
      </vt:variant>
      <vt:variant>
        <vt:lpwstr/>
      </vt:variant>
      <vt:variant>
        <vt:lpwstr>_Toc181879836</vt:lpwstr>
      </vt:variant>
      <vt:variant>
        <vt:i4>1507376</vt:i4>
      </vt:variant>
      <vt:variant>
        <vt:i4>128</vt:i4>
      </vt:variant>
      <vt:variant>
        <vt:i4>0</vt:i4>
      </vt:variant>
      <vt:variant>
        <vt:i4>5</vt:i4>
      </vt:variant>
      <vt:variant>
        <vt:lpwstr/>
      </vt:variant>
      <vt:variant>
        <vt:lpwstr>_Toc181879797</vt:lpwstr>
      </vt:variant>
      <vt:variant>
        <vt:i4>1507376</vt:i4>
      </vt:variant>
      <vt:variant>
        <vt:i4>122</vt:i4>
      </vt:variant>
      <vt:variant>
        <vt:i4>0</vt:i4>
      </vt:variant>
      <vt:variant>
        <vt:i4>5</vt:i4>
      </vt:variant>
      <vt:variant>
        <vt:lpwstr/>
      </vt:variant>
      <vt:variant>
        <vt:lpwstr>_Toc181879791</vt:lpwstr>
      </vt:variant>
      <vt:variant>
        <vt:i4>1507376</vt:i4>
      </vt:variant>
      <vt:variant>
        <vt:i4>116</vt:i4>
      </vt:variant>
      <vt:variant>
        <vt:i4>0</vt:i4>
      </vt:variant>
      <vt:variant>
        <vt:i4>5</vt:i4>
      </vt:variant>
      <vt:variant>
        <vt:lpwstr/>
      </vt:variant>
      <vt:variant>
        <vt:lpwstr>_Toc181879790</vt:lpwstr>
      </vt:variant>
      <vt:variant>
        <vt:i4>1441840</vt:i4>
      </vt:variant>
      <vt:variant>
        <vt:i4>110</vt:i4>
      </vt:variant>
      <vt:variant>
        <vt:i4>0</vt:i4>
      </vt:variant>
      <vt:variant>
        <vt:i4>5</vt:i4>
      </vt:variant>
      <vt:variant>
        <vt:lpwstr/>
      </vt:variant>
      <vt:variant>
        <vt:lpwstr>_Toc181879784</vt:lpwstr>
      </vt:variant>
      <vt:variant>
        <vt:i4>1441840</vt:i4>
      </vt:variant>
      <vt:variant>
        <vt:i4>104</vt:i4>
      </vt:variant>
      <vt:variant>
        <vt:i4>0</vt:i4>
      </vt:variant>
      <vt:variant>
        <vt:i4>5</vt:i4>
      </vt:variant>
      <vt:variant>
        <vt:lpwstr/>
      </vt:variant>
      <vt:variant>
        <vt:lpwstr>_Toc181879783</vt:lpwstr>
      </vt:variant>
      <vt:variant>
        <vt:i4>1441840</vt:i4>
      </vt:variant>
      <vt:variant>
        <vt:i4>98</vt:i4>
      </vt:variant>
      <vt:variant>
        <vt:i4>0</vt:i4>
      </vt:variant>
      <vt:variant>
        <vt:i4>5</vt:i4>
      </vt:variant>
      <vt:variant>
        <vt:lpwstr/>
      </vt:variant>
      <vt:variant>
        <vt:lpwstr>_Toc181879782</vt:lpwstr>
      </vt:variant>
      <vt:variant>
        <vt:i4>1441840</vt:i4>
      </vt:variant>
      <vt:variant>
        <vt:i4>92</vt:i4>
      </vt:variant>
      <vt:variant>
        <vt:i4>0</vt:i4>
      </vt:variant>
      <vt:variant>
        <vt:i4>5</vt:i4>
      </vt:variant>
      <vt:variant>
        <vt:lpwstr/>
      </vt:variant>
      <vt:variant>
        <vt:lpwstr>_Toc181879781</vt:lpwstr>
      </vt:variant>
      <vt:variant>
        <vt:i4>1441840</vt:i4>
      </vt:variant>
      <vt:variant>
        <vt:i4>86</vt:i4>
      </vt:variant>
      <vt:variant>
        <vt:i4>0</vt:i4>
      </vt:variant>
      <vt:variant>
        <vt:i4>5</vt:i4>
      </vt:variant>
      <vt:variant>
        <vt:lpwstr/>
      </vt:variant>
      <vt:variant>
        <vt:lpwstr>_Toc181879780</vt:lpwstr>
      </vt:variant>
      <vt:variant>
        <vt:i4>1638448</vt:i4>
      </vt:variant>
      <vt:variant>
        <vt:i4>80</vt:i4>
      </vt:variant>
      <vt:variant>
        <vt:i4>0</vt:i4>
      </vt:variant>
      <vt:variant>
        <vt:i4>5</vt:i4>
      </vt:variant>
      <vt:variant>
        <vt:lpwstr/>
      </vt:variant>
      <vt:variant>
        <vt:lpwstr>_Toc181879779</vt:lpwstr>
      </vt:variant>
      <vt:variant>
        <vt:i4>1638448</vt:i4>
      </vt:variant>
      <vt:variant>
        <vt:i4>74</vt:i4>
      </vt:variant>
      <vt:variant>
        <vt:i4>0</vt:i4>
      </vt:variant>
      <vt:variant>
        <vt:i4>5</vt:i4>
      </vt:variant>
      <vt:variant>
        <vt:lpwstr/>
      </vt:variant>
      <vt:variant>
        <vt:lpwstr>_Toc181879778</vt:lpwstr>
      </vt:variant>
      <vt:variant>
        <vt:i4>1638448</vt:i4>
      </vt:variant>
      <vt:variant>
        <vt:i4>68</vt:i4>
      </vt:variant>
      <vt:variant>
        <vt:i4>0</vt:i4>
      </vt:variant>
      <vt:variant>
        <vt:i4>5</vt:i4>
      </vt:variant>
      <vt:variant>
        <vt:lpwstr/>
      </vt:variant>
      <vt:variant>
        <vt:lpwstr>_Toc181879777</vt:lpwstr>
      </vt:variant>
      <vt:variant>
        <vt:i4>1638448</vt:i4>
      </vt:variant>
      <vt:variant>
        <vt:i4>62</vt:i4>
      </vt:variant>
      <vt:variant>
        <vt:i4>0</vt:i4>
      </vt:variant>
      <vt:variant>
        <vt:i4>5</vt:i4>
      </vt:variant>
      <vt:variant>
        <vt:lpwstr/>
      </vt:variant>
      <vt:variant>
        <vt:lpwstr>_Toc181879776</vt:lpwstr>
      </vt:variant>
      <vt:variant>
        <vt:i4>1638448</vt:i4>
      </vt:variant>
      <vt:variant>
        <vt:i4>56</vt:i4>
      </vt:variant>
      <vt:variant>
        <vt:i4>0</vt:i4>
      </vt:variant>
      <vt:variant>
        <vt:i4>5</vt:i4>
      </vt:variant>
      <vt:variant>
        <vt:lpwstr/>
      </vt:variant>
      <vt:variant>
        <vt:lpwstr>_Toc181879775</vt:lpwstr>
      </vt:variant>
      <vt:variant>
        <vt:i4>1638448</vt:i4>
      </vt:variant>
      <vt:variant>
        <vt:i4>50</vt:i4>
      </vt:variant>
      <vt:variant>
        <vt:i4>0</vt:i4>
      </vt:variant>
      <vt:variant>
        <vt:i4>5</vt:i4>
      </vt:variant>
      <vt:variant>
        <vt:lpwstr/>
      </vt:variant>
      <vt:variant>
        <vt:lpwstr>_Toc181879774</vt:lpwstr>
      </vt:variant>
      <vt:variant>
        <vt:i4>1638448</vt:i4>
      </vt:variant>
      <vt:variant>
        <vt:i4>44</vt:i4>
      </vt:variant>
      <vt:variant>
        <vt:i4>0</vt:i4>
      </vt:variant>
      <vt:variant>
        <vt:i4>5</vt:i4>
      </vt:variant>
      <vt:variant>
        <vt:lpwstr/>
      </vt:variant>
      <vt:variant>
        <vt:lpwstr>_Toc181879773</vt:lpwstr>
      </vt:variant>
      <vt:variant>
        <vt:i4>1638448</vt:i4>
      </vt:variant>
      <vt:variant>
        <vt:i4>38</vt:i4>
      </vt:variant>
      <vt:variant>
        <vt:i4>0</vt:i4>
      </vt:variant>
      <vt:variant>
        <vt:i4>5</vt:i4>
      </vt:variant>
      <vt:variant>
        <vt:lpwstr/>
      </vt:variant>
      <vt:variant>
        <vt:lpwstr>_Toc181879772</vt:lpwstr>
      </vt:variant>
      <vt:variant>
        <vt:i4>1638448</vt:i4>
      </vt:variant>
      <vt:variant>
        <vt:i4>32</vt:i4>
      </vt:variant>
      <vt:variant>
        <vt:i4>0</vt:i4>
      </vt:variant>
      <vt:variant>
        <vt:i4>5</vt:i4>
      </vt:variant>
      <vt:variant>
        <vt:lpwstr/>
      </vt:variant>
      <vt:variant>
        <vt:lpwstr>_Toc181879771</vt:lpwstr>
      </vt:variant>
      <vt:variant>
        <vt:i4>1638448</vt:i4>
      </vt:variant>
      <vt:variant>
        <vt:i4>26</vt:i4>
      </vt:variant>
      <vt:variant>
        <vt:i4>0</vt:i4>
      </vt:variant>
      <vt:variant>
        <vt:i4>5</vt:i4>
      </vt:variant>
      <vt:variant>
        <vt:lpwstr/>
      </vt:variant>
      <vt:variant>
        <vt:lpwstr>_Toc181879770</vt:lpwstr>
      </vt:variant>
      <vt:variant>
        <vt:i4>1572912</vt:i4>
      </vt:variant>
      <vt:variant>
        <vt:i4>20</vt:i4>
      </vt:variant>
      <vt:variant>
        <vt:i4>0</vt:i4>
      </vt:variant>
      <vt:variant>
        <vt:i4>5</vt:i4>
      </vt:variant>
      <vt:variant>
        <vt:lpwstr/>
      </vt:variant>
      <vt:variant>
        <vt:lpwstr>_Toc181879760</vt:lpwstr>
      </vt:variant>
      <vt:variant>
        <vt:i4>1769520</vt:i4>
      </vt:variant>
      <vt:variant>
        <vt:i4>14</vt:i4>
      </vt:variant>
      <vt:variant>
        <vt:i4>0</vt:i4>
      </vt:variant>
      <vt:variant>
        <vt:i4>5</vt:i4>
      </vt:variant>
      <vt:variant>
        <vt:lpwstr/>
      </vt:variant>
      <vt:variant>
        <vt:lpwstr>_Toc181879759</vt:lpwstr>
      </vt:variant>
      <vt:variant>
        <vt:i4>1769520</vt:i4>
      </vt:variant>
      <vt:variant>
        <vt:i4>8</vt:i4>
      </vt:variant>
      <vt:variant>
        <vt:i4>0</vt:i4>
      </vt:variant>
      <vt:variant>
        <vt:i4>5</vt:i4>
      </vt:variant>
      <vt:variant>
        <vt:lpwstr/>
      </vt:variant>
      <vt:variant>
        <vt:lpwstr>_Toc181879758</vt:lpwstr>
      </vt:variant>
      <vt:variant>
        <vt:i4>1769520</vt:i4>
      </vt:variant>
      <vt:variant>
        <vt:i4>2</vt:i4>
      </vt:variant>
      <vt:variant>
        <vt:i4>0</vt:i4>
      </vt:variant>
      <vt:variant>
        <vt:i4>5</vt:i4>
      </vt:variant>
      <vt:variant>
        <vt:lpwstr/>
      </vt:variant>
      <vt:variant>
        <vt:lpwstr>_Toc181879757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Especificações técnicas para emissão de boletos de cobrança bancária CAIXA</dc:title>
  <dc:subject/>
  <dc:creator>Andrey Mazer</dc:creator>
  <cp:keywords>GEFAT;GESAT</cp:keywords>
  <dc:description>MO67118 Versão 007</dc:description>
  <cp:lastModifiedBy>Andrey Mazer</cp:lastModifiedBy>
  <cp:revision>1</cp:revision>
  <cp:lastPrinted>2025-03-18T17:22:00Z</cp:lastPrinted>
  <dcterms:created xsi:type="dcterms:W3CDTF">2025-11-07T14:48:00Z</dcterms:created>
  <dcterms:modified xsi:type="dcterms:W3CDTF">2025-11-07T14:50:00Z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2022-10-03T22:47:13Z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22633a3a-042b-42c7-9a28-93f758ffbde1</vt:lpwstr>
  </property>
  <property fmtid="{D5CDD505-2E9C-101B-9397-08002B2CF9AE}" pid="8" name="MSIP_Label_fde7aacd-7cc4-4c31-9e6f-7ef306428f09_ContentBits">
    <vt:lpwstr>1</vt:lpwstr>
  </property>
  <property fmtid="{D5CDD505-2E9C-101B-9397-08002B2CF9AE}" pid="9" name="MediaServiceImageTags">
    <vt:lpwstr/>
  </property>
  <property fmtid="{D5CDD505-2E9C-101B-9397-08002B2CF9AE}" pid="10" name="ContentTypeId">
    <vt:lpwstr>0x010100617A75B0FD29B744BCFDF45A2B2BDAB4</vt:lpwstr>
  </property>
  <property fmtid="{D5CDD505-2E9C-101B-9397-08002B2CF9AE}" pid="11" name="_ip_UnifiedCompliancePolicyUIAction">
    <vt:lpwstr/>
  </property>
  <property fmtid="{D5CDD505-2E9C-101B-9397-08002B2CF9AE}" pid="12" name="_ip_UnifiedCompliancePolicyProperties">
    <vt:lpwstr/>
  </property>
  <property fmtid="{D5CDD505-2E9C-101B-9397-08002B2CF9AE}" pid="13" name="lcf76f155ced4ddcb4097134ff3c332f">
    <vt:lpwstr/>
  </property>
  <property fmtid="{D5CDD505-2E9C-101B-9397-08002B2CF9AE}" pid="14" name="TaxCatchAll">
    <vt:lpwstr/>
  </property>
</Properties>
</file>